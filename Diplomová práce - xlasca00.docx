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A91" w:rsidRPr="002C0A91" w:rsidRDefault="00EC4169" w:rsidP="00C660F2">
      <w:pPr>
        <w:spacing w:line="312" w:lineRule="auto"/>
        <w:rPr>
          <w:rFonts w:ascii="Arial" w:hAnsi="Arial"/>
          <w:caps/>
          <w:kern w:val="32"/>
          <w:sz w:val="36"/>
          <w:szCs w:val="36"/>
        </w:rPr>
      </w:pPr>
      <w:r>
        <w:rPr>
          <w:rFonts w:ascii="Arial" w:hAnsi="Arial"/>
          <w:caps/>
          <w:noProof/>
          <w:kern w:val="32"/>
          <w:sz w:val="36"/>
          <w:szCs w:val="36"/>
        </w:rPr>
        <w:drawing>
          <wp:anchor distT="0" distB="0" distL="114300" distR="114300" simplePos="0" relativeHeight="251657216" behindDoc="0" locked="0" layoutInCell="1" allowOverlap="1" wp14:anchorId="1475977F" wp14:editId="7E418F0B">
            <wp:simplePos x="0" y="0"/>
            <wp:positionH relativeFrom="column">
              <wp:posOffset>27940</wp:posOffset>
            </wp:positionH>
            <wp:positionV relativeFrom="paragraph">
              <wp:posOffset>39370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2C0A91">
        <w:rPr>
          <w:rFonts w:ascii="Arial" w:hAnsi="Arial"/>
          <w:caps/>
          <w:kern w:val="32"/>
          <w:sz w:val="36"/>
          <w:szCs w:val="36"/>
        </w:rPr>
        <w:t>VYSOKÉ UČENÍ TECHNICKÉ V BRNĚ</w:t>
      </w:r>
    </w:p>
    <w:p w:rsidR="002C0A91" w:rsidRPr="00557AFD" w:rsidRDefault="002C0A91" w:rsidP="00C660F2">
      <w:pPr>
        <w:spacing w:line="312" w:lineRule="auto"/>
        <w:rPr>
          <w:rFonts w:ascii="Arial" w:hAnsi="Arial" w:cs="Arial"/>
        </w:rPr>
      </w:pPr>
      <w:r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5C63D45E" wp14:editId="7CD6FD5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1"/>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Default="00766EB6" w:rsidP="00C660F2">
      <w:pPr>
        <w:pStyle w:val="ds34"/>
        <w:spacing w:line="312" w:lineRule="auto"/>
      </w:pPr>
      <w:r>
        <w:t xml:space="preserve">Segmentace webových stránek je jednou z disciplín extrakce informací. Umožňuje dělit stránky na různé sémantické bloky. </w:t>
      </w:r>
      <w:r w:rsidR="002A6AF5">
        <w:t>Diplomová práce</w:t>
      </w:r>
      <w:r w:rsidR="004E4FF0">
        <w:t xml:space="preserve"> se zabývá seznámením se</w:t>
      </w:r>
      <w:r w:rsidR="000A31A8">
        <w:t xml:space="preserve"> samotnou</w:t>
      </w:r>
      <w:r w:rsidR="004E4FF0">
        <w:t xml:space="preserve"> segmentací a také </w:t>
      </w:r>
      <w:r w:rsidR="002A6AF5">
        <w:t>implementací</w:t>
      </w:r>
      <w:r w:rsidR="000A31A8">
        <w:t xml:space="preserve"> konkrétní</w:t>
      </w:r>
      <w:r w:rsidR="002A6AF5">
        <w:t xml:space="preserve"> </w:t>
      </w:r>
      <w:r w:rsidR="004E4FF0">
        <w:t>segmentační metod</w:t>
      </w:r>
      <w:r w:rsidR="002A6AF5">
        <w:t>y</w:t>
      </w:r>
      <w:r w:rsidR="004E4FF0">
        <w:t xml:space="preserve">.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C665BB">
        <w:t>FITLayout</w:t>
      </w:r>
      <w:proofErr w:type="spellEnd"/>
      <w:r w:rsidR="00AC5FF9">
        <w:t xml:space="preserve">, který bude o tuto metodu rozšířen. </w:t>
      </w:r>
      <w:r w:rsidR="00826ADD">
        <w:t>Dále je tu podrobněji popsaná implementace zvolené metody</w:t>
      </w:r>
      <w:r w:rsidR="00E570BD">
        <w:t>.</w:t>
      </w:r>
      <w:r w:rsidR="00826ADD">
        <w:t xml:space="preserve"> Popis implementace je zaměřen především na popis různých problémů, které jsme museli vyřešit. Nechybí zde ani testování, které pomohlo odhalit některé nedostatky. V závěru se nachází shrnutí výsledků a možné nápady</w:t>
      </w:r>
      <w:r w:rsidR="004B2DB9">
        <w:t>, jak by se dalo navázat na tuto práci.</w:t>
      </w:r>
    </w:p>
    <w:p w:rsidR="004B2DB9" w:rsidRPr="00912EE1" w:rsidRDefault="004B2DB9"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F81558" w:rsidRPr="00B53E8C" w:rsidRDefault="00F81558" w:rsidP="007F1124">
      <w:pPr>
        <w:pStyle w:val="ds34"/>
        <w:spacing w:line="312" w:lineRule="auto"/>
        <w:rPr>
          <w:lang w:val="en-US"/>
        </w:rPr>
      </w:pPr>
      <w:r w:rsidRPr="00B53E8C">
        <w:rPr>
          <w:lang w:val="en-US"/>
        </w:rPr>
        <w:t xml:space="preserve">Segmentation of web pages is one of the disciplines of information extraction. It allows </w:t>
      </w:r>
      <w:proofErr w:type="gramStart"/>
      <w:r w:rsidRPr="00B53E8C">
        <w:rPr>
          <w:lang w:val="en-US"/>
        </w:rPr>
        <w:t>to</w:t>
      </w:r>
      <w:r w:rsidR="007F1124" w:rsidRPr="00B53E8C">
        <w:rPr>
          <w:lang w:val="en-US"/>
        </w:rPr>
        <w:t xml:space="preserve"> </w:t>
      </w:r>
      <w:r w:rsidRPr="00B53E8C">
        <w:rPr>
          <w:lang w:val="en-US"/>
        </w:rPr>
        <w:t>divide</w:t>
      </w:r>
      <w:proofErr w:type="gramEnd"/>
      <w:r w:rsidRPr="00B53E8C">
        <w:rPr>
          <w:lang w:val="en-US"/>
        </w:rPr>
        <w:t xml:space="preserve"> the page into different semantic blocks. This thesis deals with the</w:t>
      </w:r>
      <w:r w:rsidR="00FE69EF" w:rsidRPr="00B53E8C">
        <w:rPr>
          <w:lang w:val="en-US"/>
        </w:rPr>
        <w:t xml:space="preserve"> </w:t>
      </w:r>
      <w:r w:rsidRPr="00B53E8C">
        <w:rPr>
          <w:lang w:val="en-US"/>
        </w:rPr>
        <w:t xml:space="preserve">segmentation as such and also with the implementation of the segmentation method. In this paper, we describe various examples of methods such as VIPS, DOM PS etc. There is a theoretical description of the chosen method and also the </w:t>
      </w:r>
      <w:proofErr w:type="spellStart"/>
      <w:r w:rsidR="00C665BB">
        <w:rPr>
          <w:lang w:val="en-US"/>
        </w:rPr>
        <w:t>FITLayout</w:t>
      </w:r>
      <w:proofErr w:type="spellEnd"/>
      <w:r w:rsidRPr="00B53E8C">
        <w:rPr>
          <w:lang w:val="en-US"/>
        </w:rPr>
        <w:t xml:space="preserve"> Framework, which will be extended by this method. The implementation of the chosen method is also described in detail. The implementation description is focused on describing the different problems we had to solve. We also describe the testing that helped to reveal some weaknesses. The conclusion is a summary of the results and possible ideas for extending this work.</w:t>
      </w:r>
    </w:p>
    <w:p w:rsidR="002D2A1B" w:rsidRPr="00073E63" w:rsidRDefault="002D2A1B" w:rsidP="00C660F2">
      <w:pPr>
        <w:pStyle w:val="ds34"/>
        <w:spacing w:line="312" w:lineRule="auto"/>
        <w:rPr>
          <w:lang w:val="en-US"/>
        </w:rPr>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r w:rsidR="00D51758">
        <w:t xml:space="preserve">, Framework </w:t>
      </w:r>
      <w:proofErr w:type="spellStart"/>
      <w:r w:rsidR="00C665BB">
        <w:t>FITLayout</w:t>
      </w:r>
      <w:proofErr w:type="spellEnd"/>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D51758" w:rsidRPr="00912EE1" w:rsidRDefault="00DB3D4C" w:rsidP="00D51758">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r w:rsidR="00D51758">
        <w:t xml:space="preserve">, Framework </w:t>
      </w:r>
      <w:proofErr w:type="spellStart"/>
      <w:r w:rsidR="00C665BB">
        <w:t>FITLayout</w:t>
      </w:r>
      <w:proofErr w:type="spellEnd"/>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B067CB" w:rsidRDefault="003D0373" w:rsidP="00B337FC">
      <w:pPr>
        <w:spacing w:line="312" w:lineRule="auto"/>
      </w:pPr>
      <w:r>
        <w:t>LAŠČÁK,</w:t>
      </w:r>
      <w:r w:rsidR="00AF03EA" w:rsidRPr="00AF03EA">
        <w:t xml:space="preserve"> </w:t>
      </w:r>
      <w:r w:rsidR="00923244">
        <w:t>Tomáš</w:t>
      </w:r>
      <w:r w:rsidR="008039C9">
        <w:t>.</w:t>
      </w:r>
      <w:r w:rsidR="00A86523">
        <w:t xml:space="preserve"> </w:t>
      </w:r>
      <w:r w:rsidR="00923244" w:rsidRPr="008039C9">
        <w:rPr>
          <w:i/>
        </w:rPr>
        <w:t>Algoritmy pro segmentaci webových stránek</w:t>
      </w:r>
      <w:r w:rsidR="00B067CB">
        <w:t xml:space="preserve">. Brno, 2016. Diplomová práce. Vysoké učení technické v Brně, Fakulta informačních technologií. Vedoucí práce </w:t>
      </w:r>
    </w:p>
    <w:p w:rsidR="002F65F6" w:rsidRPr="00B067CB" w:rsidRDefault="00B067CB" w:rsidP="009F244F">
      <w:pPr>
        <w:jc w:val="left"/>
      </w:pPr>
      <w:r>
        <w:t>Burget Radek.</w:t>
      </w:r>
      <w:r w:rsidR="0019118E">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w:t>
      </w:r>
      <w:r w:rsidR="00E56624">
        <w:rPr>
          <w:lang w:val="cs-CZ"/>
        </w:rPr>
        <w:t>9</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r w:rsidR="00B94872">
        <w:rPr>
          <w:lang w:val="cs-CZ"/>
        </w:rPr>
        <w:t xml:space="preserve"> </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2"/>
          <w:type w:val="continuous"/>
          <w:pgSz w:w="11906" w:h="16838"/>
          <w:pgMar w:top="1417" w:right="1286" w:bottom="1417" w:left="1620" w:header="708" w:footer="708" w:gutter="0"/>
          <w:cols w:space="708"/>
          <w:titlePg/>
          <w:docGrid w:linePitch="360"/>
        </w:sectPr>
      </w:pPr>
      <w:bookmarkStart w:id="0" w:name="_Toc100936338"/>
      <w:bookmarkStart w:id="1" w:name="_Toc101325786"/>
    </w:p>
    <w:p w:rsidR="00847C55" w:rsidRDefault="00B01531" w:rsidP="00B94872">
      <w:pPr>
        <w:pStyle w:val="Nadpis1"/>
        <w:numPr>
          <w:ilvl w:val="0"/>
          <w:numId w:val="0"/>
        </w:numPr>
        <w:spacing w:line="312" w:lineRule="auto"/>
        <w:rPr>
          <w:noProof/>
        </w:rPr>
      </w:pPr>
      <w:bookmarkStart w:id="2" w:name="_Toc449970981"/>
      <w:bookmarkStart w:id="3" w:name="_Toc450996445"/>
      <w:bookmarkStart w:id="4" w:name="_Toc451290138"/>
      <w:bookmarkStart w:id="5" w:name="_Toc100936461"/>
      <w:bookmarkStart w:id="6" w:name="_Toc101325787"/>
      <w:bookmarkStart w:id="7" w:name="_Toc451343885"/>
      <w:bookmarkEnd w:id="0"/>
      <w:bookmarkEnd w:id="1"/>
      <w:r>
        <w:lastRenderedPageBreak/>
        <w:t>Obsah</w:t>
      </w:r>
      <w:bookmarkEnd w:id="2"/>
      <w:bookmarkEnd w:id="3"/>
      <w:bookmarkEnd w:id="4"/>
      <w:bookmarkEnd w:id="7"/>
      <w:r w:rsidR="00BD1195">
        <w:fldChar w:fldCharType="begin"/>
      </w:r>
      <w:r w:rsidR="00BD1195">
        <w:instrText xml:space="preserve"> TOC \o "1-3" \h \z \u </w:instrText>
      </w:r>
      <w:r w:rsidR="00BD1195">
        <w:fldChar w:fldCharType="separate"/>
      </w:r>
    </w:p>
    <w:p w:rsidR="00847C55" w:rsidRDefault="00847C55">
      <w:pPr>
        <w:pStyle w:val="Obsah1"/>
        <w:rPr>
          <w:rFonts w:asciiTheme="minorHAnsi" w:eastAsiaTheme="minorEastAsia" w:hAnsiTheme="minorHAnsi" w:cstheme="minorBidi"/>
          <w:sz w:val="22"/>
          <w:szCs w:val="22"/>
        </w:rPr>
      </w:pPr>
      <w:hyperlink w:anchor="_Toc451343886" w:history="1">
        <w:r w:rsidRPr="00890718">
          <w:rPr>
            <w:rStyle w:val="Hypertextovodkaz"/>
          </w:rPr>
          <w:t>1</w:t>
        </w:r>
        <w:r>
          <w:rPr>
            <w:rFonts w:asciiTheme="minorHAnsi" w:eastAsiaTheme="minorEastAsia" w:hAnsiTheme="minorHAnsi" w:cstheme="minorBidi"/>
            <w:sz w:val="22"/>
            <w:szCs w:val="22"/>
          </w:rPr>
          <w:tab/>
        </w:r>
        <w:r w:rsidRPr="00890718">
          <w:rPr>
            <w:rStyle w:val="Hypertextovodkaz"/>
          </w:rPr>
          <w:t>Úvod</w:t>
        </w:r>
        <w:r>
          <w:rPr>
            <w:webHidden/>
          </w:rPr>
          <w:tab/>
        </w:r>
        <w:r>
          <w:rPr>
            <w:webHidden/>
          </w:rPr>
          <w:fldChar w:fldCharType="begin"/>
        </w:r>
        <w:r>
          <w:rPr>
            <w:webHidden/>
          </w:rPr>
          <w:instrText xml:space="preserve"> PAGEREF _Toc451343886 \h </w:instrText>
        </w:r>
        <w:r>
          <w:rPr>
            <w:webHidden/>
          </w:rPr>
        </w:r>
        <w:r>
          <w:rPr>
            <w:webHidden/>
          </w:rPr>
          <w:fldChar w:fldCharType="separate"/>
        </w:r>
        <w:r w:rsidR="0054544A">
          <w:rPr>
            <w:webHidden/>
          </w:rPr>
          <w:t>2</w:t>
        </w:r>
        <w:r>
          <w:rPr>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887" w:history="1">
        <w:r w:rsidRPr="00890718">
          <w:rPr>
            <w:rStyle w:val="Hypertextovodkaz"/>
          </w:rPr>
          <w:t>2</w:t>
        </w:r>
        <w:r>
          <w:rPr>
            <w:rFonts w:asciiTheme="minorHAnsi" w:eastAsiaTheme="minorEastAsia" w:hAnsiTheme="minorHAnsi" w:cstheme="minorBidi"/>
            <w:sz w:val="22"/>
            <w:szCs w:val="22"/>
          </w:rPr>
          <w:tab/>
        </w:r>
        <w:r w:rsidRPr="00890718">
          <w:rPr>
            <w:rStyle w:val="Hypertextovodkaz"/>
          </w:rPr>
          <w:t>Segmentace webových stránek</w:t>
        </w:r>
        <w:r>
          <w:rPr>
            <w:webHidden/>
          </w:rPr>
          <w:tab/>
        </w:r>
        <w:r>
          <w:rPr>
            <w:webHidden/>
          </w:rPr>
          <w:fldChar w:fldCharType="begin"/>
        </w:r>
        <w:r>
          <w:rPr>
            <w:webHidden/>
          </w:rPr>
          <w:instrText xml:space="preserve"> PAGEREF _Toc451343887 \h </w:instrText>
        </w:r>
        <w:r>
          <w:rPr>
            <w:webHidden/>
          </w:rPr>
        </w:r>
        <w:r>
          <w:rPr>
            <w:webHidden/>
          </w:rPr>
          <w:fldChar w:fldCharType="separate"/>
        </w:r>
        <w:r w:rsidR="0054544A">
          <w:rPr>
            <w:webHidden/>
          </w:rPr>
          <w:t>4</w:t>
        </w:r>
        <w:r>
          <w:rPr>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888" w:history="1">
        <w:r w:rsidRPr="00890718">
          <w:rPr>
            <w:rStyle w:val="Hypertextovodkaz"/>
            <w:noProof/>
          </w:rPr>
          <w:t>2.1</w:t>
        </w:r>
        <w:r>
          <w:rPr>
            <w:rFonts w:asciiTheme="minorHAnsi" w:eastAsiaTheme="minorEastAsia" w:hAnsiTheme="minorHAnsi" w:cstheme="minorBidi"/>
            <w:noProof/>
            <w:sz w:val="22"/>
            <w:szCs w:val="22"/>
          </w:rPr>
          <w:tab/>
        </w:r>
        <w:r w:rsidRPr="00890718">
          <w:rPr>
            <w:rStyle w:val="Hypertextovodkaz"/>
            <w:noProof/>
          </w:rPr>
          <w:t>DOM-based Page Segmentation</w:t>
        </w:r>
        <w:r>
          <w:rPr>
            <w:noProof/>
            <w:webHidden/>
          </w:rPr>
          <w:tab/>
        </w:r>
        <w:r>
          <w:rPr>
            <w:noProof/>
            <w:webHidden/>
          </w:rPr>
          <w:fldChar w:fldCharType="begin"/>
        </w:r>
        <w:r>
          <w:rPr>
            <w:noProof/>
            <w:webHidden/>
          </w:rPr>
          <w:instrText xml:space="preserve"> PAGEREF _Toc451343888 \h </w:instrText>
        </w:r>
        <w:r>
          <w:rPr>
            <w:noProof/>
            <w:webHidden/>
          </w:rPr>
        </w:r>
        <w:r>
          <w:rPr>
            <w:noProof/>
            <w:webHidden/>
          </w:rPr>
          <w:fldChar w:fldCharType="separate"/>
        </w:r>
        <w:r w:rsidR="0054544A">
          <w:rPr>
            <w:noProof/>
            <w:webHidden/>
          </w:rPr>
          <w:t>4</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889" w:history="1">
        <w:r w:rsidRPr="00890718">
          <w:rPr>
            <w:rStyle w:val="Hypertextovodkaz"/>
            <w:noProof/>
          </w:rPr>
          <w:t>2.2</w:t>
        </w:r>
        <w:r>
          <w:rPr>
            <w:rFonts w:asciiTheme="minorHAnsi" w:eastAsiaTheme="minorEastAsia" w:hAnsiTheme="minorHAnsi" w:cstheme="minorBidi"/>
            <w:noProof/>
            <w:sz w:val="22"/>
            <w:szCs w:val="22"/>
          </w:rPr>
          <w:tab/>
        </w:r>
        <w:r w:rsidRPr="00890718">
          <w:rPr>
            <w:rStyle w:val="Hypertextovodkaz"/>
            <w:noProof/>
          </w:rPr>
          <w:t>Vision-based Page Segmentation – VIPS</w:t>
        </w:r>
        <w:r>
          <w:rPr>
            <w:noProof/>
            <w:webHidden/>
          </w:rPr>
          <w:tab/>
        </w:r>
        <w:r>
          <w:rPr>
            <w:noProof/>
            <w:webHidden/>
          </w:rPr>
          <w:fldChar w:fldCharType="begin"/>
        </w:r>
        <w:r>
          <w:rPr>
            <w:noProof/>
            <w:webHidden/>
          </w:rPr>
          <w:instrText xml:space="preserve"> PAGEREF _Toc451343889 \h </w:instrText>
        </w:r>
        <w:r>
          <w:rPr>
            <w:noProof/>
            <w:webHidden/>
          </w:rPr>
        </w:r>
        <w:r>
          <w:rPr>
            <w:noProof/>
            <w:webHidden/>
          </w:rPr>
          <w:fldChar w:fldCharType="separate"/>
        </w:r>
        <w:r w:rsidR="0054544A">
          <w:rPr>
            <w:noProof/>
            <w:webHidden/>
          </w:rPr>
          <w:t>6</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890" w:history="1">
        <w:r w:rsidRPr="00890718">
          <w:rPr>
            <w:rStyle w:val="Hypertextovodkaz"/>
            <w:noProof/>
          </w:rPr>
          <w:t>2.3</w:t>
        </w:r>
        <w:r>
          <w:rPr>
            <w:rFonts w:asciiTheme="minorHAnsi" w:eastAsiaTheme="minorEastAsia" w:hAnsiTheme="minorHAnsi" w:cstheme="minorBidi"/>
            <w:noProof/>
            <w:sz w:val="22"/>
            <w:szCs w:val="22"/>
          </w:rPr>
          <w:tab/>
        </w:r>
        <w:r w:rsidRPr="00890718">
          <w:rPr>
            <w:rStyle w:val="Hypertextovodkaz"/>
            <w:noProof/>
          </w:rPr>
          <w:t>Box Clustering Segmentation</w:t>
        </w:r>
        <w:r>
          <w:rPr>
            <w:noProof/>
            <w:webHidden/>
          </w:rPr>
          <w:tab/>
        </w:r>
        <w:r>
          <w:rPr>
            <w:noProof/>
            <w:webHidden/>
          </w:rPr>
          <w:fldChar w:fldCharType="begin"/>
        </w:r>
        <w:r>
          <w:rPr>
            <w:noProof/>
            <w:webHidden/>
          </w:rPr>
          <w:instrText xml:space="preserve"> PAGEREF _Toc451343890 \h </w:instrText>
        </w:r>
        <w:r>
          <w:rPr>
            <w:noProof/>
            <w:webHidden/>
          </w:rPr>
        </w:r>
        <w:r>
          <w:rPr>
            <w:noProof/>
            <w:webHidden/>
          </w:rPr>
          <w:fldChar w:fldCharType="separate"/>
        </w:r>
        <w:r w:rsidR="0054544A">
          <w:rPr>
            <w:noProof/>
            <w:webHidden/>
          </w:rPr>
          <w:t>8</w:t>
        </w:r>
        <w:r>
          <w:rPr>
            <w:noProof/>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891" w:history="1">
        <w:r w:rsidRPr="00890718">
          <w:rPr>
            <w:rStyle w:val="Hypertextovodkaz"/>
          </w:rPr>
          <w:t>3</w:t>
        </w:r>
        <w:r>
          <w:rPr>
            <w:rFonts w:asciiTheme="minorHAnsi" w:eastAsiaTheme="minorEastAsia" w:hAnsiTheme="minorHAnsi" w:cstheme="minorBidi"/>
            <w:sz w:val="22"/>
            <w:szCs w:val="22"/>
          </w:rPr>
          <w:tab/>
        </w:r>
        <w:r w:rsidRPr="00890718">
          <w:rPr>
            <w:rStyle w:val="Hypertextovodkaz"/>
          </w:rPr>
          <w:t>Segmentace webových stránek za pomocí vizuální sémantiky</w:t>
        </w:r>
        <w:r>
          <w:rPr>
            <w:webHidden/>
          </w:rPr>
          <w:tab/>
        </w:r>
        <w:r>
          <w:rPr>
            <w:webHidden/>
          </w:rPr>
          <w:fldChar w:fldCharType="begin"/>
        </w:r>
        <w:r>
          <w:rPr>
            <w:webHidden/>
          </w:rPr>
          <w:instrText xml:space="preserve"> PAGEREF _Toc451343891 \h </w:instrText>
        </w:r>
        <w:r>
          <w:rPr>
            <w:webHidden/>
          </w:rPr>
        </w:r>
        <w:r>
          <w:rPr>
            <w:webHidden/>
          </w:rPr>
          <w:fldChar w:fldCharType="separate"/>
        </w:r>
        <w:r w:rsidR="0054544A">
          <w:rPr>
            <w:webHidden/>
          </w:rPr>
          <w:t>10</w:t>
        </w:r>
        <w:r>
          <w:rPr>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892" w:history="1">
        <w:r w:rsidRPr="00890718">
          <w:rPr>
            <w:rStyle w:val="Hypertextovodkaz"/>
            <w:noProof/>
          </w:rPr>
          <w:t>3.1</w:t>
        </w:r>
        <w:r>
          <w:rPr>
            <w:rFonts w:asciiTheme="minorHAnsi" w:eastAsiaTheme="minorEastAsia" w:hAnsiTheme="minorHAnsi" w:cstheme="minorBidi"/>
            <w:noProof/>
            <w:sz w:val="22"/>
            <w:szCs w:val="22"/>
          </w:rPr>
          <w:tab/>
        </w:r>
        <w:r w:rsidRPr="00890718">
          <w:rPr>
            <w:rStyle w:val="Hypertextovodkaz"/>
            <w:noProof/>
          </w:rPr>
          <w:t>Příprava</w:t>
        </w:r>
        <w:r>
          <w:rPr>
            <w:noProof/>
            <w:webHidden/>
          </w:rPr>
          <w:tab/>
        </w:r>
        <w:r>
          <w:rPr>
            <w:noProof/>
            <w:webHidden/>
          </w:rPr>
          <w:fldChar w:fldCharType="begin"/>
        </w:r>
        <w:r>
          <w:rPr>
            <w:noProof/>
            <w:webHidden/>
          </w:rPr>
          <w:instrText xml:space="preserve"> PAGEREF _Toc451343892 \h </w:instrText>
        </w:r>
        <w:r>
          <w:rPr>
            <w:noProof/>
            <w:webHidden/>
          </w:rPr>
        </w:r>
        <w:r>
          <w:rPr>
            <w:noProof/>
            <w:webHidden/>
          </w:rPr>
          <w:fldChar w:fldCharType="separate"/>
        </w:r>
        <w:r w:rsidR="0054544A">
          <w:rPr>
            <w:noProof/>
            <w:webHidden/>
          </w:rPr>
          <w:t>10</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3" w:history="1">
        <w:r w:rsidRPr="00890718">
          <w:rPr>
            <w:rStyle w:val="Hypertextovodkaz"/>
            <w:noProof/>
          </w:rPr>
          <w:t>3.1.1</w:t>
        </w:r>
        <w:r>
          <w:rPr>
            <w:rFonts w:asciiTheme="minorHAnsi" w:eastAsiaTheme="minorEastAsia" w:hAnsiTheme="minorHAnsi" w:cstheme="minorBidi"/>
            <w:noProof/>
            <w:sz w:val="22"/>
            <w:szCs w:val="22"/>
          </w:rPr>
          <w:tab/>
        </w:r>
        <w:r w:rsidRPr="00890718">
          <w:rPr>
            <w:rStyle w:val="Hypertextovodkaz"/>
            <w:noProof/>
          </w:rPr>
          <w:t>Vizuální bloky</w:t>
        </w:r>
        <w:r>
          <w:rPr>
            <w:noProof/>
            <w:webHidden/>
          </w:rPr>
          <w:tab/>
        </w:r>
        <w:r>
          <w:rPr>
            <w:noProof/>
            <w:webHidden/>
          </w:rPr>
          <w:fldChar w:fldCharType="begin"/>
        </w:r>
        <w:r>
          <w:rPr>
            <w:noProof/>
            <w:webHidden/>
          </w:rPr>
          <w:instrText xml:space="preserve"> PAGEREF _Toc451343893 \h </w:instrText>
        </w:r>
        <w:r>
          <w:rPr>
            <w:noProof/>
            <w:webHidden/>
          </w:rPr>
        </w:r>
        <w:r>
          <w:rPr>
            <w:noProof/>
            <w:webHidden/>
          </w:rPr>
          <w:fldChar w:fldCharType="separate"/>
        </w:r>
        <w:r w:rsidR="0054544A">
          <w:rPr>
            <w:noProof/>
            <w:webHidden/>
          </w:rPr>
          <w:t>11</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4" w:history="1">
        <w:r w:rsidRPr="00890718">
          <w:rPr>
            <w:rStyle w:val="Hypertextovodkaz"/>
            <w:noProof/>
          </w:rPr>
          <w:t>3.1.2</w:t>
        </w:r>
        <w:r>
          <w:rPr>
            <w:rFonts w:asciiTheme="minorHAnsi" w:eastAsiaTheme="minorEastAsia" w:hAnsiTheme="minorHAnsi" w:cstheme="minorBidi"/>
            <w:noProof/>
            <w:sz w:val="22"/>
            <w:szCs w:val="22"/>
          </w:rPr>
          <w:tab/>
        </w:r>
        <w:r w:rsidRPr="00890718">
          <w:rPr>
            <w:rStyle w:val="Hypertextovodkaz"/>
            <w:noProof/>
          </w:rPr>
          <w:t>Předzpracování webových stránek</w:t>
        </w:r>
        <w:r>
          <w:rPr>
            <w:noProof/>
            <w:webHidden/>
          </w:rPr>
          <w:tab/>
        </w:r>
        <w:r>
          <w:rPr>
            <w:noProof/>
            <w:webHidden/>
          </w:rPr>
          <w:fldChar w:fldCharType="begin"/>
        </w:r>
        <w:r>
          <w:rPr>
            <w:noProof/>
            <w:webHidden/>
          </w:rPr>
          <w:instrText xml:space="preserve"> PAGEREF _Toc451343894 \h </w:instrText>
        </w:r>
        <w:r>
          <w:rPr>
            <w:noProof/>
            <w:webHidden/>
          </w:rPr>
        </w:r>
        <w:r>
          <w:rPr>
            <w:noProof/>
            <w:webHidden/>
          </w:rPr>
          <w:fldChar w:fldCharType="separate"/>
        </w:r>
        <w:r w:rsidR="0054544A">
          <w:rPr>
            <w:noProof/>
            <w:webHidden/>
          </w:rPr>
          <w:t>11</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895" w:history="1">
        <w:r w:rsidRPr="00890718">
          <w:rPr>
            <w:rStyle w:val="Hypertextovodkaz"/>
            <w:noProof/>
          </w:rPr>
          <w:t>3.2</w:t>
        </w:r>
        <w:r>
          <w:rPr>
            <w:rFonts w:asciiTheme="minorHAnsi" w:eastAsiaTheme="minorEastAsia" w:hAnsiTheme="minorHAnsi" w:cstheme="minorBidi"/>
            <w:noProof/>
            <w:sz w:val="22"/>
            <w:szCs w:val="22"/>
          </w:rPr>
          <w:tab/>
        </w:r>
        <w:r w:rsidRPr="00890718">
          <w:rPr>
            <w:rStyle w:val="Hypertextovodkaz"/>
            <w:noProof/>
          </w:rPr>
          <w:t>Algoritmus segmentace</w:t>
        </w:r>
        <w:r>
          <w:rPr>
            <w:noProof/>
            <w:webHidden/>
          </w:rPr>
          <w:tab/>
        </w:r>
        <w:r>
          <w:rPr>
            <w:noProof/>
            <w:webHidden/>
          </w:rPr>
          <w:fldChar w:fldCharType="begin"/>
        </w:r>
        <w:r>
          <w:rPr>
            <w:noProof/>
            <w:webHidden/>
          </w:rPr>
          <w:instrText xml:space="preserve"> PAGEREF _Toc451343895 \h </w:instrText>
        </w:r>
        <w:r>
          <w:rPr>
            <w:noProof/>
            <w:webHidden/>
          </w:rPr>
        </w:r>
        <w:r>
          <w:rPr>
            <w:noProof/>
            <w:webHidden/>
          </w:rPr>
          <w:fldChar w:fldCharType="separate"/>
        </w:r>
        <w:r w:rsidR="0054544A">
          <w:rPr>
            <w:noProof/>
            <w:webHidden/>
          </w:rPr>
          <w:t>12</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6" w:history="1">
        <w:r w:rsidRPr="00890718">
          <w:rPr>
            <w:rStyle w:val="Hypertextovodkaz"/>
            <w:noProof/>
          </w:rPr>
          <w:t>3.2.1</w:t>
        </w:r>
        <w:r>
          <w:rPr>
            <w:rFonts w:asciiTheme="minorHAnsi" w:eastAsiaTheme="minorEastAsia" w:hAnsiTheme="minorHAnsi" w:cstheme="minorBidi"/>
            <w:noProof/>
            <w:sz w:val="22"/>
            <w:szCs w:val="22"/>
          </w:rPr>
          <w:tab/>
        </w:r>
        <w:r w:rsidRPr="00890718">
          <w:rPr>
            <w:rStyle w:val="Hypertextovodkaz"/>
            <w:noProof/>
          </w:rPr>
          <w:t>Rozpoznání podobných vizuálních bloků</w:t>
        </w:r>
        <w:r>
          <w:rPr>
            <w:noProof/>
            <w:webHidden/>
          </w:rPr>
          <w:tab/>
        </w:r>
        <w:r>
          <w:rPr>
            <w:noProof/>
            <w:webHidden/>
          </w:rPr>
          <w:fldChar w:fldCharType="begin"/>
        </w:r>
        <w:r>
          <w:rPr>
            <w:noProof/>
            <w:webHidden/>
          </w:rPr>
          <w:instrText xml:space="preserve"> PAGEREF _Toc451343896 \h </w:instrText>
        </w:r>
        <w:r>
          <w:rPr>
            <w:noProof/>
            <w:webHidden/>
          </w:rPr>
        </w:r>
        <w:r>
          <w:rPr>
            <w:noProof/>
            <w:webHidden/>
          </w:rPr>
          <w:fldChar w:fldCharType="separate"/>
        </w:r>
        <w:r w:rsidR="0054544A">
          <w:rPr>
            <w:noProof/>
            <w:webHidden/>
          </w:rPr>
          <w:t>12</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7" w:history="1">
        <w:r w:rsidRPr="00890718">
          <w:rPr>
            <w:rStyle w:val="Hypertextovodkaz"/>
            <w:noProof/>
          </w:rPr>
          <w:t>3.2.2</w:t>
        </w:r>
        <w:r>
          <w:rPr>
            <w:rFonts w:asciiTheme="minorHAnsi" w:eastAsiaTheme="minorEastAsia" w:hAnsiTheme="minorHAnsi" w:cstheme="minorBidi"/>
            <w:noProof/>
            <w:sz w:val="22"/>
            <w:szCs w:val="22"/>
          </w:rPr>
          <w:tab/>
        </w:r>
        <w:r w:rsidRPr="00890718">
          <w:rPr>
            <w:rStyle w:val="Hypertextovodkaz"/>
            <w:noProof/>
          </w:rPr>
          <w:t>Výpočet stupně sousednosti bloků</w:t>
        </w:r>
        <w:r>
          <w:rPr>
            <w:noProof/>
            <w:webHidden/>
          </w:rPr>
          <w:tab/>
        </w:r>
        <w:r>
          <w:rPr>
            <w:noProof/>
            <w:webHidden/>
          </w:rPr>
          <w:fldChar w:fldCharType="begin"/>
        </w:r>
        <w:r>
          <w:rPr>
            <w:noProof/>
            <w:webHidden/>
          </w:rPr>
          <w:instrText xml:space="preserve"> PAGEREF _Toc451343897 \h </w:instrText>
        </w:r>
        <w:r>
          <w:rPr>
            <w:noProof/>
            <w:webHidden/>
          </w:rPr>
        </w:r>
        <w:r>
          <w:rPr>
            <w:noProof/>
            <w:webHidden/>
          </w:rPr>
          <w:fldChar w:fldCharType="separate"/>
        </w:r>
        <w:r w:rsidR="0054544A">
          <w:rPr>
            <w:noProof/>
            <w:webHidden/>
          </w:rPr>
          <w:t>14</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8" w:history="1">
        <w:r w:rsidRPr="00890718">
          <w:rPr>
            <w:rStyle w:val="Hypertextovodkaz"/>
            <w:noProof/>
          </w:rPr>
          <w:t>3.2.3</w:t>
        </w:r>
        <w:r>
          <w:rPr>
            <w:rFonts w:asciiTheme="minorHAnsi" w:eastAsiaTheme="minorEastAsia" w:hAnsiTheme="minorHAnsi" w:cstheme="minorBidi"/>
            <w:noProof/>
            <w:sz w:val="22"/>
            <w:szCs w:val="22"/>
          </w:rPr>
          <w:tab/>
        </w:r>
        <w:r w:rsidRPr="00890718">
          <w:rPr>
            <w:rStyle w:val="Hypertextovodkaz"/>
            <w:noProof/>
          </w:rPr>
          <w:t>Výpočet podobnosti obsahu bloků</w:t>
        </w:r>
        <w:r>
          <w:rPr>
            <w:noProof/>
            <w:webHidden/>
          </w:rPr>
          <w:tab/>
        </w:r>
        <w:r>
          <w:rPr>
            <w:noProof/>
            <w:webHidden/>
          </w:rPr>
          <w:fldChar w:fldCharType="begin"/>
        </w:r>
        <w:r>
          <w:rPr>
            <w:noProof/>
            <w:webHidden/>
          </w:rPr>
          <w:instrText xml:space="preserve"> PAGEREF _Toc451343898 \h </w:instrText>
        </w:r>
        <w:r>
          <w:rPr>
            <w:noProof/>
            <w:webHidden/>
          </w:rPr>
        </w:r>
        <w:r>
          <w:rPr>
            <w:noProof/>
            <w:webHidden/>
          </w:rPr>
          <w:fldChar w:fldCharType="separate"/>
        </w:r>
        <w:r w:rsidR="0054544A">
          <w:rPr>
            <w:noProof/>
            <w:webHidden/>
          </w:rPr>
          <w:t>15</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899" w:history="1">
        <w:r w:rsidRPr="00890718">
          <w:rPr>
            <w:rStyle w:val="Hypertextovodkaz"/>
            <w:noProof/>
          </w:rPr>
          <w:t>3.2.4</w:t>
        </w:r>
        <w:r>
          <w:rPr>
            <w:rFonts w:asciiTheme="minorHAnsi" w:eastAsiaTheme="minorEastAsia" w:hAnsiTheme="minorHAnsi" w:cstheme="minorBidi"/>
            <w:noProof/>
            <w:sz w:val="22"/>
            <w:szCs w:val="22"/>
          </w:rPr>
          <w:tab/>
        </w:r>
        <w:r w:rsidRPr="00890718">
          <w:rPr>
            <w:rStyle w:val="Hypertextovodkaz"/>
            <w:noProof/>
          </w:rPr>
          <w:t>Segment webové stránky</w:t>
        </w:r>
        <w:r>
          <w:rPr>
            <w:noProof/>
            <w:webHidden/>
          </w:rPr>
          <w:tab/>
        </w:r>
        <w:r>
          <w:rPr>
            <w:noProof/>
            <w:webHidden/>
          </w:rPr>
          <w:fldChar w:fldCharType="begin"/>
        </w:r>
        <w:r>
          <w:rPr>
            <w:noProof/>
            <w:webHidden/>
          </w:rPr>
          <w:instrText xml:space="preserve"> PAGEREF _Toc451343899 \h </w:instrText>
        </w:r>
        <w:r>
          <w:rPr>
            <w:noProof/>
            <w:webHidden/>
          </w:rPr>
        </w:r>
        <w:r>
          <w:rPr>
            <w:noProof/>
            <w:webHidden/>
          </w:rPr>
          <w:fldChar w:fldCharType="separate"/>
        </w:r>
        <w:r w:rsidR="0054544A">
          <w:rPr>
            <w:noProof/>
            <w:webHidden/>
          </w:rPr>
          <w:t>18</w:t>
        </w:r>
        <w:r>
          <w:rPr>
            <w:noProof/>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00" w:history="1">
        <w:r w:rsidRPr="00890718">
          <w:rPr>
            <w:rStyle w:val="Hypertextovodkaz"/>
          </w:rPr>
          <w:t>4</w:t>
        </w:r>
        <w:r>
          <w:rPr>
            <w:rFonts w:asciiTheme="minorHAnsi" w:eastAsiaTheme="minorEastAsia" w:hAnsiTheme="minorHAnsi" w:cstheme="minorBidi"/>
            <w:sz w:val="22"/>
            <w:szCs w:val="22"/>
          </w:rPr>
          <w:tab/>
        </w:r>
        <w:r w:rsidRPr="00890718">
          <w:rPr>
            <w:rStyle w:val="Hypertextovodkaz"/>
          </w:rPr>
          <w:t>FITLayout</w:t>
        </w:r>
        <w:r>
          <w:rPr>
            <w:webHidden/>
          </w:rPr>
          <w:tab/>
        </w:r>
        <w:r>
          <w:rPr>
            <w:webHidden/>
          </w:rPr>
          <w:fldChar w:fldCharType="begin"/>
        </w:r>
        <w:r>
          <w:rPr>
            <w:webHidden/>
          </w:rPr>
          <w:instrText xml:space="preserve"> PAGEREF _Toc451343900 \h </w:instrText>
        </w:r>
        <w:r>
          <w:rPr>
            <w:webHidden/>
          </w:rPr>
        </w:r>
        <w:r>
          <w:rPr>
            <w:webHidden/>
          </w:rPr>
          <w:fldChar w:fldCharType="separate"/>
        </w:r>
        <w:r w:rsidR="0054544A">
          <w:rPr>
            <w:webHidden/>
          </w:rPr>
          <w:t>20</w:t>
        </w:r>
        <w:r>
          <w:rPr>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01" w:history="1">
        <w:r w:rsidRPr="00890718">
          <w:rPr>
            <w:rStyle w:val="Hypertextovodkaz"/>
            <w:noProof/>
          </w:rPr>
          <w:t>4.1</w:t>
        </w:r>
        <w:r>
          <w:rPr>
            <w:rFonts w:asciiTheme="minorHAnsi" w:eastAsiaTheme="minorEastAsia" w:hAnsiTheme="minorHAnsi" w:cstheme="minorBidi"/>
            <w:noProof/>
            <w:sz w:val="22"/>
            <w:szCs w:val="22"/>
          </w:rPr>
          <w:tab/>
        </w:r>
        <w:r w:rsidRPr="00890718">
          <w:rPr>
            <w:rStyle w:val="Hypertextovodkaz"/>
            <w:noProof/>
          </w:rPr>
          <w:t>FITLayout Moduly</w:t>
        </w:r>
        <w:r>
          <w:rPr>
            <w:noProof/>
            <w:webHidden/>
          </w:rPr>
          <w:tab/>
        </w:r>
        <w:r>
          <w:rPr>
            <w:noProof/>
            <w:webHidden/>
          </w:rPr>
          <w:fldChar w:fldCharType="begin"/>
        </w:r>
        <w:r>
          <w:rPr>
            <w:noProof/>
            <w:webHidden/>
          </w:rPr>
          <w:instrText xml:space="preserve"> PAGEREF _Toc451343901 \h </w:instrText>
        </w:r>
        <w:r>
          <w:rPr>
            <w:noProof/>
            <w:webHidden/>
          </w:rPr>
        </w:r>
        <w:r>
          <w:rPr>
            <w:noProof/>
            <w:webHidden/>
          </w:rPr>
          <w:fldChar w:fldCharType="separate"/>
        </w:r>
        <w:r w:rsidR="0054544A">
          <w:rPr>
            <w:noProof/>
            <w:webHidden/>
          </w:rPr>
          <w:t>20</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2" w:history="1">
        <w:r w:rsidRPr="00890718">
          <w:rPr>
            <w:rStyle w:val="Hypertextovodkaz"/>
            <w:noProof/>
          </w:rPr>
          <w:t>4.1.1</w:t>
        </w:r>
        <w:r>
          <w:rPr>
            <w:rFonts w:asciiTheme="minorHAnsi" w:eastAsiaTheme="minorEastAsia" w:hAnsiTheme="minorHAnsi" w:cstheme="minorBidi"/>
            <w:noProof/>
            <w:sz w:val="22"/>
            <w:szCs w:val="22"/>
          </w:rPr>
          <w:tab/>
        </w:r>
        <w:r w:rsidRPr="00890718">
          <w:rPr>
            <w:rStyle w:val="Hypertextovodkaz"/>
            <w:noProof/>
          </w:rPr>
          <w:t>FITLayout API</w:t>
        </w:r>
        <w:r>
          <w:rPr>
            <w:noProof/>
            <w:webHidden/>
          </w:rPr>
          <w:tab/>
        </w:r>
        <w:r>
          <w:rPr>
            <w:noProof/>
            <w:webHidden/>
          </w:rPr>
          <w:fldChar w:fldCharType="begin"/>
        </w:r>
        <w:r>
          <w:rPr>
            <w:noProof/>
            <w:webHidden/>
          </w:rPr>
          <w:instrText xml:space="preserve"> PAGEREF _Toc451343902 \h </w:instrText>
        </w:r>
        <w:r>
          <w:rPr>
            <w:noProof/>
            <w:webHidden/>
          </w:rPr>
        </w:r>
        <w:r>
          <w:rPr>
            <w:noProof/>
            <w:webHidden/>
          </w:rPr>
          <w:fldChar w:fldCharType="separate"/>
        </w:r>
        <w:r w:rsidR="0054544A">
          <w:rPr>
            <w:noProof/>
            <w:webHidden/>
          </w:rPr>
          <w:t>20</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3" w:history="1">
        <w:r w:rsidRPr="00890718">
          <w:rPr>
            <w:rStyle w:val="Hypertextovodkaz"/>
            <w:noProof/>
          </w:rPr>
          <w:t>4.1.2</w:t>
        </w:r>
        <w:r>
          <w:rPr>
            <w:rFonts w:asciiTheme="minorHAnsi" w:eastAsiaTheme="minorEastAsia" w:hAnsiTheme="minorHAnsi" w:cstheme="minorBidi"/>
            <w:noProof/>
            <w:sz w:val="22"/>
            <w:szCs w:val="22"/>
          </w:rPr>
          <w:tab/>
        </w:r>
        <w:r w:rsidRPr="00890718">
          <w:rPr>
            <w:rStyle w:val="Hypertextovodkaz"/>
            <w:noProof/>
          </w:rPr>
          <w:t>CSSBox</w:t>
        </w:r>
        <w:r>
          <w:rPr>
            <w:noProof/>
            <w:webHidden/>
          </w:rPr>
          <w:tab/>
        </w:r>
        <w:r>
          <w:rPr>
            <w:noProof/>
            <w:webHidden/>
          </w:rPr>
          <w:fldChar w:fldCharType="begin"/>
        </w:r>
        <w:r>
          <w:rPr>
            <w:noProof/>
            <w:webHidden/>
          </w:rPr>
          <w:instrText xml:space="preserve"> PAGEREF _Toc451343903 \h </w:instrText>
        </w:r>
        <w:r>
          <w:rPr>
            <w:noProof/>
            <w:webHidden/>
          </w:rPr>
        </w:r>
        <w:r>
          <w:rPr>
            <w:noProof/>
            <w:webHidden/>
          </w:rPr>
          <w:fldChar w:fldCharType="separate"/>
        </w:r>
        <w:r w:rsidR="0054544A">
          <w:rPr>
            <w:noProof/>
            <w:webHidden/>
          </w:rPr>
          <w:t>21</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4" w:history="1">
        <w:r w:rsidRPr="00890718">
          <w:rPr>
            <w:rStyle w:val="Hypertextovodkaz"/>
            <w:noProof/>
          </w:rPr>
          <w:t>4.1.3</w:t>
        </w:r>
        <w:r>
          <w:rPr>
            <w:rFonts w:asciiTheme="minorHAnsi" w:eastAsiaTheme="minorEastAsia" w:hAnsiTheme="minorHAnsi" w:cstheme="minorBidi"/>
            <w:noProof/>
            <w:sz w:val="22"/>
            <w:szCs w:val="22"/>
          </w:rPr>
          <w:tab/>
        </w:r>
        <w:r w:rsidRPr="00890718">
          <w:rPr>
            <w:rStyle w:val="Hypertextovodkaz"/>
            <w:noProof/>
          </w:rPr>
          <w:t>Segmentace</w:t>
        </w:r>
        <w:r>
          <w:rPr>
            <w:noProof/>
            <w:webHidden/>
          </w:rPr>
          <w:tab/>
        </w:r>
        <w:r>
          <w:rPr>
            <w:noProof/>
            <w:webHidden/>
          </w:rPr>
          <w:fldChar w:fldCharType="begin"/>
        </w:r>
        <w:r>
          <w:rPr>
            <w:noProof/>
            <w:webHidden/>
          </w:rPr>
          <w:instrText xml:space="preserve"> PAGEREF _Toc451343904 \h </w:instrText>
        </w:r>
        <w:r>
          <w:rPr>
            <w:noProof/>
            <w:webHidden/>
          </w:rPr>
        </w:r>
        <w:r>
          <w:rPr>
            <w:noProof/>
            <w:webHidden/>
          </w:rPr>
          <w:fldChar w:fldCharType="separate"/>
        </w:r>
        <w:r w:rsidR="0054544A">
          <w:rPr>
            <w:noProof/>
            <w:webHidden/>
          </w:rPr>
          <w:t>22</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5" w:history="1">
        <w:r w:rsidRPr="00890718">
          <w:rPr>
            <w:rStyle w:val="Hypertextovodkaz"/>
            <w:noProof/>
          </w:rPr>
          <w:t>4.1.4</w:t>
        </w:r>
        <w:r>
          <w:rPr>
            <w:rFonts w:asciiTheme="minorHAnsi" w:eastAsiaTheme="minorEastAsia" w:hAnsiTheme="minorHAnsi" w:cstheme="minorBidi"/>
            <w:noProof/>
            <w:sz w:val="22"/>
            <w:szCs w:val="22"/>
          </w:rPr>
          <w:tab/>
        </w:r>
        <w:r w:rsidRPr="00890718">
          <w:rPr>
            <w:rStyle w:val="Hypertextovodkaz"/>
            <w:noProof/>
          </w:rPr>
          <w:t>Klasifikace</w:t>
        </w:r>
        <w:r>
          <w:rPr>
            <w:noProof/>
            <w:webHidden/>
          </w:rPr>
          <w:tab/>
        </w:r>
        <w:r>
          <w:rPr>
            <w:noProof/>
            <w:webHidden/>
          </w:rPr>
          <w:fldChar w:fldCharType="begin"/>
        </w:r>
        <w:r>
          <w:rPr>
            <w:noProof/>
            <w:webHidden/>
          </w:rPr>
          <w:instrText xml:space="preserve"> PAGEREF _Toc451343905 \h </w:instrText>
        </w:r>
        <w:r>
          <w:rPr>
            <w:noProof/>
            <w:webHidden/>
          </w:rPr>
        </w:r>
        <w:r>
          <w:rPr>
            <w:noProof/>
            <w:webHidden/>
          </w:rPr>
          <w:fldChar w:fldCharType="separate"/>
        </w:r>
        <w:r w:rsidR="0054544A">
          <w:rPr>
            <w:noProof/>
            <w:webHidden/>
          </w:rPr>
          <w:t>23</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6" w:history="1">
        <w:r w:rsidRPr="00890718">
          <w:rPr>
            <w:rStyle w:val="Hypertextovodkaz"/>
            <w:noProof/>
            <w:lang w:val="en-US"/>
          </w:rPr>
          <w:t>4.1.5</w:t>
        </w:r>
        <w:r>
          <w:rPr>
            <w:rFonts w:asciiTheme="minorHAnsi" w:eastAsiaTheme="minorEastAsia" w:hAnsiTheme="minorHAnsi" w:cstheme="minorBidi"/>
            <w:noProof/>
            <w:sz w:val="22"/>
            <w:szCs w:val="22"/>
          </w:rPr>
          <w:tab/>
        </w:r>
        <w:r w:rsidRPr="00890718">
          <w:rPr>
            <w:rStyle w:val="Hypertextovodkaz"/>
            <w:noProof/>
            <w:lang w:val="en-US"/>
          </w:rPr>
          <w:t>Služby</w:t>
        </w:r>
        <w:r>
          <w:rPr>
            <w:noProof/>
            <w:webHidden/>
          </w:rPr>
          <w:tab/>
        </w:r>
        <w:r>
          <w:rPr>
            <w:noProof/>
            <w:webHidden/>
          </w:rPr>
          <w:fldChar w:fldCharType="begin"/>
        </w:r>
        <w:r>
          <w:rPr>
            <w:noProof/>
            <w:webHidden/>
          </w:rPr>
          <w:instrText xml:space="preserve"> PAGEREF _Toc451343906 \h </w:instrText>
        </w:r>
        <w:r>
          <w:rPr>
            <w:noProof/>
            <w:webHidden/>
          </w:rPr>
        </w:r>
        <w:r>
          <w:rPr>
            <w:noProof/>
            <w:webHidden/>
          </w:rPr>
          <w:fldChar w:fldCharType="separate"/>
        </w:r>
        <w:r w:rsidR="0054544A">
          <w:rPr>
            <w:noProof/>
            <w:webHidden/>
          </w:rPr>
          <w:t>23</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7" w:history="1">
        <w:r w:rsidRPr="00890718">
          <w:rPr>
            <w:rStyle w:val="Hypertextovodkaz"/>
            <w:noProof/>
          </w:rPr>
          <w:t>4.1.6</w:t>
        </w:r>
        <w:r>
          <w:rPr>
            <w:rFonts w:asciiTheme="minorHAnsi" w:eastAsiaTheme="minorEastAsia" w:hAnsiTheme="minorHAnsi" w:cstheme="minorBidi"/>
            <w:noProof/>
            <w:sz w:val="22"/>
            <w:szCs w:val="22"/>
          </w:rPr>
          <w:tab/>
        </w:r>
        <w:r w:rsidRPr="00890718">
          <w:rPr>
            <w:rStyle w:val="Hypertextovodkaz"/>
            <w:noProof/>
          </w:rPr>
          <w:t>Nástroje</w:t>
        </w:r>
        <w:r>
          <w:rPr>
            <w:noProof/>
            <w:webHidden/>
          </w:rPr>
          <w:tab/>
        </w:r>
        <w:r>
          <w:rPr>
            <w:noProof/>
            <w:webHidden/>
          </w:rPr>
          <w:fldChar w:fldCharType="begin"/>
        </w:r>
        <w:r>
          <w:rPr>
            <w:noProof/>
            <w:webHidden/>
          </w:rPr>
          <w:instrText xml:space="preserve"> PAGEREF _Toc451343907 \h </w:instrText>
        </w:r>
        <w:r>
          <w:rPr>
            <w:noProof/>
            <w:webHidden/>
          </w:rPr>
        </w:r>
        <w:r>
          <w:rPr>
            <w:noProof/>
            <w:webHidden/>
          </w:rPr>
          <w:fldChar w:fldCharType="separate"/>
        </w:r>
        <w:r w:rsidR="0054544A">
          <w:rPr>
            <w:noProof/>
            <w:webHidden/>
          </w:rPr>
          <w:t>23</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08" w:history="1">
        <w:r w:rsidRPr="00890718">
          <w:rPr>
            <w:rStyle w:val="Hypertextovodkaz"/>
            <w:noProof/>
          </w:rPr>
          <w:t>4.2</w:t>
        </w:r>
        <w:r>
          <w:rPr>
            <w:rFonts w:asciiTheme="minorHAnsi" w:eastAsiaTheme="minorEastAsia" w:hAnsiTheme="minorHAnsi" w:cstheme="minorBidi"/>
            <w:noProof/>
            <w:sz w:val="22"/>
            <w:szCs w:val="22"/>
          </w:rPr>
          <w:tab/>
        </w:r>
        <w:r w:rsidRPr="00890718">
          <w:rPr>
            <w:rStyle w:val="Hypertextovodkaz"/>
            <w:noProof/>
          </w:rPr>
          <w:t>Práce s Frameworkem</w:t>
        </w:r>
        <w:r>
          <w:rPr>
            <w:noProof/>
            <w:webHidden/>
          </w:rPr>
          <w:tab/>
        </w:r>
        <w:r>
          <w:rPr>
            <w:noProof/>
            <w:webHidden/>
          </w:rPr>
          <w:fldChar w:fldCharType="begin"/>
        </w:r>
        <w:r>
          <w:rPr>
            <w:noProof/>
            <w:webHidden/>
          </w:rPr>
          <w:instrText xml:space="preserve"> PAGEREF _Toc451343908 \h </w:instrText>
        </w:r>
        <w:r>
          <w:rPr>
            <w:noProof/>
            <w:webHidden/>
          </w:rPr>
        </w:r>
        <w:r>
          <w:rPr>
            <w:noProof/>
            <w:webHidden/>
          </w:rPr>
          <w:fldChar w:fldCharType="separate"/>
        </w:r>
        <w:r w:rsidR="0054544A">
          <w:rPr>
            <w:noProof/>
            <w:webHidden/>
          </w:rPr>
          <w:t>24</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09" w:history="1">
        <w:r w:rsidRPr="00890718">
          <w:rPr>
            <w:rStyle w:val="Hypertextovodkaz"/>
            <w:noProof/>
          </w:rPr>
          <w:t>4.2.1</w:t>
        </w:r>
        <w:r>
          <w:rPr>
            <w:rFonts w:asciiTheme="minorHAnsi" w:eastAsiaTheme="minorEastAsia" w:hAnsiTheme="minorHAnsi" w:cstheme="minorBidi"/>
            <w:noProof/>
            <w:sz w:val="22"/>
            <w:szCs w:val="22"/>
          </w:rPr>
          <w:tab/>
        </w:r>
        <w:r w:rsidRPr="00890718">
          <w:rPr>
            <w:rStyle w:val="Hypertextovodkaz"/>
            <w:noProof/>
          </w:rPr>
          <w:t>Operátory</w:t>
        </w:r>
        <w:r>
          <w:rPr>
            <w:noProof/>
            <w:webHidden/>
          </w:rPr>
          <w:tab/>
        </w:r>
        <w:r>
          <w:rPr>
            <w:noProof/>
            <w:webHidden/>
          </w:rPr>
          <w:fldChar w:fldCharType="begin"/>
        </w:r>
        <w:r>
          <w:rPr>
            <w:noProof/>
            <w:webHidden/>
          </w:rPr>
          <w:instrText xml:space="preserve"> PAGEREF _Toc451343909 \h </w:instrText>
        </w:r>
        <w:r>
          <w:rPr>
            <w:noProof/>
            <w:webHidden/>
          </w:rPr>
        </w:r>
        <w:r>
          <w:rPr>
            <w:noProof/>
            <w:webHidden/>
          </w:rPr>
          <w:fldChar w:fldCharType="separate"/>
        </w:r>
        <w:r w:rsidR="0054544A">
          <w:rPr>
            <w:noProof/>
            <w:webHidden/>
          </w:rPr>
          <w:t>25</w:t>
        </w:r>
        <w:r>
          <w:rPr>
            <w:noProof/>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10" w:history="1">
        <w:r w:rsidRPr="00890718">
          <w:rPr>
            <w:rStyle w:val="Hypertextovodkaz"/>
          </w:rPr>
          <w:t>5</w:t>
        </w:r>
        <w:r>
          <w:rPr>
            <w:rFonts w:asciiTheme="minorHAnsi" w:eastAsiaTheme="minorEastAsia" w:hAnsiTheme="minorHAnsi" w:cstheme="minorBidi"/>
            <w:sz w:val="22"/>
            <w:szCs w:val="22"/>
          </w:rPr>
          <w:tab/>
        </w:r>
        <w:r w:rsidRPr="00890718">
          <w:rPr>
            <w:rStyle w:val="Hypertextovodkaz"/>
          </w:rPr>
          <w:t>Implementace algoritmu</w:t>
        </w:r>
        <w:r>
          <w:rPr>
            <w:webHidden/>
          </w:rPr>
          <w:tab/>
        </w:r>
        <w:r>
          <w:rPr>
            <w:webHidden/>
          </w:rPr>
          <w:fldChar w:fldCharType="begin"/>
        </w:r>
        <w:r>
          <w:rPr>
            <w:webHidden/>
          </w:rPr>
          <w:instrText xml:space="preserve"> PAGEREF _Toc451343910 \h </w:instrText>
        </w:r>
        <w:r>
          <w:rPr>
            <w:webHidden/>
          </w:rPr>
        </w:r>
        <w:r>
          <w:rPr>
            <w:webHidden/>
          </w:rPr>
          <w:fldChar w:fldCharType="separate"/>
        </w:r>
        <w:r w:rsidR="0054544A">
          <w:rPr>
            <w:webHidden/>
          </w:rPr>
          <w:t>27</w:t>
        </w:r>
        <w:r>
          <w:rPr>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11" w:history="1">
        <w:r w:rsidRPr="00890718">
          <w:rPr>
            <w:rStyle w:val="Hypertextovodkaz"/>
            <w:noProof/>
          </w:rPr>
          <w:t>5.1</w:t>
        </w:r>
        <w:r>
          <w:rPr>
            <w:rFonts w:asciiTheme="minorHAnsi" w:eastAsiaTheme="minorEastAsia" w:hAnsiTheme="minorHAnsi" w:cstheme="minorBidi"/>
            <w:noProof/>
            <w:sz w:val="22"/>
            <w:szCs w:val="22"/>
          </w:rPr>
          <w:tab/>
        </w:r>
        <w:r w:rsidRPr="00890718">
          <w:rPr>
            <w:rStyle w:val="Hypertextovodkaz"/>
            <w:noProof/>
          </w:rPr>
          <w:t>Sousednost bloků</w:t>
        </w:r>
        <w:r>
          <w:rPr>
            <w:noProof/>
            <w:webHidden/>
          </w:rPr>
          <w:tab/>
        </w:r>
        <w:r>
          <w:rPr>
            <w:noProof/>
            <w:webHidden/>
          </w:rPr>
          <w:fldChar w:fldCharType="begin"/>
        </w:r>
        <w:r>
          <w:rPr>
            <w:noProof/>
            <w:webHidden/>
          </w:rPr>
          <w:instrText xml:space="preserve"> PAGEREF _Toc451343911 \h </w:instrText>
        </w:r>
        <w:r>
          <w:rPr>
            <w:noProof/>
            <w:webHidden/>
          </w:rPr>
        </w:r>
        <w:r>
          <w:rPr>
            <w:noProof/>
            <w:webHidden/>
          </w:rPr>
          <w:fldChar w:fldCharType="separate"/>
        </w:r>
        <w:r w:rsidR="0054544A">
          <w:rPr>
            <w:noProof/>
            <w:webHidden/>
          </w:rPr>
          <w:t>27</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12" w:history="1">
        <w:r w:rsidRPr="00890718">
          <w:rPr>
            <w:rStyle w:val="Hypertextovodkaz"/>
            <w:noProof/>
          </w:rPr>
          <w:t>5.1.1</w:t>
        </w:r>
        <w:r>
          <w:rPr>
            <w:rFonts w:asciiTheme="minorHAnsi" w:eastAsiaTheme="minorEastAsia" w:hAnsiTheme="minorHAnsi" w:cstheme="minorBidi"/>
            <w:noProof/>
            <w:sz w:val="22"/>
            <w:szCs w:val="22"/>
          </w:rPr>
          <w:tab/>
        </w:r>
        <w:r w:rsidRPr="00890718">
          <w:rPr>
            <w:rStyle w:val="Hypertextovodkaz"/>
            <w:noProof/>
          </w:rPr>
          <w:t>Nesousedící bloky</w:t>
        </w:r>
        <w:r>
          <w:rPr>
            <w:noProof/>
            <w:webHidden/>
          </w:rPr>
          <w:tab/>
        </w:r>
        <w:r>
          <w:rPr>
            <w:noProof/>
            <w:webHidden/>
          </w:rPr>
          <w:fldChar w:fldCharType="begin"/>
        </w:r>
        <w:r>
          <w:rPr>
            <w:noProof/>
            <w:webHidden/>
          </w:rPr>
          <w:instrText xml:space="preserve"> PAGEREF _Toc451343912 \h </w:instrText>
        </w:r>
        <w:r>
          <w:rPr>
            <w:noProof/>
            <w:webHidden/>
          </w:rPr>
        </w:r>
        <w:r>
          <w:rPr>
            <w:noProof/>
            <w:webHidden/>
          </w:rPr>
          <w:fldChar w:fldCharType="separate"/>
        </w:r>
        <w:r w:rsidR="0054544A">
          <w:rPr>
            <w:noProof/>
            <w:webHidden/>
          </w:rPr>
          <w:t>27</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14" w:history="1">
        <w:r w:rsidRPr="00890718">
          <w:rPr>
            <w:rStyle w:val="Hypertextovodkaz"/>
            <w:noProof/>
          </w:rPr>
          <w:t>5.1.2</w:t>
        </w:r>
        <w:r>
          <w:rPr>
            <w:rFonts w:asciiTheme="minorHAnsi" w:eastAsiaTheme="minorEastAsia" w:hAnsiTheme="minorHAnsi" w:cstheme="minorBidi"/>
            <w:noProof/>
            <w:sz w:val="22"/>
            <w:szCs w:val="22"/>
          </w:rPr>
          <w:tab/>
        </w:r>
        <w:r w:rsidRPr="00890718">
          <w:rPr>
            <w:rStyle w:val="Hypertextovodkaz"/>
            <w:noProof/>
          </w:rPr>
          <w:t>Sousedící bloky</w:t>
        </w:r>
        <w:r>
          <w:rPr>
            <w:noProof/>
            <w:webHidden/>
          </w:rPr>
          <w:tab/>
        </w:r>
        <w:r>
          <w:rPr>
            <w:noProof/>
            <w:webHidden/>
          </w:rPr>
          <w:fldChar w:fldCharType="begin"/>
        </w:r>
        <w:r>
          <w:rPr>
            <w:noProof/>
            <w:webHidden/>
          </w:rPr>
          <w:instrText xml:space="preserve"> PAGEREF _Toc451343914 \h </w:instrText>
        </w:r>
        <w:r>
          <w:rPr>
            <w:noProof/>
            <w:webHidden/>
          </w:rPr>
        </w:r>
        <w:r>
          <w:rPr>
            <w:noProof/>
            <w:webHidden/>
          </w:rPr>
          <w:fldChar w:fldCharType="separate"/>
        </w:r>
        <w:r w:rsidR="0054544A">
          <w:rPr>
            <w:noProof/>
            <w:webHidden/>
          </w:rPr>
          <w:t>30</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15" w:history="1">
        <w:r w:rsidRPr="00890718">
          <w:rPr>
            <w:rStyle w:val="Hypertextovodkaz"/>
            <w:noProof/>
          </w:rPr>
          <w:t>5.2</w:t>
        </w:r>
        <w:r>
          <w:rPr>
            <w:rFonts w:asciiTheme="minorHAnsi" w:eastAsiaTheme="minorEastAsia" w:hAnsiTheme="minorHAnsi" w:cstheme="minorBidi"/>
            <w:noProof/>
            <w:sz w:val="22"/>
            <w:szCs w:val="22"/>
          </w:rPr>
          <w:tab/>
        </w:r>
        <w:r w:rsidRPr="00890718">
          <w:rPr>
            <w:rStyle w:val="Hypertextovodkaz"/>
            <w:noProof/>
          </w:rPr>
          <w:t>Vizuální obsah bloků</w:t>
        </w:r>
        <w:r>
          <w:rPr>
            <w:noProof/>
            <w:webHidden/>
          </w:rPr>
          <w:tab/>
        </w:r>
        <w:r>
          <w:rPr>
            <w:noProof/>
            <w:webHidden/>
          </w:rPr>
          <w:fldChar w:fldCharType="begin"/>
        </w:r>
        <w:r>
          <w:rPr>
            <w:noProof/>
            <w:webHidden/>
          </w:rPr>
          <w:instrText xml:space="preserve"> PAGEREF _Toc451343915 \h </w:instrText>
        </w:r>
        <w:r>
          <w:rPr>
            <w:noProof/>
            <w:webHidden/>
          </w:rPr>
        </w:r>
        <w:r>
          <w:rPr>
            <w:noProof/>
            <w:webHidden/>
          </w:rPr>
          <w:fldChar w:fldCharType="separate"/>
        </w:r>
        <w:r w:rsidR="0054544A">
          <w:rPr>
            <w:noProof/>
            <w:webHidden/>
          </w:rPr>
          <w:t>33</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16" w:history="1">
        <w:r w:rsidRPr="00890718">
          <w:rPr>
            <w:rStyle w:val="Hypertextovodkaz"/>
            <w:noProof/>
          </w:rPr>
          <w:t>5.2.1</w:t>
        </w:r>
        <w:r>
          <w:rPr>
            <w:rFonts w:asciiTheme="minorHAnsi" w:eastAsiaTheme="minorEastAsia" w:hAnsiTheme="minorHAnsi" w:cstheme="minorBidi"/>
            <w:noProof/>
            <w:sz w:val="22"/>
            <w:szCs w:val="22"/>
          </w:rPr>
          <w:tab/>
        </w:r>
        <w:r w:rsidRPr="00890718">
          <w:rPr>
            <w:rStyle w:val="Hypertextovodkaz"/>
            <w:noProof/>
          </w:rPr>
          <w:t>Vektory obsahu</w:t>
        </w:r>
        <w:r>
          <w:rPr>
            <w:noProof/>
            <w:webHidden/>
          </w:rPr>
          <w:tab/>
        </w:r>
        <w:r>
          <w:rPr>
            <w:noProof/>
            <w:webHidden/>
          </w:rPr>
          <w:fldChar w:fldCharType="begin"/>
        </w:r>
        <w:r>
          <w:rPr>
            <w:noProof/>
            <w:webHidden/>
          </w:rPr>
          <w:instrText xml:space="preserve"> PAGEREF _Toc451343916 \h </w:instrText>
        </w:r>
        <w:r>
          <w:rPr>
            <w:noProof/>
            <w:webHidden/>
          </w:rPr>
        </w:r>
        <w:r>
          <w:rPr>
            <w:noProof/>
            <w:webHidden/>
          </w:rPr>
          <w:fldChar w:fldCharType="separate"/>
        </w:r>
        <w:r w:rsidR="0054544A">
          <w:rPr>
            <w:noProof/>
            <w:webHidden/>
          </w:rPr>
          <w:t>34</w:t>
        </w:r>
        <w:r>
          <w:rPr>
            <w:noProof/>
            <w:webHidden/>
          </w:rPr>
          <w:fldChar w:fldCharType="end"/>
        </w:r>
      </w:hyperlink>
    </w:p>
    <w:p w:rsidR="00847C55" w:rsidRDefault="00847C55">
      <w:pPr>
        <w:pStyle w:val="Obsah3"/>
        <w:tabs>
          <w:tab w:val="left" w:pos="1320"/>
          <w:tab w:val="right" w:leader="dot" w:pos="9050"/>
        </w:tabs>
        <w:rPr>
          <w:rFonts w:asciiTheme="minorHAnsi" w:eastAsiaTheme="minorEastAsia" w:hAnsiTheme="minorHAnsi" w:cstheme="minorBidi"/>
          <w:noProof/>
          <w:sz w:val="22"/>
          <w:szCs w:val="22"/>
        </w:rPr>
      </w:pPr>
      <w:hyperlink w:anchor="_Toc451343917" w:history="1">
        <w:r w:rsidRPr="00890718">
          <w:rPr>
            <w:rStyle w:val="Hypertextovodkaz"/>
            <w:noProof/>
          </w:rPr>
          <w:t>5.2.2</w:t>
        </w:r>
        <w:r>
          <w:rPr>
            <w:rFonts w:asciiTheme="minorHAnsi" w:eastAsiaTheme="minorEastAsia" w:hAnsiTheme="minorHAnsi" w:cstheme="minorBidi"/>
            <w:noProof/>
            <w:sz w:val="22"/>
            <w:szCs w:val="22"/>
          </w:rPr>
          <w:tab/>
        </w:r>
        <w:r w:rsidRPr="00890718">
          <w:rPr>
            <w:rStyle w:val="Hypertextovodkaz"/>
            <w:noProof/>
          </w:rPr>
          <w:t>Podobnost obsahu</w:t>
        </w:r>
        <w:r>
          <w:rPr>
            <w:noProof/>
            <w:webHidden/>
          </w:rPr>
          <w:tab/>
        </w:r>
        <w:r>
          <w:rPr>
            <w:noProof/>
            <w:webHidden/>
          </w:rPr>
          <w:fldChar w:fldCharType="begin"/>
        </w:r>
        <w:r>
          <w:rPr>
            <w:noProof/>
            <w:webHidden/>
          </w:rPr>
          <w:instrText xml:space="preserve"> PAGEREF _Toc451343917 \h </w:instrText>
        </w:r>
        <w:r>
          <w:rPr>
            <w:noProof/>
            <w:webHidden/>
          </w:rPr>
        </w:r>
        <w:r>
          <w:rPr>
            <w:noProof/>
            <w:webHidden/>
          </w:rPr>
          <w:fldChar w:fldCharType="separate"/>
        </w:r>
        <w:r w:rsidR="0054544A">
          <w:rPr>
            <w:noProof/>
            <w:webHidden/>
          </w:rPr>
          <w:t>35</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18" w:history="1">
        <w:r w:rsidRPr="00890718">
          <w:rPr>
            <w:rStyle w:val="Hypertextovodkaz"/>
            <w:noProof/>
          </w:rPr>
          <w:t>5.3</w:t>
        </w:r>
        <w:r>
          <w:rPr>
            <w:rFonts w:asciiTheme="minorHAnsi" w:eastAsiaTheme="minorEastAsia" w:hAnsiTheme="minorHAnsi" w:cstheme="minorBidi"/>
            <w:noProof/>
            <w:sz w:val="22"/>
            <w:szCs w:val="22"/>
          </w:rPr>
          <w:tab/>
        </w:r>
        <w:r w:rsidRPr="00890718">
          <w:rPr>
            <w:rStyle w:val="Hypertextovodkaz"/>
            <w:noProof/>
          </w:rPr>
          <w:t>Řízení algoritmu</w:t>
        </w:r>
        <w:r>
          <w:rPr>
            <w:noProof/>
            <w:webHidden/>
          </w:rPr>
          <w:tab/>
        </w:r>
        <w:r>
          <w:rPr>
            <w:noProof/>
            <w:webHidden/>
          </w:rPr>
          <w:fldChar w:fldCharType="begin"/>
        </w:r>
        <w:r>
          <w:rPr>
            <w:noProof/>
            <w:webHidden/>
          </w:rPr>
          <w:instrText xml:space="preserve"> PAGEREF _Toc451343918 \h </w:instrText>
        </w:r>
        <w:r>
          <w:rPr>
            <w:noProof/>
            <w:webHidden/>
          </w:rPr>
        </w:r>
        <w:r>
          <w:rPr>
            <w:noProof/>
            <w:webHidden/>
          </w:rPr>
          <w:fldChar w:fldCharType="separate"/>
        </w:r>
        <w:r w:rsidR="0054544A">
          <w:rPr>
            <w:noProof/>
            <w:webHidden/>
          </w:rPr>
          <w:t>35</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19" w:history="1">
        <w:r w:rsidRPr="00890718">
          <w:rPr>
            <w:rStyle w:val="Hypertextovodkaz"/>
            <w:noProof/>
          </w:rPr>
          <w:t>5.4</w:t>
        </w:r>
        <w:r>
          <w:rPr>
            <w:rFonts w:asciiTheme="minorHAnsi" w:eastAsiaTheme="minorEastAsia" w:hAnsiTheme="minorHAnsi" w:cstheme="minorBidi"/>
            <w:noProof/>
            <w:sz w:val="22"/>
            <w:szCs w:val="22"/>
          </w:rPr>
          <w:tab/>
        </w:r>
        <w:r w:rsidRPr="00890718">
          <w:rPr>
            <w:rStyle w:val="Hypertextovodkaz"/>
            <w:noProof/>
          </w:rPr>
          <w:t>Vstup a výstup algoritmu</w:t>
        </w:r>
        <w:r>
          <w:rPr>
            <w:noProof/>
            <w:webHidden/>
          </w:rPr>
          <w:tab/>
        </w:r>
        <w:r>
          <w:rPr>
            <w:noProof/>
            <w:webHidden/>
          </w:rPr>
          <w:fldChar w:fldCharType="begin"/>
        </w:r>
        <w:r>
          <w:rPr>
            <w:noProof/>
            <w:webHidden/>
          </w:rPr>
          <w:instrText xml:space="preserve"> PAGEREF _Toc451343919 \h </w:instrText>
        </w:r>
        <w:r>
          <w:rPr>
            <w:noProof/>
            <w:webHidden/>
          </w:rPr>
        </w:r>
        <w:r>
          <w:rPr>
            <w:noProof/>
            <w:webHidden/>
          </w:rPr>
          <w:fldChar w:fldCharType="separate"/>
        </w:r>
        <w:r w:rsidR="0054544A">
          <w:rPr>
            <w:noProof/>
            <w:webHidden/>
          </w:rPr>
          <w:t>36</w:t>
        </w:r>
        <w:r>
          <w:rPr>
            <w:noProof/>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20" w:history="1">
        <w:r w:rsidRPr="00890718">
          <w:rPr>
            <w:rStyle w:val="Hypertextovodkaz"/>
          </w:rPr>
          <w:t>6</w:t>
        </w:r>
        <w:r>
          <w:rPr>
            <w:rFonts w:asciiTheme="minorHAnsi" w:eastAsiaTheme="minorEastAsia" w:hAnsiTheme="minorHAnsi" w:cstheme="minorBidi"/>
            <w:sz w:val="22"/>
            <w:szCs w:val="22"/>
          </w:rPr>
          <w:tab/>
        </w:r>
        <w:r w:rsidRPr="00890718">
          <w:rPr>
            <w:rStyle w:val="Hypertextovodkaz"/>
          </w:rPr>
          <w:t>Dosažené výsledky</w:t>
        </w:r>
        <w:r>
          <w:rPr>
            <w:webHidden/>
          </w:rPr>
          <w:tab/>
        </w:r>
        <w:r>
          <w:rPr>
            <w:webHidden/>
          </w:rPr>
          <w:fldChar w:fldCharType="begin"/>
        </w:r>
        <w:r>
          <w:rPr>
            <w:webHidden/>
          </w:rPr>
          <w:instrText xml:space="preserve"> PAGEREF _Toc451343920 \h </w:instrText>
        </w:r>
        <w:r>
          <w:rPr>
            <w:webHidden/>
          </w:rPr>
        </w:r>
        <w:r>
          <w:rPr>
            <w:webHidden/>
          </w:rPr>
          <w:fldChar w:fldCharType="separate"/>
        </w:r>
        <w:r w:rsidR="0054544A">
          <w:rPr>
            <w:webHidden/>
          </w:rPr>
          <w:t>39</w:t>
        </w:r>
        <w:r>
          <w:rPr>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21" w:history="1">
        <w:r w:rsidRPr="00890718">
          <w:rPr>
            <w:rStyle w:val="Hypertextovodkaz"/>
            <w:noProof/>
          </w:rPr>
          <w:t>6.1</w:t>
        </w:r>
        <w:r>
          <w:rPr>
            <w:rFonts w:asciiTheme="minorHAnsi" w:eastAsiaTheme="minorEastAsia" w:hAnsiTheme="minorHAnsi" w:cstheme="minorBidi"/>
            <w:noProof/>
            <w:sz w:val="22"/>
            <w:szCs w:val="22"/>
          </w:rPr>
          <w:tab/>
        </w:r>
        <w:r w:rsidRPr="00890718">
          <w:rPr>
            <w:rStyle w:val="Hypertextovodkaz"/>
            <w:noProof/>
          </w:rPr>
          <w:t>Testování</w:t>
        </w:r>
        <w:r>
          <w:rPr>
            <w:noProof/>
            <w:webHidden/>
          </w:rPr>
          <w:tab/>
        </w:r>
        <w:r>
          <w:rPr>
            <w:noProof/>
            <w:webHidden/>
          </w:rPr>
          <w:fldChar w:fldCharType="begin"/>
        </w:r>
        <w:r>
          <w:rPr>
            <w:noProof/>
            <w:webHidden/>
          </w:rPr>
          <w:instrText xml:space="preserve"> PAGEREF _Toc451343921 \h </w:instrText>
        </w:r>
        <w:r>
          <w:rPr>
            <w:noProof/>
            <w:webHidden/>
          </w:rPr>
        </w:r>
        <w:r>
          <w:rPr>
            <w:noProof/>
            <w:webHidden/>
          </w:rPr>
          <w:fldChar w:fldCharType="separate"/>
        </w:r>
        <w:r w:rsidR="0054544A">
          <w:rPr>
            <w:noProof/>
            <w:webHidden/>
          </w:rPr>
          <w:t>39</w:t>
        </w:r>
        <w:r>
          <w:rPr>
            <w:noProof/>
            <w:webHidden/>
          </w:rPr>
          <w:fldChar w:fldCharType="end"/>
        </w:r>
      </w:hyperlink>
    </w:p>
    <w:p w:rsidR="00847C55" w:rsidRDefault="00847C55">
      <w:pPr>
        <w:pStyle w:val="Obsah2"/>
        <w:tabs>
          <w:tab w:val="left" w:pos="880"/>
          <w:tab w:val="right" w:leader="dot" w:pos="9050"/>
        </w:tabs>
        <w:rPr>
          <w:rFonts w:asciiTheme="minorHAnsi" w:eastAsiaTheme="minorEastAsia" w:hAnsiTheme="minorHAnsi" w:cstheme="minorBidi"/>
          <w:noProof/>
          <w:sz w:val="22"/>
          <w:szCs w:val="22"/>
        </w:rPr>
      </w:pPr>
      <w:hyperlink w:anchor="_Toc451343922" w:history="1">
        <w:r w:rsidRPr="00890718">
          <w:rPr>
            <w:rStyle w:val="Hypertextovodkaz"/>
            <w:noProof/>
          </w:rPr>
          <w:t>6.2</w:t>
        </w:r>
        <w:r>
          <w:rPr>
            <w:rFonts w:asciiTheme="minorHAnsi" w:eastAsiaTheme="minorEastAsia" w:hAnsiTheme="minorHAnsi" w:cstheme="minorBidi"/>
            <w:noProof/>
            <w:sz w:val="22"/>
            <w:szCs w:val="22"/>
          </w:rPr>
          <w:tab/>
        </w:r>
        <w:r w:rsidRPr="00890718">
          <w:rPr>
            <w:rStyle w:val="Hypertextovodkaz"/>
            <w:noProof/>
          </w:rPr>
          <w:t>Změna vstupních parametrů</w:t>
        </w:r>
        <w:r>
          <w:rPr>
            <w:noProof/>
            <w:webHidden/>
          </w:rPr>
          <w:tab/>
        </w:r>
        <w:r>
          <w:rPr>
            <w:noProof/>
            <w:webHidden/>
          </w:rPr>
          <w:fldChar w:fldCharType="begin"/>
        </w:r>
        <w:r>
          <w:rPr>
            <w:noProof/>
            <w:webHidden/>
          </w:rPr>
          <w:instrText xml:space="preserve"> PAGEREF _Toc451343922 \h </w:instrText>
        </w:r>
        <w:r>
          <w:rPr>
            <w:noProof/>
            <w:webHidden/>
          </w:rPr>
        </w:r>
        <w:r>
          <w:rPr>
            <w:noProof/>
            <w:webHidden/>
          </w:rPr>
          <w:fldChar w:fldCharType="separate"/>
        </w:r>
        <w:r w:rsidR="0054544A">
          <w:rPr>
            <w:noProof/>
            <w:webHidden/>
          </w:rPr>
          <w:t>41</w:t>
        </w:r>
        <w:r>
          <w:rPr>
            <w:noProof/>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23" w:history="1">
        <w:r w:rsidRPr="00890718">
          <w:rPr>
            <w:rStyle w:val="Hypertextovodkaz"/>
          </w:rPr>
          <w:t>7</w:t>
        </w:r>
        <w:r>
          <w:rPr>
            <w:rFonts w:asciiTheme="minorHAnsi" w:eastAsiaTheme="minorEastAsia" w:hAnsiTheme="minorHAnsi" w:cstheme="minorBidi"/>
            <w:sz w:val="22"/>
            <w:szCs w:val="22"/>
          </w:rPr>
          <w:tab/>
        </w:r>
        <w:r w:rsidRPr="00890718">
          <w:rPr>
            <w:rStyle w:val="Hypertextovodkaz"/>
          </w:rPr>
          <w:t>Závěr</w:t>
        </w:r>
        <w:r>
          <w:rPr>
            <w:webHidden/>
          </w:rPr>
          <w:tab/>
        </w:r>
        <w:r>
          <w:rPr>
            <w:webHidden/>
          </w:rPr>
          <w:fldChar w:fldCharType="begin"/>
        </w:r>
        <w:r>
          <w:rPr>
            <w:webHidden/>
          </w:rPr>
          <w:instrText xml:space="preserve"> PAGEREF _Toc451343923 \h </w:instrText>
        </w:r>
        <w:r>
          <w:rPr>
            <w:webHidden/>
          </w:rPr>
        </w:r>
        <w:r>
          <w:rPr>
            <w:webHidden/>
          </w:rPr>
          <w:fldChar w:fldCharType="separate"/>
        </w:r>
        <w:r w:rsidR="0054544A">
          <w:rPr>
            <w:webHidden/>
          </w:rPr>
          <w:t>45</w:t>
        </w:r>
        <w:r>
          <w:rPr>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24" w:history="1">
        <w:r w:rsidRPr="00890718">
          <w:rPr>
            <w:rStyle w:val="Hypertextovodkaz"/>
          </w:rPr>
          <w:t>Literatura</w:t>
        </w:r>
        <w:r>
          <w:rPr>
            <w:webHidden/>
          </w:rPr>
          <w:tab/>
        </w:r>
        <w:r>
          <w:rPr>
            <w:webHidden/>
          </w:rPr>
          <w:fldChar w:fldCharType="begin"/>
        </w:r>
        <w:r>
          <w:rPr>
            <w:webHidden/>
          </w:rPr>
          <w:instrText xml:space="preserve"> PAGEREF _Toc451343924 \h </w:instrText>
        </w:r>
        <w:r>
          <w:rPr>
            <w:webHidden/>
          </w:rPr>
        </w:r>
        <w:r>
          <w:rPr>
            <w:webHidden/>
          </w:rPr>
          <w:fldChar w:fldCharType="separate"/>
        </w:r>
        <w:r w:rsidR="0054544A">
          <w:rPr>
            <w:webHidden/>
          </w:rPr>
          <w:t>46</w:t>
        </w:r>
        <w:r>
          <w:rPr>
            <w:webHidden/>
          </w:rPr>
          <w:fldChar w:fldCharType="end"/>
        </w:r>
      </w:hyperlink>
    </w:p>
    <w:p w:rsidR="00847C55" w:rsidRDefault="00847C55">
      <w:pPr>
        <w:pStyle w:val="Obsah1"/>
        <w:rPr>
          <w:rFonts w:asciiTheme="minorHAnsi" w:eastAsiaTheme="minorEastAsia" w:hAnsiTheme="minorHAnsi" w:cstheme="minorBidi"/>
          <w:sz w:val="22"/>
          <w:szCs w:val="22"/>
        </w:rPr>
      </w:pPr>
      <w:hyperlink w:anchor="_Toc451343925" w:history="1">
        <w:r w:rsidRPr="00890718">
          <w:rPr>
            <w:rStyle w:val="Hypertextovodkaz"/>
          </w:rPr>
          <w:t>Seznam příloh</w:t>
        </w:r>
        <w:r>
          <w:rPr>
            <w:webHidden/>
          </w:rPr>
          <w:tab/>
        </w:r>
        <w:r>
          <w:rPr>
            <w:webHidden/>
          </w:rPr>
          <w:fldChar w:fldCharType="begin"/>
        </w:r>
        <w:r>
          <w:rPr>
            <w:webHidden/>
          </w:rPr>
          <w:instrText xml:space="preserve"> PAGEREF _Toc451343925 \h </w:instrText>
        </w:r>
        <w:r>
          <w:rPr>
            <w:webHidden/>
          </w:rPr>
        </w:r>
        <w:r>
          <w:rPr>
            <w:webHidden/>
          </w:rPr>
          <w:fldChar w:fldCharType="separate"/>
        </w:r>
        <w:r w:rsidR="0054544A">
          <w:rPr>
            <w:webHidden/>
          </w:rPr>
          <w:t>48</w:t>
        </w:r>
        <w:r>
          <w:rPr>
            <w:webHidden/>
          </w:rPr>
          <w:fldChar w:fldCharType="end"/>
        </w:r>
      </w:hyperlink>
    </w:p>
    <w:p w:rsidR="00BF4639" w:rsidRPr="00BF4639" w:rsidRDefault="00BD1195" w:rsidP="00184B06">
      <w:pPr>
        <w:pStyle w:val="Obsah1"/>
        <w:rPr>
          <w:color w:val="0000FF"/>
          <w:u w:val="single"/>
        </w:rPr>
      </w:pPr>
      <w:r>
        <w:fldChar w:fldCharType="end"/>
      </w:r>
    </w:p>
    <w:p w:rsidR="00D3194B" w:rsidRDefault="00D3194B" w:rsidP="00184B06">
      <w:pPr>
        <w:pStyle w:val="Obsah1"/>
        <w:rPr>
          <w:rStyle w:val="Hypertextovodkaz"/>
        </w:rPr>
      </w:pPr>
    </w:p>
    <w:p w:rsidR="00BD1195" w:rsidRDefault="00BD1195" w:rsidP="00C660F2">
      <w:pPr>
        <w:spacing w:line="312" w:lineRule="auto"/>
      </w:pPr>
    </w:p>
    <w:p w:rsidR="00D84AF7" w:rsidRDefault="00877C96" w:rsidP="00530E56">
      <w:pPr>
        <w:pStyle w:val="Nadpis1"/>
        <w:spacing w:line="312" w:lineRule="auto"/>
      </w:pPr>
      <w:bookmarkStart w:id="8" w:name="_GoBack"/>
      <w:bookmarkEnd w:id="8"/>
      <w:r>
        <w:br w:type="page"/>
      </w:r>
      <w:bookmarkStart w:id="9" w:name="_Toc451343886"/>
      <w:r w:rsidR="00335724" w:rsidRPr="00912EE1">
        <w:lastRenderedPageBreak/>
        <w:t>Úvod</w:t>
      </w:r>
      <w:bookmarkEnd w:id="5"/>
      <w:bookmarkEnd w:id="6"/>
      <w:bookmarkEnd w:id="9"/>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w:t>
      </w:r>
      <w:r w:rsidR="005E2613">
        <w:t>se nachází</w:t>
      </w:r>
      <w:r w:rsidR="00F26672">
        <w:t xml:space="preserve"> mnoho irelevantního obsahu, který </w:t>
      </w:r>
      <w:r w:rsidR="00E504F2">
        <w:t>běžný uživatel obyčejně nepoužívá</w:t>
      </w:r>
      <w:r w:rsidR="0005028E">
        <w:t>,</w:t>
      </w:r>
      <w:r w:rsidR="00AE1ECC">
        <w:t xml:space="preserve"> a je tak potřeba tento obsah filtrovat</w:t>
      </w:r>
      <w:r w:rsidR="00634CAD">
        <w:t xml:space="preserve">. </w:t>
      </w:r>
      <w:r w:rsidR="00163D9A">
        <w:t>Použití segmentace může být v některých případech velmi užitečné</w:t>
      </w:r>
      <w:r w:rsidR="0081762F">
        <w:t>. Například by ji mohli využít webové vyhledávače, pokud by se snížila její výpočetní náročnost.</w:t>
      </w:r>
      <w:r w:rsidR="0078569C">
        <w:t xml:space="preserve"> Velkým přínosem segmentace je hlavně filtrace nevyžádaného obsahu na webové stránce</w:t>
      </w:r>
      <w:r w:rsidR="00BD56C9">
        <w:t>, kdy nám</w:t>
      </w:r>
      <w:r w:rsidR="0078569C">
        <w:t xml:space="preserve"> </w:t>
      </w:r>
      <w:r w:rsidR="00BD56C9">
        <w:t>umožňuje</w:t>
      </w:r>
      <w:r w:rsidR="0078569C">
        <w:t xml:space="preserve">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V </w:t>
      </w:r>
      <w:r w:rsidR="004C3CE5">
        <w:t>této</w:t>
      </w:r>
      <w:r w:rsidR="00F97096">
        <w:t xml:space="preserve"> práci implementujeme jednu z metod segmentace webových stránek. Předpokládáme, že se webová stránka skládá z konečného počtu bloků</w:t>
      </w:r>
      <w:r w:rsidR="0020363A">
        <w:t>,</w:t>
      </w:r>
      <w:r w:rsidR="00F97096">
        <w:t xml:space="preserve"> a může být segmentována pomocí vizuálních vlastností těchto bloků. </w:t>
      </w:r>
      <w:r w:rsidR="007C6EA3">
        <w:t xml:space="preserve">Metoda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665BB">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w:t>
      </w:r>
      <w:r w:rsidR="00F96E41">
        <w:t>poté</w:t>
      </w:r>
      <w:r w:rsidR="00F55ABF">
        <w:t xml:space="preserve"> seznámíme </w:t>
      </w:r>
      <w:r w:rsidR="00397CCE">
        <w:t>s </w:t>
      </w:r>
      <w:r w:rsidR="00F55ABF">
        <w:t>jednou</w:t>
      </w:r>
      <w:r w:rsidR="00397CCE">
        <w:t xml:space="preserve"> z</w:t>
      </w:r>
      <w:r w:rsidR="00F55ABF">
        <w:t xml:space="preserve"> nejznámějších metod pro segmentaci</w:t>
      </w:r>
      <w:r w:rsidR="00A11CEC">
        <w:t>. Jedná se o metodu</w:t>
      </w:r>
      <w:r w:rsidR="00F55ABF">
        <w:t xml:space="preserv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1127B7">
        <w:t xml:space="preserve"> (VIPS)</w:t>
      </w:r>
      <w:r w:rsidR="00F55ABF">
        <w:t>.</w:t>
      </w:r>
      <w:r w:rsidR="001127B7">
        <w:t xml:space="preserve"> VIPS</w:t>
      </w:r>
      <w:r w:rsidR="00955B57">
        <w:t xml:space="preserve"> </w:t>
      </w:r>
      <w:r w:rsidR="00F55ABF">
        <w:t xml:space="preserve">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w:t>
      </w:r>
      <w:r w:rsidR="00C43898">
        <w:t>diplomová práce zabývá</w:t>
      </w:r>
      <w:r>
        <w:t xml:space="preserv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w:t>
      </w:r>
      <w:r w:rsidR="001C1A59">
        <w:t xml:space="preserve"> v neposlední řadě</w:t>
      </w:r>
      <w:r w:rsidR="00FD53C8">
        <w:t xml:space="preserve"> pseudokód samotného algoritmu.</w:t>
      </w:r>
    </w:p>
    <w:p w:rsidR="00401D54" w:rsidRDefault="00401D54" w:rsidP="00530E56">
      <w:pPr>
        <w:spacing w:line="312" w:lineRule="auto"/>
        <w:ind w:firstLine="708"/>
      </w:pPr>
      <w:r>
        <w:t xml:space="preserve">Čtvrtá kapitola </w:t>
      </w:r>
      <w:r w:rsidR="00BC2E95">
        <w:t>se soustředí</w:t>
      </w:r>
      <w:r>
        <w:t xml:space="preserve">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C665BB">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w:t>
      </w:r>
      <w:r w:rsidR="007C5F65">
        <w:t>zmíněného</w:t>
      </w:r>
      <w:r w:rsidR="00493DBC">
        <w:t xml:space="preserve"> </w:t>
      </w:r>
      <w:proofErr w:type="spellStart"/>
      <w:r w:rsidR="00493DBC">
        <w:t>Frameworku</w:t>
      </w:r>
      <w:proofErr w:type="spellEnd"/>
      <w:r w:rsidR="00493DBC">
        <w:t>. Taktéž bude využívat jeho již hotové části a je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 xml:space="preserve">Řekneme si všechny detaily implementace našeho segmentačního algoritmu. </w:t>
      </w:r>
      <w:r w:rsidR="00DD4FED">
        <w:lastRenderedPageBreak/>
        <w:t>Nacházejí se zde</w:t>
      </w:r>
      <w:r w:rsidR="00366E9D">
        <w:t xml:space="preserve"> rozebrána různá úskalí</w:t>
      </w:r>
      <w:r w:rsidR="00AD1842">
        <w:t>,</w:t>
      </w:r>
      <w:r w:rsidR="00366E9D">
        <w:t xml:space="preserve"> se kterými se můžeme p</w:t>
      </w:r>
      <w:r w:rsidR="000D68F3">
        <w:t>ři implementaci setkat, a taktéž</w:t>
      </w:r>
      <w:r w:rsidR="00366E9D">
        <w:t xml:space="preserve"> </w:t>
      </w:r>
      <w:r w:rsidR="006B325E">
        <w:t>jakým způsobem je</w:t>
      </w:r>
      <w:r w:rsidR="00366E9D">
        <w:t xml:space="preserv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Dostáváme se na předposlední kapitolu, jež rozebírá dosažené výsledky v </w:t>
      </w:r>
      <w:r w:rsidR="00E07829">
        <w:t>diplomové</w:t>
      </w:r>
      <w:r>
        <w:t xml:space="preserve"> práci. Jedná se o různ</w:t>
      </w:r>
      <w:r w:rsidR="00534545">
        <w:t>á</w:t>
      </w:r>
      <w:r>
        <w:t xml:space="preserve"> testování na konkrétní sadě webových stránek. </w:t>
      </w:r>
      <w:r w:rsidR="00383DA5">
        <w:t>Nalezneme</w:t>
      </w:r>
      <w:r>
        <w:t xml:space="preserve"> zde několik ukázek výsledků segmentace a srovnání s</w:t>
      </w:r>
      <w:r w:rsidR="00F76269">
        <w:t xml:space="preserve"> výchozí metodou nacházející </w:t>
      </w:r>
      <w:r w:rsidR="00CF6ED5">
        <w:t xml:space="preserve">se </w:t>
      </w:r>
      <w:r w:rsidR="00F76269">
        <w:t xml:space="preserve">ve </w:t>
      </w:r>
      <w:proofErr w:type="spellStart"/>
      <w:r w:rsidR="00F76269">
        <w:t>Frameworku</w:t>
      </w:r>
      <w:proofErr w:type="spellEnd"/>
      <w:r>
        <w:t xml:space="preserve">. </w:t>
      </w:r>
      <w:r w:rsidR="00FA2072">
        <w:t>Poněvadž metoda může být ovliv</w:t>
      </w:r>
      <w:r w:rsidR="00455578">
        <w:t>něna několika parametry</w:t>
      </w:r>
      <w:r w:rsidR="00524650">
        <w:t>,</w:t>
      </w:r>
      <w:r w:rsidR="00FA2072">
        <w:t xml:space="preserve"> </w:t>
      </w:r>
      <w:r w:rsidR="00345239">
        <w:t>u</w:t>
      </w:r>
      <w:r w:rsidR="00FA2072">
        <w:t>kážeme si</w:t>
      </w:r>
      <w:r w:rsidR="007726D4">
        <w:t xml:space="preserve">, </w:t>
      </w:r>
      <w:r w:rsidR="00345239">
        <w:t>o jaké se jedná</w:t>
      </w:r>
      <w:r w:rsidR="00FA2072">
        <w:t xml:space="preserve"> a jakým způsobem ovlivní výsledek segmentace. </w:t>
      </w:r>
    </w:p>
    <w:p w:rsidR="00A25315" w:rsidRDefault="00A25315" w:rsidP="00530E56">
      <w:pPr>
        <w:spacing w:line="312" w:lineRule="auto"/>
      </w:pPr>
      <w:r>
        <w:tab/>
        <w:t xml:space="preserve">Na závěr si shrneme dosažené výsledky a splnění cílů, které diplomová práce měla. </w:t>
      </w:r>
      <w:r w:rsidR="00145E30">
        <w:t>Také se zamyslíme nad možnostmi rozšíření práce, a jakým způsobem by se dalo na práci navázat.</w:t>
      </w:r>
      <w:r w:rsidR="00306626">
        <w:t xml:space="preserve"> </w:t>
      </w:r>
    </w:p>
    <w:p w:rsidR="005C0977" w:rsidRDefault="00566CED" w:rsidP="00530E56">
      <w:pPr>
        <w:pStyle w:val="Nadpis1"/>
        <w:spacing w:line="312" w:lineRule="auto"/>
      </w:pPr>
      <w:r>
        <w:br w:type="page"/>
      </w:r>
      <w:bookmarkStart w:id="10" w:name="_Toc451343887"/>
      <w:r w:rsidRPr="00D1268B">
        <w:lastRenderedPageBreak/>
        <w:t>Segmentace</w:t>
      </w:r>
      <w:r>
        <w:t xml:space="preserve"> webových stránek</w:t>
      </w:r>
      <w:bookmarkEnd w:id="10"/>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w:t>
      </w:r>
      <w:r w:rsidR="00520966">
        <w:t>Názornými příklady</w:t>
      </w:r>
      <w:r w:rsidR="00041F1D">
        <w:t xml:space="preserve"> použití </w:t>
      </w:r>
      <w:r w:rsidR="0065102D">
        <w:t>můžeme uvést</w:t>
      </w:r>
      <w:r w:rsidR="00041F1D">
        <w:t xml:space="preserve">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11" w:name="_Toc451343888"/>
      <w:r>
        <w:t>DOM-</w:t>
      </w:r>
      <w:proofErr w:type="spellStart"/>
      <w:r>
        <w:t>based</w:t>
      </w:r>
      <w:proofErr w:type="spellEnd"/>
      <w:r>
        <w:t xml:space="preserve"> </w:t>
      </w:r>
      <w:proofErr w:type="spellStart"/>
      <w:r>
        <w:t>Page</w:t>
      </w:r>
      <w:proofErr w:type="spellEnd"/>
      <w:r>
        <w:t xml:space="preserve"> </w:t>
      </w:r>
      <w:proofErr w:type="spellStart"/>
      <w:r>
        <w:t>Segmentation</w:t>
      </w:r>
      <w:bookmarkEnd w:id="11"/>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F826B1">
        <w:t>Tato metoda však má několik problém</w:t>
      </w:r>
      <w:r w:rsidR="00B05D09">
        <w:t>ů</w:t>
      </w:r>
      <w:r w:rsidR="00F826B1">
        <w:t>, se kterými se musí potýkat</w:t>
      </w:r>
      <w:r w:rsidR="00D91B1F">
        <w:t>:</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857AF8" w:rsidP="00BD0E8C">
      <w:pPr>
        <w:pStyle w:val="Odstavecdal"/>
        <w:spacing w:line="312" w:lineRule="auto"/>
        <w:ind w:firstLine="0"/>
      </w:pPr>
      <w:r>
        <w:t>Jako příklad</w:t>
      </w:r>
      <w:r w:rsidR="00D27F21">
        <w:t xml:space="preserve"> metody </w:t>
      </w:r>
      <w:proofErr w:type="spellStart"/>
      <w:r w:rsidR="00D27F21">
        <w:t>DomPS</w:t>
      </w:r>
      <w:proofErr w:type="spellEnd"/>
      <w:r>
        <w:t xml:space="preserve"> můžeme zmínit</w:t>
      </w:r>
      <w:r w:rsidR="00475E3A">
        <w:t xml:space="preserve"> algoritmus WISH</w:t>
      </w:r>
      <w:r w:rsidR="00C4075D">
        <w:t xml:space="preserve"> </w:t>
      </w:r>
      <w:r w:rsidR="0096735E" w:rsidRPr="0096735E">
        <w:t>[</w:t>
      </w:r>
      <w:r w:rsidR="0024008D">
        <w:t>17</w:t>
      </w:r>
      <w:r w:rsidR="0096735E" w:rsidRPr="0096735E">
        <w:t>]</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w:t>
      </w:r>
      <w:r w:rsidR="00D8075C">
        <w:t xml:space="preserve">také </w:t>
      </w:r>
      <w:r w:rsidR="00F06BF6">
        <w:t xml:space="preserve">musí obsahovat sekvence opakujících se potomků a musí mít podobného předka. </w:t>
      </w:r>
      <w:r w:rsidR="001357A9">
        <w:t xml:space="preserve">Předek se nazývá </w:t>
      </w:r>
      <w:r w:rsidR="001357A9">
        <w:rPr>
          <w:i/>
        </w:rPr>
        <w:t>datová oblast</w:t>
      </w:r>
      <w:r w:rsidR="001357A9">
        <w:t xml:space="preserve">. </w:t>
      </w:r>
      <w:r w:rsidR="00B7656A">
        <w:t>Na obrázk</w:t>
      </w:r>
      <w:r w:rsidR="009F548B">
        <w:t>u</w:t>
      </w:r>
      <w:r w:rsidR="00B7656A">
        <w:t xml:space="preserve"> 2.</w:t>
      </w:r>
      <w:r w:rsidR="009F548B">
        <w:t>1</w:t>
      </w:r>
      <w:r w:rsidR="00B7656A">
        <w:t xml:space="preserve"> můžeme vidět </w:t>
      </w:r>
      <w:r w:rsidR="00650E79">
        <w:t>ukázky</w:t>
      </w:r>
      <w:r w:rsidR="00B7656A">
        <w:t xml:space="preserve"> datových záznamů. Jak vidíme</w:t>
      </w:r>
      <w:r w:rsidR="00A25E61">
        <w:t>,</w:t>
      </w:r>
      <w:r w:rsidR="00B7656A">
        <w:t xml:space="preserve"> jsou to například výsledky po vyhledávání nebo menu s položkami. </w:t>
      </w:r>
    </w:p>
    <w:p w:rsidR="00A25E61" w:rsidRDefault="00C4075D" w:rsidP="00BD0E8C">
      <w:pPr>
        <w:pStyle w:val="Odstavecdal"/>
        <w:spacing w:line="312" w:lineRule="auto"/>
        <w:ind w:firstLine="0"/>
      </w:pPr>
      <w:r>
        <w:lastRenderedPageBreak/>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 xml:space="preserve">Datové záznamy se opakují více </w:t>
      </w:r>
      <w:r w:rsidR="00B40E32">
        <w:t>než</w:t>
      </w:r>
      <w:r>
        <w:t xml:space="preserve">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390A" w:rsidRDefault="00DD390A" w:rsidP="00DD50F7">
      <w:pPr>
        <w:pStyle w:val="Odstavecdal"/>
        <w:spacing w:line="312" w:lineRule="auto"/>
        <w:ind w:firstLine="0"/>
      </w:pPr>
    </w:p>
    <w:p w:rsidR="00DD50F7" w:rsidRDefault="00946D80" w:rsidP="00DD50F7">
      <w:pPr>
        <w:pStyle w:val="Odstavecdal"/>
        <w:spacing w:line="312" w:lineRule="auto"/>
        <w:ind w:firstLine="0"/>
      </w:pPr>
      <w:r>
        <w:t xml:space="preserve">Po dokončení filtrace potenciálních datových </w:t>
      </w:r>
      <w:r w:rsidR="00D84871">
        <w:t>záznamů</w:t>
      </w:r>
      <w:r>
        <w:t xml:space="preserve"> je všem datovým oblastem přiřazena číselná hodnota. </w:t>
      </w:r>
      <w:r w:rsidR="007B2299">
        <w:t>V</w:t>
      </w:r>
      <w:r>
        <w:t xml:space="preserve">ypočítáme </w:t>
      </w:r>
      <w:r w:rsidR="007B2299">
        <w:t xml:space="preserve">ji </w:t>
      </w:r>
      <w:r>
        <w:t>na základě obsahu datových záznamů</w:t>
      </w:r>
      <w:r w:rsidR="00A03507">
        <w:t xml:space="preserve">. Datové </w:t>
      </w:r>
      <w:r w:rsidR="00D84871">
        <w:t>záznamy</w:t>
      </w:r>
      <w:r w:rsidR="00A03507">
        <w:t xml:space="preserve"> se nacházejí</w:t>
      </w:r>
      <w:r>
        <w:t xml:space="preserve"> uvnitř </w:t>
      </w:r>
      <w:r w:rsidR="00D84871">
        <w:t>datových</w:t>
      </w:r>
      <w:r>
        <w:t xml:space="preserve"> oblastí. </w:t>
      </w:r>
      <w:r w:rsidR="00AD496F">
        <w:t xml:space="preserve">Do výpočtu jsou taktéž zahrnuty znaky textu, obrázky atd. </w:t>
      </w:r>
      <w:r w:rsidR="00C07CEA">
        <w:t>Datov</w:t>
      </w:r>
      <w:r w:rsidR="00A148E9">
        <w:t>ou</w:t>
      </w:r>
      <w:r w:rsidR="00C07CEA">
        <w:t xml:space="preserve"> oblast, jejíž vypočítaná hodnota je největší</w:t>
      </w:r>
      <w:r w:rsidR="00520AF2">
        <w:t>,</w:t>
      </w:r>
      <w:r w:rsidR="00C07CEA">
        <w:t xml:space="preserve"> </w:t>
      </w:r>
      <w:r w:rsidR="00093342">
        <w:t>označíme</w:t>
      </w:r>
      <w:r w:rsidR="00C07CEA">
        <w:t xml:space="preserve"> za hlavní obsah stránky. </w:t>
      </w:r>
    </w:p>
    <w:p w:rsidR="00FF1DAC" w:rsidRPr="001357A9" w:rsidRDefault="00FF1DAC" w:rsidP="00DD50F7">
      <w:pPr>
        <w:pStyle w:val="Odstavecdal"/>
        <w:spacing w:line="312" w:lineRule="auto"/>
        <w:ind w:firstLine="0"/>
      </w:pPr>
    </w:p>
    <w:p w:rsidR="009F548B" w:rsidRDefault="009F548B" w:rsidP="009F548B">
      <w:pPr>
        <w:pStyle w:val="Odstavecdal"/>
        <w:keepNext/>
        <w:spacing w:line="312" w:lineRule="auto"/>
        <w:ind w:hanging="142"/>
      </w:pPr>
      <w:r>
        <w:rPr>
          <w:noProof/>
        </w:rPr>
        <w:drawing>
          <wp:inline distT="0" distB="0" distL="0" distR="0" wp14:anchorId="571E028C" wp14:editId="355496CB">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FF1DAC" w:rsidRDefault="00FF1DAC" w:rsidP="009F548B">
      <w:pPr>
        <w:pStyle w:val="Odstavecdal"/>
        <w:keepNext/>
        <w:spacing w:line="312" w:lineRule="auto"/>
        <w:ind w:hanging="142"/>
      </w:pP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0929ACBC" wp14:editId="1ED46A9C">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4">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12" w:name="_Ref435904444"/>
      <w:bookmarkStart w:id="13" w:name="_Ref435904472"/>
      <w:r w:rsidRPr="00A67BEC">
        <w:rPr>
          <w:b w:val="0"/>
          <w:color w:val="auto"/>
          <w:sz w:val="24"/>
          <w:szCs w:val="24"/>
        </w:rPr>
        <w:t xml:space="preserve">Obrázek </w:t>
      </w:r>
      <w:r w:rsidR="006C0CA1">
        <w:rPr>
          <w:b w:val="0"/>
          <w:color w:val="auto"/>
          <w:sz w:val="24"/>
          <w:szCs w:val="24"/>
        </w:rPr>
        <w:t>2.</w:t>
      </w:r>
      <w:bookmarkEnd w:id="12"/>
      <w:r w:rsidR="0058628A">
        <w:rPr>
          <w:b w:val="0"/>
          <w:color w:val="auto"/>
          <w:sz w:val="24"/>
          <w:szCs w:val="24"/>
        </w:rPr>
        <w:t>2</w:t>
      </w:r>
      <w:r w:rsidRPr="00A67BEC">
        <w:rPr>
          <w:b w:val="0"/>
          <w:color w:val="auto"/>
          <w:sz w:val="24"/>
          <w:szCs w:val="24"/>
        </w:rPr>
        <w:t>: Příklad DOM stromu</w:t>
      </w:r>
      <w:bookmarkEnd w:id="13"/>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4" w:name="_Toc451343889"/>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4"/>
    </w:p>
    <w:p w:rsidR="008B5E81" w:rsidRPr="00253899" w:rsidRDefault="00877DF7" w:rsidP="00530E56">
      <w:pPr>
        <w:pStyle w:val="Odstavecprvn"/>
        <w:spacing w:line="312" w:lineRule="auto"/>
      </w:pPr>
      <w:r>
        <w:t>Webová stránka obsahuje mnoho vizuálních podnětů, kt</w:t>
      </w:r>
      <w:r w:rsidR="001445D7">
        <w:t xml:space="preserve">eré pomáhají člověku rozeznávat </w:t>
      </w:r>
      <w:r>
        <w:t>pomocí webového prohlížeče</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7C0AB5">
        <w:t>Vysvětleme si stručně, jakým způsobem VIPS funguje</w:t>
      </w:r>
      <w:r w:rsidR="00FF3FF2">
        <w:t xml:space="preserve">. </w:t>
      </w:r>
      <w:r w:rsidR="00E02855">
        <w:t xml:space="preserve">Nejprve </w:t>
      </w:r>
      <w:r w:rsidR="00F33FCD">
        <w:t>se získá</w:t>
      </w:r>
      <w:r w:rsidR="00E02855">
        <w:t xml:space="preserve"> DOM strom z webového </w:t>
      </w:r>
      <w:r w:rsidR="00355729">
        <w:t>prohlížeče. Jakmile je strom získán</w:t>
      </w:r>
      <w:r w:rsidR="0076230E">
        <w:t>,</w:t>
      </w:r>
      <w:r w:rsidR="00355729">
        <w:t xml:space="preserve"> začíná se od kořenového uzlu. </w:t>
      </w:r>
      <w:r w:rsidR="004D7A0A">
        <w:t xml:space="preserve">Poté </w:t>
      </w:r>
      <w:r w:rsidR="00893291">
        <w:t>p</w:t>
      </w:r>
      <w:r w:rsidR="00826653">
        <w:t>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 xml:space="preserve">Každý uzel DOM stromu </w:t>
      </w:r>
      <w:r w:rsidR="002E3418">
        <w:t>se zkontroluje</w:t>
      </w:r>
      <w:r w:rsidR="00AC33E3">
        <w:t xml:space="preserve"> a hodno</w:t>
      </w:r>
      <w:r w:rsidR="00FE2FBD">
        <w:t>tí se</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w:t>
      </w:r>
      <w:r w:rsidR="00865D22">
        <w:t>stejným způsobem</w:t>
      </w:r>
      <w:r w:rsidR="00851EDB">
        <w:t xml:space="preserve">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w:t>
      </w:r>
      <w:r w:rsidR="005D178E">
        <w:t>dále se dělí</w:t>
      </w:r>
      <w:r w:rsidR="00FF564E">
        <w:t xml:space="preserve">. </w:t>
      </w:r>
      <w:r w:rsidR="00007CBC">
        <w:t xml:space="preserve">Jakmile jsou zkontrolovány všechny bloky, </w:t>
      </w:r>
      <w:r w:rsidR="008049F4">
        <w:t>výsledná datová struktura toho</w:t>
      </w:r>
      <w:r w:rsidR="009741E1">
        <w:t>to</w:t>
      </w:r>
      <w:r w:rsidR="008049F4">
        <w:t xml:space="preserve"> algoritmu je </w:t>
      </w:r>
      <w:r w:rsidR="005D39A7">
        <w:t>vložena</w:t>
      </w:r>
      <w:r w:rsidR="008049F4">
        <w:t xml:space="preserve"> na výstup. </w:t>
      </w:r>
      <w:r w:rsidR="00FA669B">
        <w:t>Schéma algoritmu</w:t>
      </w:r>
      <w:r w:rsidR="0033017D">
        <w:t xml:space="preserve">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703D19">
        <w:t>v</w:t>
      </w:r>
      <w:r w:rsidR="001353A6">
        <w:t xml:space="preserve">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w:t>
      </w:r>
      <w:r w:rsidR="00A94D04">
        <w:t>vytváří</w:t>
      </w:r>
      <w:r w:rsidR="00FD50BA">
        <w:t xml:space="preserv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560AB2FE" wp14:editId="7381AFAF">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4F505D" w:rsidRPr="000E1643" w:rsidRDefault="004F505D"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2.3</w:t>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4F505D" w:rsidRPr="000E1643" w:rsidRDefault="004F505D"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2.3</w:t>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513DBE9D" wp14:editId="48C6788F">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5">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5" w:name="_Toc451343890"/>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5"/>
      <w:proofErr w:type="spellEnd"/>
    </w:p>
    <w:p w:rsidR="00994135" w:rsidRDefault="00CA0E59" w:rsidP="00530E56">
      <w:pPr>
        <w:spacing w:line="312" w:lineRule="auto"/>
      </w:pPr>
      <w:r>
        <w:t>Poslední</w:t>
      </w:r>
      <w:r w:rsidR="00DA4CD0">
        <w:t>m</w:t>
      </w:r>
      <w:r>
        <w:t xml:space="preserve"> příkladem algoritmu, který zde uvedeme, </w:t>
      </w:r>
      <w:r w:rsidR="009447A6">
        <w:t>se nazývá</w:t>
      </w:r>
      <w:r>
        <w:t xml:space="preserv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7B0EF6">
        <w:t>M</w:t>
      </w:r>
      <w:r w:rsidR="005F0366">
        <w:t xml:space="preserve">etoda je založená čistě na vzhledu stránky. Když ji porovnáme s ostatními </w:t>
      </w:r>
      <w:r w:rsidR="004A089E">
        <w:t>metodami, pak výsledek není v žádné hierarchické st</w:t>
      </w:r>
      <w:r w:rsidR="00B076F6">
        <w:t>r</w:t>
      </w:r>
      <w:r w:rsidR="004A089E">
        <w:t xml:space="preserve">uktuře, ale spíše </w:t>
      </w:r>
      <w:r w:rsidR="00D522A4">
        <w:t>je uspořádán</w:t>
      </w:r>
      <w:r w:rsidR="004A089E">
        <w:t xml:space="preserve"> </w:t>
      </w:r>
      <w:r w:rsidR="00680B60">
        <w:t>ve struktuře podobné dlaždicím</w:t>
      </w:r>
      <w:r w:rsidR="004A089E">
        <w:t>.</w:t>
      </w:r>
    </w:p>
    <w:p w:rsidR="007A6FC7" w:rsidRDefault="007A6FC7" w:rsidP="00530E56">
      <w:pPr>
        <w:spacing w:line="312" w:lineRule="auto"/>
      </w:pP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010BD288" wp14:editId="3D9850F2">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4F505D" w:rsidRPr="004E5381" w:rsidRDefault="004F505D"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2.4</w:t>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4F505D" w:rsidRPr="004E5381" w:rsidRDefault="004F505D"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2.4</w:t>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7662DD5" wp14:editId="45F9021F">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6">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4D07DD" w:rsidRDefault="00967EBF" w:rsidP="00530E56">
      <w:pPr>
        <w:spacing w:line="312" w:lineRule="auto"/>
      </w:pPr>
      <w:r>
        <w:t>Celou architekturu algoritmu</w:t>
      </w:r>
      <w:r w:rsidR="00AF4619">
        <w:t xml:space="preserve"> můžeme</w:t>
      </w:r>
      <w:r>
        <w:t xml:space="preserve"> vidět na obrázku </w:t>
      </w:r>
      <w:r w:rsidR="00FB6B97">
        <w:t>2.</w:t>
      </w:r>
      <w:r w:rsidR="00486036">
        <w:t>4</w:t>
      </w:r>
      <w:r>
        <w:t xml:space="preserve">. </w:t>
      </w:r>
      <w:r w:rsidR="001B344C">
        <w:t xml:space="preserve">Každý box na obrázku </w:t>
      </w:r>
      <w:r w:rsidR="00A14BDB">
        <w:t>představuje</w:t>
      </w:r>
      <w:r w:rsidR="00781C97">
        <w:t xml:space="preserve"> stav zpracovávaných dat. P</w:t>
      </w:r>
      <w:r w:rsidR="00A967A3">
        <w:t xml:space="preserve">řechod mezi dvěma stavy reprezentuje akci, která </w:t>
      </w:r>
      <w:r w:rsidR="0058172C">
        <w:t>se</w:t>
      </w:r>
      <w:r w:rsidR="00A967A3">
        <w:t xml:space="preserve"> </w:t>
      </w:r>
      <w:r w:rsidR="00D00F41">
        <w:t>právě</w:t>
      </w:r>
      <w:r w:rsidR="00A967A3">
        <w:t xml:space="preserve"> </w:t>
      </w:r>
      <w:r w:rsidR="0058172C">
        <w:t>provádí</w:t>
      </w:r>
      <w:r w:rsidR="00A967A3">
        <w:t xml:space="preserve">. </w:t>
      </w:r>
      <w:r w:rsidR="00C74152">
        <w:t xml:space="preserve">První box označený jako </w:t>
      </w:r>
      <w:r w:rsidR="00C74152">
        <w:rPr>
          <w:i/>
        </w:rPr>
        <w:t>Webová stránka</w:t>
      </w:r>
      <w:r w:rsidR="00C74152">
        <w:t xml:space="preserve"> </w:t>
      </w:r>
      <w:r w:rsidR="00945958">
        <w:t>představuje</w:t>
      </w:r>
      <w:r w:rsidR="00C74152">
        <w:t xml:space="preserve"> vstup celého algoritmu. </w:t>
      </w:r>
      <w:r w:rsidR="003C27CC">
        <w:t>Vykreslování je prová</w:t>
      </w:r>
      <w:r w:rsidR="00BA741D">
        <w:t>děno mimo algoritmus a může</w:t>
      </w:r>
      <w:r w:rsidR="003C27CC">
        <w:t xml:space="preserve"> být pro to použit libovolný způsob vykreslování. </w:t>
      </w:r>
      <w:r w:rsidR="00D9201C">
        <w:t xml:space="preserve">Výsledkem vykreslovacího procesu je </w:t>
      </w:r>
      <w:r w:rsidR="00D9201C">
        <w:rPr>
          <w:i/>
        </w:rPr>
        <w:t>Vykreslovací strom</w:t>
      </w:r>
      <w:r w:rsidR="00D9201C" w:rsidRPr="009F2F48">
        <w:t xml:space="preserve">. </w:t>
      </w:r>
      <w:r w:rsidR="00DE5479">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B976DF">
        <w:t xml:space="preserve">zde se ve vykresleném stromu </w:t>
      </w:r>
      <w:r w:rsidR="00FC3E94">
        <w:t>odfiltrují všechny jeho část</w:t>
      </w:r>
      <w:r w:rsidR="009A14A6">
        <w:t>i</w:t>
      </w:r>
      <w:r w:rsidR="00FC3E94">
        <w:t>, které nejsou užitečné pro následující shlukování.</w:t>
      </w:r>
    </w:p>
    <w:p w:rsidR="004D07DD" w:rsidRPr="00ED2D99" w:rsidRDefault="004D07DD" w:rsidP="00530E56">
      <w:pPr>
        <w:pStyle w:val="Odstavecseseznamem"/>
        <w:numPr>
          <w:ilvl w:val="0"/>
          <w:numId w:val="29"/>
        </w:numPr>
        <w:spacing w:line="312" w:lineRule="auto"/>
      </w:pPr>
      <w:r>
        <w:lastRenderedPageBreak/>
        <w:t xml:space="preserve">Výpočet vzdálenosti – </w:t>
      </w:r>
      <w:r w:rsidR="00E07A92">
        <w:t xml:space="preserve">vzdálenost mezi zbývajícími boxy </w:t>
      </w:r>
      <w:r w:rsidR="009F2F48">
        <w:t>se spočítá</w:t>
      </w:r>
      <w:r w:rsidR="00E07A92">
        <w:t xml:space="preserve">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w:t>
      </w:r>
      <w:r w:rsidR="008F0FD5">
        <w:t>V tomto kroku se tvoří</w:t>
      </w:r>
      <w:r w:rsidR="000847AD" w:rsidRPr="00ED2D99">
        <w:t xml:space="preserve"> neuspořádaný vážený graf. </w:t>
      </w:r>
    </w:p>
    <w:p w:rsidR="00262098" w:rsidRDefault="004D07DD" w:rsidP="00530E56">
      <w:pPr>
        <w:pStyle w:val="Odstavecseseznamem"/>
        <w:numPr>
          <w:ilvl w:val="0"/>
          <w:numId w:val="29"/>
        </w:numPr>
        <w:spacing w:line="312" w:lineRule="auto"/>
      </w:pPr>
      <w:r>
        <w:t xml:space="preserve">Shlukování </w:t>
      </w:r>
      <w:r w:rsidR="00F71DCD">
        <w:t>–</w:t>
      </w:r>
      <w:r>
        <w:t xml:space="preserve"> </w:t>
      </w:r>
      <w:r w:rsidR="009D0F59">
        <w:t xml:space="preserve">v poslední části </w:t>
      </w:r>
      <w:r w:rsidR="005171A8">
        <w:t>se zpracuje</w:t>
      </w:r>
      <w:r w:rsidR="00F71DCD">
        <w:t xml:space="preserve"> graf získaný v předešlém kroku a identifikují se segmenty webové stránky. </w:t>
      </w:r>
      <w:r w:rsidR="006F0EB5">
        <w:t xml:space="preserve">Shlukují se tak boxy patřící do stejného segmentu. </w:t>
      </w:r>
    </w:p>
    <w:p w:rsidR="00CF7A13" w:rsidRDefault="00CF7A13">
      <w:pPr>
        <w:jc w:val="left"/>
      </w:pPr>
    </w:p>
    <w:p w:rsidR="00262098" w:rsidRDefault="00262098">
      <w:pPr>
        <w:jc w:val="left"/>
      </w:pPr>
      <w:r>
        <w:br w:type="page"/>
      </w:r>
    </w:p>
    <w:p w:rsidR="00FC39ED" w:rsidRDefault="008E3C6F" w:rsidP="00530E56">
      <w:pPr>
        <w:pStyle w:val="Nadpis1"/>
        <w:spacing w:line="312" w:lineRule="auto"/>
      </w:pPr>
      <w:bookmarkStart w:id="16" w:name="_Toc451343891"/>
      <w:r>
        <w:lastRenderedPageBreak/>
        <w:t>Segmentace webových stránek za pomocí vizuální sémantiky</w:t>
      </w:r>
      <w:bookmarkEnd w:id="16"/>
    </w:p>
    <w:p w:rsidR="00677591" w:rsidRDefault="00F3420F" w:rsidP="00530E56">
      <w:pPr>
        <w:spacing w:line="312" w:lineRule="auto"/>
      </w:pPr>
      <w:r>
        <w:t>P</w:t>
      </w:r>
      <w:r w:rsidR="002D4BEA">
        <w:t xml:space="preserve">ráce je zaměřená na segmentaci webových </w:t>
      </w:r>
      <w:r w:rsidR="00A54796">
        <w:t xml:space="preserve">stránek </w:t>
      </w:r>
      <w:r w:rsidR="002D4BEA">
        <w:t>za pomocí algoritmu používajícího vizuálních</w:t>
      </w:r>
      <w:r w:rsidR="00B67B4D">
        <w:t xml:space="preserve"> </w:t>
      </w:r>
      <w:r w:rsidR="002D4BEA">
        <w:t>vlastností jednotlivých elementů na webu</w:t>
      </w:r>
      <w:r w:rsidR="00131485">
        <w:t xml:space="preserve"> </w:t>
      </w:r>
      <w:r w:rsidR="00131485">
        <w:rPr>
          <w:lang w:val="en-US"/>
        </w:rPr>
        <w:t>[8]</w:t>
      </w:r>
      <w:r w:rsidR="002D4BEA">
        <w:t xml:space="preserve">. </w:t>
      </w:r>
      <w:r w:rsidR="00114120">
        <w:t xml:space="preserve">Je </w:t>
      </w:r>
      <w:r w:rsidR="00D025CF">
        <w:t xml:space="preserve">tak </w:t>
      </w:r>
      <w:r w:rsidR="00114120">
        <w:t>důležité se s</w:t>
      </w:r>
      <w:r w:rsidR="00B757E0">
        <w:t>e zmíněným</w:t>
      </w:r>
      <w:r w:rsidR="00114120">
        <w:t xml:space="preserve">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t>
      </w:r>
      <w:r w:rsidR="00CA7072">
        <w:t xml:space="preserve">se </w:t>
      </w:r>
      <w:r>
        <w:t xml:space="preserve">webová stránka skládá z konečného počtu bloků </w:t>
      </w:r>
      <w:r w:rsidR="00E60E39">
        <w:t xml:space="preserve">a je možné ji za pomocí vizuálních vlastností, </w:t>
      </w:r>
      <w:r w:rsidR="00771389">
        <w:t>již zmíněných bloků</w:t>
      </w:r>
      <w:r w:rsidR="00E60E39">
        <w:t xml:space="preserve">,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r w:rsidR="00662ACD">
        <w:t>.</w:t>
      </w:r>
    </w:p>
    <w:p w:rsidR="002C2F39" w:rsidRDefault="002C2F39" w:rsidP="00530E56">
      <w:pPr>
        <w:pStyle w:val="Odstavecseseznamem"/>
        <w:numPr>
          <w:ilvl w:val="0"/>
          <w:numId w:val="20"/>
        </w:numPr>
        <w:spacing w:line="312" w:lineRule="auto"/>
      </w:pPr>
      <w:r>
        <w:t>Příslušné bloky jsou vždy přehledně uspořádány a to vizuálně blízko sebe</w:t>
      </w:r>
      <w:r w:rsidR="00662ACD">
        <w:t>.</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 obsah</w:t>
      </w:r>
      <w:r w:rsidR="00550830">
        <w:t xml:space="preserve"> stránky</w:t>
      </w:r>
      <w:r w:rsidR="001B37DA">
        <w:t>, velký obrázek může být inzerát atd.)</w:t>
      </w:r>
      <w:r w:rsidR="00662ACD">
        <w:t>.</w:t>
      </w:r>
    </w:p>
    <w:p w:rsidR="00176DD3" w:rsidRDefault="00176DD3" w:rsidP="00530E56">
      <w:pPr>
        <w:pStyle w:val="Odstavecseseznamem"/>
        <w:spacing w:line="312" w:lineRule="auto"/>
        <w:ind w:left="720"/>
      </w:pPr>
    </w:p>
    <w:p w:rsidR="005B6693" w:rsidRDefault="005E1B0E" w:rsidP="004C7013">
      <w:pPr>
        <w:spacing w:line="312" w:lineRule="auto"/>
      </w:pPr>
      <w:r>
        <w:t>I když jsou vizuální vlastnosti rozdíln</w:t>
      </w:r>
      <w:r w:rsidR="00CC0F1E">
        <w:t>é</w:t>
      </w:r>
      <w:r>
        <w:t xml:space="preserve">, tak </w:t>
      </w:r>
      <w:r w:rsidR="00D754E0">
        <w:t>j</w:t>
      </w:r>
      <w:r w:rsidR="00C93CEE">
        <w:t>sm</w:t>
      </w:r>
      <w:r w:rsidR="00D754E0">
        <w:t xml:space="preserve">e </w:t>
      </w:r>
      <w:r w:rsidR="00C93CEE">
        <w:t>schopni</w:t>
      </w:r>
      <w:r>
        <w:t xml:space="preserve"> identifikovat každý segment bez </w:t>
      </w:r>
      <w:r w:rsidR="0004597B">
        <w:t>konkrétního</w:t>
      </w:r>
      <w:r>
        <w:t xml:space="preserve"> popisu. Vizuální vlastnosti zde budeme nazývat vizuální sémantikou. Sémantika je </w:t>
      </w:r>
      <w:r w:rsidR="005471A9">
        <w:t xml:space="preserve">tudíž </w:t>
      </w:r>
      <w:r>
        <w:t xml:space="preserve">intuitivní a pro člověka přátelská. </w:t>
      </w:r>
      <w:r w:rsidR="0080551D">
        <w:t>P</w:t>
      </w:r>
      <w:r w:rsidR="007976FC">
        <w:t>ro stroj</w:t>
      </w:r>
      <w:r w:rsidR="0080551D">
        <w:t xml:space="preserve"> však</w:t>
      </w:r>
      <w:r w:rsidR="007976FC">
        <w:t xml:space="preserve"> není. </w:t>
      </w:r>
      <w:r w:rsidR="00723649">
        <w:t xml:space="preserve">Počítač obtížně rozpoznává vizuální sémantiku a je zapotřebí ji formulovat tak, aby ji chápal správně. </w:t>
      </w:r>
      <w:r w:rsidR="00C942ED">
        <w:t xml:space="preserve">Musíme tak </w:t>
      </w:r>
      <w:r w:rsidR="007228D6">
        <w:t>definovat</w:t>
      </w:r>
      <w:r w:rsidR="00C942ED">
        <w:t xml:space="preserve">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7" w:name="_Toc451343892"/>
      <w:r>
        <w:t>Příprava</w:t>
      </w:r>
      <w:bookmarkEnd w:id="17"/>
    </w:p>
    <w:p w:rsidR="00EB3125" w:rsidRPr="00EB3125" w:rsidRDefault="007733FA" w:rsidP="00530E56">
      <w:pPr>
        <w:pStyle w:val="Odstavecprvn"/>
        <w:spacing w:line="312" w:lineRule="auto"/>
      </w:pPr>
      <w:r>
        <w:t>Než se pustíme do samotného algoritmu</w:t>
      </w:r>
      <w:r w:rsidR="00DC3DE7">
        <w:t>,</w:t>
      </w:r>
      <w:r>
        <w:t xml:space="preserve"> </w:t>
      </w:r>
      <w:r w:rsidR="00BE7510">
        <w:t>měli bychom se seznámit</w:t>
      </w:r>
      <w:r>
        <w:t xml:space="preserve">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8" w:name="_Ref436866399"/>
      <w:bookmarkStart w:id="19" w:name="_Toc451343893"/>
      <w:r>
        <w:lastRenderedPageBreak/>
        <w:t>Vizuální bloky</w:t>
      </w:r>
      <w:bookmarkEnd w:id="18"/>
      <w:bookmarkEnd w:id="19"/>
    </w:p>
    <w:p w:rsidR="00EB3125" w:rsidRDefault="00094795" w:rsidP="00530E56">
      <w:pPr>
        <w:spacing w:line="312" w:lineRule="auto"/>
      </w:pPr>
      <w:r>
        <w:t xml:space="preserve">Webová stránka se skládá z konečného počtu bloků. Můžeme zde </w:t>
      </w:r>
      <w:r w:rsidR="00767F1C">
        <w:t>bloky nazývat</w:t>
      </w:r>
      <w:r w:rsidR="00053FE1">
        <w:t xml:space="preserve"> buď</w:t>
      </w:r>
      <w:r>
        <w:t xml:space="preserve"> vizuální bloky</w:t>
      </w:r>
      <w:r w:rsidR="00053FE1">
        <w:t>,</w:t>
      </w:r>
      <w:r>
        <w:t xml:space="preserve">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vizuální blok </w:t>
      </w:r>
      <w:r w:rsidR="00A2368F">
        <w:t xml:space="preserve">definujeme </w:t>
      </w:r>
      <w:r w:rsidR="00CE6C79">
        <w:t>následovně:</w:t>
      </w:r>
    </w:p>
    <w:p w:rsidR="00165434" w:rsidRDefault="00B06428" w:rsidP="00D33018">
      <w:pPr>
        <w:spacing w:line="312" w:lineRule="auto"/>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w:t>
      </w:r>
      <w:r w:rsidR="005D26AE" w:rsidRPr="005D26AE">
        <w:t xml:space="preserve"> </w:t>
      </w:r>
      <w:r w:rsidR="005D26AE">
        <w:t>může být</w:t>
      </w:r>
      <w:r w:rsidR="009E5FFE">
        <w:t xml:space="preserve"> webová stránka transformována do </w:t>
      </w:r>
      <w:proofErr w:type="gramStart"/>
      <w:r w:rsidR="009E5FFE">
        <w:t>DOM</w:t>
      </w:r>
      <w:proofErr w:type="gramEnd"/>
      <w:r w:rsidR="009E5FFE">
        <w:t xml:space="preserve"> stromu a každý DOM objekt má odpovídající elementy </w:t>
      </w:r>
      <w:r w:rsidR="007A5AB7">
        <w:t>nacházející se na</w:t>
      </w:r>
      <w:r w:rsidR="009E5FFE">
        <w:t xml:space="preserve"> stránce. Pokud je element viditelný, </w:t>
      </w:r>
      <w:r w:rsidR="005A5C02">
        <w:t>zobrazí se</w:t>
      </w:r>
      <w:r w:rsidR="009E5FFE">
        <w:t xml:space="preserve"> uvnitř obdélníkové oblasti na webové stránce. Proto můžeme říct, že DOM objekt a jeho obdélníková oblast reprezentují blok na webové stránce. Nicméně </w:t>
      </w:r>
      <w:r w:rsidR="0016300A">
        <w:t>potřebujeme definovat</w:t>
      </w:r>
      <w:r w:rsidR="009E5FFE">
        <w:t xml:space="preserve"> </w:t>
      </w:r>
      <w:r w:rsidR="00C17786">
        <w:t>synovský</w:t>
      </w:r>
      <w:r w:rsidR="009E5FFE">
        <w:t xml:space="preserve"> blok a </w:t>
      </w:r>
      <w:r w:rsidR="00312FDE">
        <w:t>koncový</w:t>
      </w:r>
      <w:r w:rsidR="0057025E">
        <w:t xml:space="preserve"> blok. Definujeme je </w:t>
      </w:r>
      <w:r w:rsidR="009E5FFE" w:rsidRPr="00341BE6">
        <w:t>následovně</w:t>
      </w:r>
      <w:r w:rsidR="009E5FFE">
        <w:t>:</w:t>
      </w:r>
    </w:p>
    <w:p w:rsidR="009E5FFE" w:rsidRDefault="009E5FFE" w:rsidP="00530E56">
      <w:pPr>
        <w:spacing w:line="312" w:lineRule="auto"/>
      </w:pP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w:t>
      </w:r>
      <w:r w:rsidR="002663CB">
        <w:t>koncový blok</w:t>
      </w:r>
      <w:r w:rsidR="001D692C">
        <w:t>.</w:t>
      </w:r>
    </w:p>
    <w:p w:rsidR="00D32A27" w:rsidRDefault="00DC3D69" w:rsidP="00530E56">
      <w:pPr>
        <w:pStyle w:val="Nadpis3"/>
        <w:spacing w:line="312" w:lineRule="auto"/>
      </w:pPr>
      <w:bookmarkStart w:id="20" w:name="_Toc451343894"/>
      <w:r>
        <w:t>Předzpracování webových stránek</w:t>
      </w:r>
      <w:bookmarkEnd w:id="20"/>
    </w:p>
    <w:p w:rsidR="00EB3125" w:rsidRDefault="00FE109E" w:rsidP="00530E56">
      <w:pPr>
        <w:spacing w:line="312" w:lineRule="auto"/>
      </w:pPr>
      <w:r>
        <w:t>Podle Definice 3-1, každý vizuální blok má odpovídající DOM objekt. Tudíž první</w:t>
      </w:r>
      <w:r w:rsidR="002864F6">
        <w:t xml:space="preserve"> krok</w:t>
      </w:r>
      <w:r w:rsidR="00C830A2">
        <w:t xml:space="preserve"> našeho algoritmu, který učiníme</w:t>
      </w:r>
      <w:r w:rsidR="00B01267">
        <w:t>,</w:t>
      </w:r>
      <w:r w:rsidR="00C830A2">
        <w:t xml:space="preserve"> je z</w:t>
      </w:r>
      <w:r w:rsidR="00B01267">
        <w:t>í</w:t>
      </w:r>
      <w:r w:rsidR="00C830A2">
        <w:t>sk</w:t>
      </w:r>
      <w:r w:rsidR="00A0126B">
        <w:t>ání</w:t>
      </w:r>
      <w:r w:rsidR="00C830A2">
        <w:t xml:space="preserve"> </w:t>
      </w:r>
      <w:r>
        <w:t>DOM stromu z webové stránky.</w:t>
      </w:r>
    </w:p>
    <w:p w:rsidR="00FE109E" w:rsidRDefault="00FE109E" w:rsidP="00530E56">
      <w:pPr>
        <w:spacing w:line="312" w:lineRule="auto"/>
      </w:pPr>
      <w:r>
        <w:tab/>
      </w:r>
      <w:r w:rsidR="001A053F">
        <w:t>V DOM strom</w:t>
      </w:r>
      <w:r w:rsidR="00F34E9B">
        <w:t>u</w:t>
      </w:r>
      <w:r w:rsidR="001A053F">
        <w:t xml:space="preserve"> </w:t>
      </w:r>
      <w:r w:rsidR="00FD5942">
        <w:t>se rovná</w:t>
      </w:r>
      <w:r w:rsidR="001A053F">
        <w:t xml:space="preserve"> každý uzel DOM objekt</w:t>
      </w:r>
      <w:r w:rsidR="00FD5942">
        <w:t>u</w:t>
      </w:r>
      <w:r w:rsidR="001A053F">
        <w:t xml:space="preserve">. </w:t>
      </w:r>
      <w:r w:rsidR="000A4906">
        <w:t xml:space="preserve">DOM objekt může být rozdělen na pět typů: element, text, atribut, komentář a dokument. </w:t>
      </w:r>
      <w:r w:rsidR="00654701">
        <w:t xml:space="preserve">Elementy můžeme dále </w:t>
      </w:r>
      <w:r w:rsidR="00456852">
        <w:t>dělit</w:t>
      </w:r>
      <w:r w:rsidR="00654701">
        <w:t xml:space="preserve"> na d</w:t>
      </w:r>
      <w:r w:rsidR="0010140F">
        <w:t xml:space="preserve">vě kategorie a to na viditelné a neviditelné elementy. </w:t>
      </w:r>
      <w:r w:rsidR="00491E11">
        <w:t>Viditelné elementy mají dvě vlastnosti</w:t>
      </w:r>
      <w:r w:rsidR="00AF5AF1">
        <w:t>:</w:t>
      </w:r>
      <w:r w:rsidR="008245E6">
        <w:t xml:space="preserve"> </w:t>
      </w:r>
      <w:r w:rsidR="00491E11">
        <w:t xml:space="preserve">výšku a šířku. </w:t>
      </w:r>
      <w:r w:rsidR="009739C3">
        <w:t>Pokud je š</w:t>
      </w:r>
      <w:r w:rsidR="00491E11">
        <w:t>ířka a výška nenulová</w:t>
      </w:r>
      <w:r w:rsidR="009739C3">
        <w:t>,</w:t>
      </w:r>
      <w:r w:rsidR="00491E11">
        <w:t xml:space="preserve"> tak</w:t>
      </w:r>
      <w:r w:rsidR="00F80D6D">
        <w:t xml:space="preserve"> lze</w:t>
      </w:r>
      <w:r w:rsidR="00491E11">
        <w:t xml:space="preserve">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rsidR="00DC3CBA">
        <w:t>y</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D32A27" w:rsidRDefault="007A71D6" w:rsidP="00530E56">
      <w:pPr>
        <w:spacing w:line="312" w:lineRule="auto"/>
      </w:pPr>
      <w:r>
        <w:t>Jakmile je DOM strom ořezán</w:t>
      </w:r>
      <w:r w:rsidR="00302D87">
        <w:t>,</w:t>
      </w:r>
      <w:r>
        <w:t xml:space="preserve"> jeho </w:t>
      </w:r>
      <w:r w:rsidR="00302D87">
        <w:t>zbývajícím</w:t>
      </w:r>
      <w:r>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Podle Definice 3-1 každ</w:t>
      </w:r>
      <w:r w:rsidR="00F36156">
        <w:t>ému</w:t>
      </w:r>
      <w:r w:rsidR="006D3653">
        <w:t xml:space="preserve"> vizuální</w:t>
      </w:r>
      <w:r w:rsidR="00F36156">
        <w:t>mu</w:t>
      </w:r>
      <w:r w:rsidR="006D3653">
        <w:t xml:space="preserve"> blok</w:t>
      </w:r>
      <w:r w:rsidR="00F36156">
        <w:t>u odpovídá</w:t>
      </w:r>
      <w:r w:rsidR="006D3653">
        <w:t xml:space="preserve"> elementární </w:t>
      </w:r>
      <w:r w:rsidR="00B015D9">
        <w:t xml:space="preserve">DOM </w:t>
      </w:r>
      <w:r w:rsidR="006D3653">
        <w:t>objekt a obdélníkov</w:t>
      </w:r>
      <w:r w:rsidR="005141BA">
        <w:t>á</w:t>
      </w:r>
      <w:r w:rsidR="006D3653">
        <w:t xml:space="preserve">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w:t>
      </w:r>
      <w:r w:rsidR="00356FDD">
        <w:t>,</w:t>
      </w:r>
      <w:r w:rsidR="00F778FB">
        <w:t xml:space="preserve"> a</w:t>
      </w:r>
      <w:r w:rsidR="009E77F9">
        <w:t xml:space="preserve"> lze</w:t>
      </w:r>
      <w:r w:rsidR="00F778FB">
        <w:t xml:space="preserve"> tak</w:t>
      </w:r>
      <w:r w:rsidR="009E77F9">
        <w:t xml:space="preserve"> jednoduše</w:t>
      </w:r>
      <w:r w:rsidR="00F778FB">
        <w:t xml:space="preserve"> souřadnice získat. </w:t>
      </w:r>
      <w:r w:rsidR="00105CA4">
        <w:t>Zaměříme-li se na textové uzly, jejich šířk</w:t>
      </w:r>
      <w:r w:rsidR="00CE3B1C">
        <w:t>a</w:t>
      </w:r>
      <w:r w:rsidR="00105CA4">
        <w:t xml:space="preserve"> a výška může být vypočítána analýzou výšky a šířky jejich rodičovských a příbuzných uzlů. </w:t>
      </w:r>
      <w:r w:rsidR="00EB5EA5">
        <w:t>Po vymezení</w:t>
      </w:r>
      <w:r w:rsidR="00105CA4">
        <w:t xml:space="preserve"> obdélníkové oblasti, jsou určeny i odpovídající vizuální bloky.</w:t>
      </w:r>
    </w:p>
    <w:p w:rsidR="009E6666" w:rsidRDefault="009E6666" w:rsidP="00530E56">
      <w:pPr>
        <w:pStyle w:val="Nadpis2"/>
        <w:spacing w:line="312" w:lineRule="auto"/>
      </w:pPr>
      <w:bookmarkStart w:id="21" w:name="_Toc451343895"/>
      <w:r>
        <w:t>Algoritmus segmentace</w:t>
      </w:r>
      <w:bookmarkEnd w:id="21"/>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 xml:space="preserve">Jakmile </w:t>
      </w:r>
      <w:r w:rsidR="00AB5F96">
        <w:t xml:space="preserve">máme </w:t>
      </w:r>
      <w:r w:rsidR="00366F7F">
        <w:t>webovou stránku v ořezaném DOM stromu</w:t>
      </w:r>
      <w:r w:rsidR="006D4843">
        <w:t>,</w:t>
      </w:r>
      <w:r w:rsidR="00366F7F">
        <w:t xml:space="preserve"> předáme jej na vstup algoritmu. Ten se skládá z několika část</w:t>
      </w:r>
      <w:r w:rsidR="00571FBC">
        <w:t>í.</w:t>
      </w:r>
      <w:r w:rsidR="00366F7F">
        <w:t xml:space="preserve"> </w:t>
      </w:r>
      <w:r w:rsidR="00571FBC">
        <w:t>K</w:t>
      </w:r>
      <w:r w:rsidR="00366F7F">
        <w:t>onkrétně ze čtyř, se kterým</w:t>
      </w:r>
      <w:r w:rsidR="004F1190">
        <w:t>i</w:t>
      </w:r>
      <w:r w:rsidR="00366F7F">
        <w:t xml:space="preserve"> se dále </w:t>
      </w:r>
      <w:r w:rsidR="00DE3908">
        <w:t>podrobněji</w:t>
      </w:r>
      <w:r w:rsidR="00366F7F">
        <w:t xml:space="preserve"> seznámíme.</w:t>
      </w:r>
    </w:p>
    <w:p w:rsidR="006F3F3F" w:rsidRDefault="006F3F3F" w:rsidP="00530E56">
      <w:pPr>
        <w:pStyle w:val="Nadpis3"/>
        <w:spacing w:line="312" w:lineRule="auto"/>
      </w:pPr>
      <w:bookmarkStart w:id="22" w:name="_Toc451343896"/>
      <w:r>
        <w:t>Rozpoznání podobných vizuálních bloků</w:t>
      </w:r>
      <w:bookmarkEnd w:id="22"/>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w:t>
      </w:r>
      <w:r w:rsidR="0000564E">
        <w:t>ilustrují</w:t>
      </w:r>
      <w:r w:rsidR="00EE09F2">
        <w:t xml:space="preserve"> bloky s </w:t>
      </w:r>
      <w:r w:rsidR="000F615B">
        <w:t>vizuálními</w:t>
      </w:r>
      <w:r w:rsidR="00EE09F2">
        <w:t xml:space="preserve"> vlastnostmi. Každý blok </w:t>
      </w:r>
      <w:r w:rsidR="006F0C57">
        <w:t>popisuje</w:t>
      </w:r>
      <w:r w:rsidR="00EE09F2">
        <w:t xml:space="preserv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říct, </w:t>
      </w:r>
      <w:r w:rsidR="008E51C2">
        <w:t xml:space="preserve">že vyznačené bloky mají podobné vizuální vlastnosti a </w:t>
      </w:r>
      <w:r w:rsidR="00C20A76">
        <w:t>neměli bychom</w:t>
      </w:r>
      <w:r w:rsidR="008E51C2">
        <w:t xml:space="preserve"> je dále dělit. </w:t>
      </w:r>
      <w:r w:rsidR="00FD0F13">
        <w:t>A na hledání těchto bloků bychom se měli přesně zaměřit.</w:t>
      </w:r>
    </w:p>
    <w:p w:rsidR="009A6463" w:rsidRDefault="009A6463" w:rsidP="00530E56">
      <w:pPr>
        <w:spacing w:line="312" w:lineRule="auto"/>
      </w:pPr>
      <w:r>
        <w:tab/>
        <w:t xml:space="preserve">Metoda k identifikování podobných vizuálních </w:t>
      </w:r>
      <w:r w:rsidR="00C64030">
        <w:t>bloků</w:t>
      </w:r>
      <w:r>
        <w:t xml:space="preserve"> a získání tak stromu rozložení</w:t>
      </w:r>
      <w:r w:rsidR="005A15B2">
        <w:t>,</w:t>
      </w:r>
      <w:r>
        <w:t xml:space="preserve">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 xml:space="preserve">do stromu rozložení. Příklad takové transformace </w:t>
      </w:r>
      <w:r w:rsidR="00A725F3">
        <w:t>se nalézá</w:t>
      </w:r>
      <w:r w:rsidR="00CA62AB" w:rsidRPr="00D6743E">
        <w:t xml:space="preserv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w:t>
      </w:r>
      <w:r w:rsidR="00FA4D39">
        <w:t xml:space="preserve"> být</w:t>
      </w:r>
      <w:r w:rsidR="009F523A">
        <w:t xml:space="preserve"> považovány za kořeny st</w:t>
      </w:r>
      <w:r w:rsidR="0057568C">
        <w:t>rom</w:t>
      </w:r>
      <w:r w:rsidR="0081275E">
        <w:t>u</w:t>
      </w:r>
      <w:r w:rsidR="0057568C">
        <w:t xml:space="preserve"> a dvě menší části mohou být</w:t>
      </w:r>
      <w:r w:rsidR="009F523A">
        <w:t xml:space="preserve"> </w:t>
      </w:r>
      <w:r w:rsidR="0081275E">
        <w:t>brány</w:t>
      </w:r>
      <w:r w:rsidR="009F523A">
        <w:t xml:space="preserve"> </w:t>
      </w:r>
      <w:r w:rsidR="00B961DA">
        <w:t xml:space="preserve">jako pravý a levý podstrom. </w:t>
      </w:r>
      <w:r w:rsidR="007F511A">
        <w:t xml:space="preserve">Obvykle, pokud je separátor horizontální, pak </w:t>
      </w:r>
      <w:r w:rsidR="0039291D">
        <w:t xml:space="preserve">je </w:t>
      </w:r>
      <w:r w:rsidR="007F511A">
        <w:t xml:space="preserve">horní část levý podstrom a nižší část pravý </w:t>
      </w:r>
      <w:r w:rsidR="004856DC">
        <w:t>pod</w:t>
      </w:r>
      <w:r w:rsidR="007F511A">
        <w:t>strom. Pokud je separátor vertikální, pak je levá část levý podstrom a pravá část pravý podstrom. Tudíž můžeme daný blok transformovat na strom.</w:t>
      </w:r>
    </w:p>
    <w:p w:rsidR="00BB2BA8" w:rsidRDefault="00412EB4" w:rsidP="00AB5F7D">
      <w:pPr>
        <w:spacing w:line="312" w:lineRule="auto"/>
      </w:pPr>
      <w:r>
        <w:rPr>
          <w:noProof/>
        </w:rPr>
        <w:lastRenderedPageBreak/>
        <w:drawing>
          <wp:anchor distT="0" distB="0" distL="114300" distR="114300" simplePos="0" relativeHeight="251674624" behindDoc="1" locked="0" layoutInCell="1" allowOverlap="1" wp14:anchorId="7D276720" wp14:editId="6BAC2119">
            <wp:simplePos x="0" y="0"/>
            <wp:positionH relativeFrom="column">
              <wp:posOffset>-222250</wp:posOffset>
            </wp:positionH>
            <wp:positionV relativeFrom="paragraph">
              <wp:posOffset>175260</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7">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r w:rsidR="008D7F60">
        <w:tab/>
      </w:r>
    </w:p>
    <w:p w:rsidR="0068038F" w:rsidRDefault="0068038F" w:rsidP="00AB5F7D">
      <w:pPr>
        <w:spacing w:line="312" w:lineRule="auto"/>
      </w:pP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070516CF" wp14:editId="6948C6C8">
            <wp:simplePos x="0" y="0"/>
            <wp:positionH relativeFrom="column">
              <wp:posOffset>-219075</wp:posOffset>
            </wp:positionH>
            <wp:positionV relativeFrom="paragraph">
              <wp:posOffset>446405</wp:posOffset>
            </wp:positionV>
            <wp:extent cx="6057900" cy="3819525"/>
            <wp:effectExtent l="0" t="0" r="0" b="9525"/>
            <wp:wrapTight wrapText="bothSides">
              <wp:wrapPolygon edited="0">
                <wp:start x="0" y="0"/>
                <wp:lineTo x="0" y="21546"/>
                <wp:lineTo x="21532" y="21546"/>
                <wp:lineTo x="2153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7900" cy="3819525"/>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9A7101" w:rsidP="00DE14C6">
      <w:pPr>
        <w:spacing w:line="312" w:lineRule="auto"/>
      </w:pPr>
      <w:r>
        <w:lastRenderedPageBreak/>
        <w:t>Máme-li dva</w:t>
      </w:r>
      <w:r w:rsidR="008D7F60">
        <w:t xml:space="preserve">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w:t>
      </w:r>
      <w:r w:rsidR="00FD1C3F">
        <w:t>jehož popis</w:t>
      </w:r>
      <w:r w:rsidR="00572B90">
        <w:t xml:space="preserve"> najdeme</w:t>
      </w:r>
      <w:r w:rsidR="00171308">
        <w:t xml:space="preserve">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3" w:name="_Toc451343897"/>
      <w:r>
        <w:t xml:space="preserve">Výpočet stupně </w:t>
      </w:r>
      <w:r w:rsidR="008D4912">
        <w:t>sousednosti</w:t>
      </w:r>
      <w:r>
        <w:t xml:space="preserve"> bloků</w:t>
      </w:r>
      <w:bookmarkEnd w:id="23"/>
    </w:p>
    <w:p w:rsidR="00A225D1" w:rsidRDefault="00E36D99" w:rsidP="00530E56">
      <w:pPr>
        <w:spacing w:line="312" w:lineRule="auto"/>
      </w:pPr>
      <w:r>
        <w:t xml:space="preserve">Bloky </w:t>
      </w:r>
      <w:r w:rsidR="00F9060B">
        <w:t>chápeme jako</w:t>
      </w:r>
      <w:r>
        <w:t xml:space="preserve"> viditelné obdélníky nacházející se na webové strán</w:t>
      </w:r>
      <w:r w:rsidR="00550197">
        <w:t>ce</w:t>
      </w:r>
      <w:r>
        <w:t xml:space="preserve">, a proto jsou vždy uspořádány podle nějakých pravidel. </w:t>
      </w:r>
      <w:r w:rsidR="008A7CC1">
        <w:t xml:space="preserve">Relevantní bloky </w:t>
      </w:r>
      <w:r w:rsidR="00551417">
        <w:t>se nacházejí</w:t>
      </w:r>
      <w:r w:rsidR="008A7CC1">
        <w:t xml:space="preserve"> vždy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r w:rsidR="00521BC6">
        <w:t>.</w:t>
      </w:r>
    </w:p>
    <w:p w:rsidR="009814CA" w:rsidRDefault="008A4F5F" w:rsidP="00530E56">
      <w:pPr>
        <w:pStyle w:val="Odstavecseseznamem"/>
        <w:numPr>
          <w:ilvl w:val="0"/>
          <w:numId w:val="22"/>
        </w:numPr>
        <w:spacing w:line="312" w:lineRule="auto"/>
      </w:pPr>
      <w:r>
        <w:t xml:space="preserve">Sousedící – </w:t>
      </w:r>
      <w:r w:rsidR="009814CA">
        <w:t>sousedností tvoří obdélník</w:t>
      </w:r>
      <w:r w:rsidR="00521BC6">
        <w:t>.</w:t>
      </w:r>
    </w:p>
    <w:p w:rsidR="009814CA" w:rsidRDefault="009814CA" w:rsidP="00530E56">
      <w:pPr>
        <w:pStyle w:val="Odstavecseseznamem"/>
        <w:numPr>
          <w:ilvl w:val="0"/>
          <w:numId w:val="22"/>
        </w:numPr>
        <w:spacing w:line="312" w:lineRule="auto"/>
      </w:pPr>
      <w:r>
        <w:t>Sousedící – jejich sousednost tvoří minimální obdélník</w:t>
      </w:r>
      <w:r w:rsidR="00521BC6">
        <w:t>.</w:t>
      </w:r>
    </w:p>
    <w:p w:rsidR="00F65B2B" w:rsidRDefault="00F65B2B" w:rsidP="00530E56">
      <w:pPr>
        <w:pStyle w:val="Odstavecseseznamem"/>
        <w:spacing w:line="312" w:lineRule="auto"/>
        <w:ind w:left="720"/>
      </w:pPr>
    </w:p>
    <w:p w:rsidR="00626CFD" w:rsidRDefault="00626CFD" w:rsidP="00530E56">
      <w:pPr>
        <w:spacing w:line="312" w:lineRule="auto"/>
      </w:pPr>
      <w:r>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w:t>
      </w:r>
      <w:r w:rsidR="00124DF9">
        <w:t>se dva sousedící bloky nacházejí</w:t>
      </w:r>
      <w:r w:rsidR="00602003">
        <w:t xml:space="preserve"> </w:t>
      </w:r>
      <w:r w:rsidR="006B54E1">
        <w:t>lze</w:t>
      </w:r>
      <w:r w:rsidR="00602003">
        <w:t xml:space="preserve"> vypočítat</w:t>
      </w:r>
      <w:r w:rsidR="001B6E32">
        <w:t>,</w:t>
      </w:r>
      <w:r w:rsidR="00602003">
        <w:t xml:space="preserve"> a </w:t>
      </w:r>
      <w:r w:rsidR="0049412A">
        <w:t>s</w:t>
      </w:r>
      <w:r w:rsidR="001B6E32">
        <w:t>počtenou</w:t>
      </w:r>
      <w:r w:rsidR="00602003">
        <w:t xml:space="preserve"> hodnotu budeme nazývat stupeň </w:t>
      </w:r>
      <w:r w:rsidR="0086622F">
        <w:t>sousednosti</w:t>
      </w:r>
      <w:r w:rsidR="00602003">
        <w:t xml:space="preserve"> (</w:t>
      </w:r>
      <w:proofErr w:type="spellStart"/>
      <w:r w:rsidR="00D76A87">
        <w:t>S</w:t>
      </w:r>
      <w:r w:rsidR="00602003">
        <w:t>eam</w:t>
      </w:r>
      <w:proofErr w:type="spellEnd"/>
      <w:r w:rsidR="00602003">
        <w:t xml:space="preserve"> </w:t>
      </w:r>
      <w:proofErr w:type="spellStart"/>
      <w:r w:rsidR="00D76A87">
        <w:t>D</w:t>
      </w:r>
      <w:r w:rsidR="00602003">
        <w:t>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w:t>
      </w:r>
      <w:r w:rsidR="00B13586">
        <w:t>konkrétně sousedící shora či zdola</w:t>
      </w:r>
      <w:r w:rsidR="00FE5023">
        <w:t xml:space="preserve">, </w:t>
      </w:r>
      <w:r w:rsidR="00D0628D">
        <w:t>vypočítáme</w:t>
      </w:r>
      <w:r w:rsidR="00FE5023">
        <w:t xml:space="preserve">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sousedí</w:t>
      </w:r>
      <w:r w:rsidR="00A30849">
        <w:t>cí</w:t>
      </w:r>
      <w:r w:rsidR="00027A0E">
        <w:t xml:space="preserve"> zleva nebo zprava, stupeň </w:t>
      </w:r>
      <w:r w:rsidR="000E26BA">
        <w:t xml:space="preserve">sousednosti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DB6E37">
        <w:t xml:space="preserve"> </w:t>
      </w:r>
      <w:r w:rsidR="006514C0">
        <w:t>vypočítáme</w:t>
      </w:r>
      <w:r w:rsidR="00027A0E">
        <w:t>:</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27FEE0B7" wp14:editId="77FFA232">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4F505D" w:rsidRPr="00D854C5" w:rsidRDefault="004F505D"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4F505D" w:rsidRPr="00D854C5" w:rsidRDefault="004F505D"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4FE5093" wp14:editId="4B65ED58">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19">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691BE7">
        <w:t>se nachází</w:t>
      </w:r>
      <w:r w:rsidR="0041786F">
        <w:t xml:space="preserve"> </w:t>
      </w:r>
      <w:r w:rsidR="00484346">
        <w:t>v rozmezí</w:t>
      </w:r>
      <w:r w:rsidR="0041786F">
        <w:t xml:space="preserve">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w:t>
      </w:r>
      <w:r w:rsidR="00084F7F">
        <w:t>má blok</w:t>
      </w:r>
      <w:r>
        <w:t xml:space="preserve">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w:t>
      </w:r>
      <w:r w:rsidR="00CC0290">
        <w:t>se nachází</w:t>
      </w:r>
      <w:r w:rsidR="00D87FD4">
        <w:t xml:space="preserve"> taktéž mezi 0 a 1. </w:t>
      </w:r>
      <w:r w:rsidR="00ED0AAC">
        <w:t>Pokud získáme</w:t>
      </w:r>
      <w:r w:rsidR="00A44A27">
        <w:t xml:space="preserve"> výsledek blíže 0, potom vizuální koherentní stupeň synovských bloků je</w:t>
      </w:r>
      <w:r w:rsidR="00B348FC">
        <w:t xml:space="preserve"> nižší. V opačném případě, pokud získáme</w:t>
      </w:r>
      <w:r w:rsidR="00A44A27">
        <w:t xml:space="preserve"> výsledek blíže 1, je vizuální koherentní stupeň synovských bloků vyšší. </w:t>
      </w:r>
    </w:p>
    <w:p w:rsidR="007F3D6C" w:rsidRDefault="007F3D6C" w:rsidP="00530E56">
      <w:pPr>
        <w:pStyle w:val="Nadpis3"/>
        <w:spacing w:line="312" w:lineRule="auto"/>
      </w:pPr>
      <w:bookmarkStart w:id="24" w:name="_Toc451343898"/>
      <w:r>
        <w:t xml:space="preserve">Výpočet </w:t>
      </w:r>
      <w:r w:rsidR="009C6D0F">
        <w:t>podobnosti obsahu bloků</w:t>
      </w:r>
      <w:bookmarkEnd w:id="24"/>
    </w:p>
    <w:p w:rsidR="00456CA8" w:rsidRDefault="00F61ED8" w:rsidP="00530E56">
      <w:pPr>
        <w:spacing w:line="312" w:lineRule="auto"/>
      </w:pPr>
      <w:r>
        <w:t>Bloky s</w:t>
      </w:r>
      <w:r w:rsidR="00794C8D">
        <w:t> různou sémantikou</w:t>
      </w:r>
      <w:r>
        <w:t xml:space="preserve"> </w:t>
      </w:r>
      <w:r w:rsidR="007C38D7">
        <w:t xml:space="preserve">mají </w:t>
      </w:r>
      <w:r w:rsidR="00E04625">
        <w:t>vždy rozdílné typy obsahu.</w:t>
      </w:r>
      <w:r w:rsidR="00150FB8">
        <w:t xml:space="preserve"> </w:t>
      </w:r>
      <w:r w:rsidR="00DF326B">
        <w:t>R</w:t>
      </w:r>
      <w:r w:rsidR="00150FB8">
        <w:t xml:space="preserve">ozdílné obsahy </w:t>
      </w:r>
      <w:r w:rsidR="007C38D7">
        <w:t>rovná se</w:t>
      </w:r>
      <w:r w:rsidR="00150FB8">
        <w:t xml:space="preserve"> také </w:t>
      </w:r>
      <w:r w:rsidR="007877B7">
        <w:t>různé</w:t>
      </w:r>
      <w:r w:rsidR="00150FB8">
        <w:t xml:space="preserve"> vizuální vlastnosti. </w:t>
      </w:r>
      <w:r w:rsidR="001B51C6">
        <w:t xml:space="preserve">Pokud </w:t>
      </w:r>
      <w:r w:rsidR="001D3075">
        <w:t>se</w:t>
      </w:r>
      <w:r w:rsidR="001B51C6">
        <w:t xml:space="preserve"> obsah dvou bloků </w:t>
      </w:r>
      <w:r w:rsidR="001D3075">
        <w:t>podobá</w:t>
      </w:r>
      <w:r w:rsidR="001B51C6">
        <w:t xml:space="preserve">, potom tyto dva bloky </w:t>
      </w:r>
      <w:r w:rsidR="0088450E">
        <w:t>nesou</w:t>
      </w:r>
      <w:r w:rsidR="001B51C6">
        <w:t xml:space="preserve"> vysoký </w:t>
      </w:r>
      <w:r w:rsidR="009F3E11">
        <w:t>obsahový</w:t>
      </w:r>
      <w:r w:rsidR="001B51C6">
        <w:t xml:space="preserve"> koherentní</w:t>
      </w:r>
      <w:r w:rsidR="009F3E11">
        <w:t xml:space="preserve"> stupeň.</w:t>
      </w:r>
      <w:r w:rsidR="0053625A">
        <w:t xml:space="preserve"> </w:t>
      </w:r>
      <w:r w:rsidR="007E24AD">
        <w:t>Nyní</w:t>
      </w:r>
      <w:r w:rsidR="009F3E11">
        <w:t xml:space="preserve"> uvedeme podobnost obsahu k popisu </w:t>
      </w:r>
      <w:r w:rsidR="0053625A">
        <w:t>obsahového koherentního stupně</w:t>
      </w:r>
      <w:r w:rsidR="007E24AD">
        <w:t xml:space="preserve"> a</w:t>
      </w:r>
      <w:r w:rsidR="0053625A">
        <w:t xml:space="preserve"> </w:t>
      </w:r>
      <w:r w:rsidR="007E24AD">
        <w:t>s</w:t>
      </w:r>
      <w:r w:rsidR="00AD68C5">
        <w:t>tručně charakterizujme obsahy do čtyř skupin:</w:t>
      </w:r>
    </w:p>
    <w:p w:rsidR="00AD68C5" w:rsidRDefault="00385FC9" w:rsidP="00530E56">
      <w:pPr>
        <w:pStyle w:val="Odstavecseseznamem"/>
        <w:numPr>
          <w:ilvl w:val="0"/>
          <w:numId w:val="23"/>
        </w:numPr>
        <w:spacing w:line="312" w:lineRule="auto"/>
      </w:pPr>
      <w:r>
        <w:lastRenderedPageBreak/>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B2320C" w:rsidP="00530E56">
      <w:pPr>
        <w:spacing w:line="312" w:lineRule="auto"/>
      </w:pPr>
      <w:r>
        <w:t xml:space="preserve">Pro daný blok </w:t>
      </w:r>
      <m:oMath>
        <m:r>
          <w:rPr>
            <w:rFonts w:ascii="Cambria Math" w:hAnsi="Cambria Math"/>
          </w:rPr>
          <m:t>B</m:t>
        </m:r>
      </m:oMath>
      <w:r>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575EA1">
        <w:t>,</w:t>
      </w:r>
      <w:r w:rsidR="00FA7F22">
        <w:t xml:space="preserve"> jenž</w:t>
      </w:r>
      <w:r w:rsidR="00575EA1">
        <w:t>,</w:t>
      </w:r>
      <w:r w:rsidR="00FA7F22">
        <w:t xml:space="preserve"> byly popsány výše.</w:t>
      </w:r>
      <w:r w:rsidR="00117302">
        <w:t xml:space="preserve"> </w:t>
      </w:r>
      <w:r w:rsidR="00CA50CA">
        <w:t xml:space="preserve">Poté můžeme získat obsahy těchto čtyř množin, </w:t>
      </w:r>
      <w:r w:rsidR="00F809A4">
        <w:t>které píšeme</w:t>
      </w:r>
      <w:r w:rsidR="00CA50CA">
        <w:t xml:space="preserve"> zkratkami TO, OTO, OO a VO. </w:t>
      </w:r>
      <w:r w:rsidR="003C49FB">
        <w:t>Zmíněné množiny</w:t>
      </w:r>
      <w:r w:rsidR="00A00BB7">
        <w:t xml:space="preserve"> jsou podmnožiny množiny </w:t>
      </w:r>
      <m:oMath>
        <m:r>
          <w:rPr>
            <w:rFonts w:ascii="Cambria Math" w:hAnsi="Cambria Math"/>
          </w:rPr>
          <m:t>C</m:t>
        </m:r>
      </m:oMath>
      <w:r w:rsidR="00A00BB7">
        <w:t xml:space="preserve">. </w:t>
      </w:r>
      <w:r w:rsidR="00814BC9">
        <w:t>Pok</w:t>
      </w:r>
      <w:r w:rsidR="00707302">
        <w:t>ud</w:t>
      </w:r>
      <w:r w:rsidR="0044148C">
        <w:t xml:space="preserve"> </w:t>
      </w:r>
      <w:r w:rsidR="00C406BB">
        <w:t>se</w:t>
      </w:r>
      <w:r w:rsidR="0044148C">
        <w:t xml:space="preserve"> jedna z podmnožin </w:t>
      </w:r>
      <w:r w:rsidR="00C406BB">
        <w:t xml:space="preserve">rovná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w:t>
      </w:r>
      <w:r w:rsidR="0086327C">
        <w:t>em mohou být</w:t>
      </w:r>
      <w:r w:rsidR="00C97464">
        <w:t xml:space="preserve"> ta</w:t>
      </w:r>
      <w:r w:rsidR="00416C2C">
        <w:t>ktéž elementy na webové stránce a každý z</w:t>
      </w:r>
      <w:r w:rsidR="00C2567C">
        <w:t> nich,</w:t>
      </w:r>
      <w:r w:rsidR="00416C2C">
        <w:t xml:space="preserve"> </w:t>
      </w:r>
      <w:r w:rsidR="00A32717">
        <w:t>odpovídá nějakému bloku</w:t>
      </w:r>
      <w:r w:rsidR="00416C2C">
        <w:t xml:space="preserve">.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7338E2" w:rsidRDefault="00530E8F" w:rsidP="00530E56">
      <w:pPr>
        <w:spacing w:line="312" w:lineRule="auto"/>
      </w:pPr>
      <w:r>
        <w:tab/>
        <w:t xml:space="preserve">Pro danou obsahovou podmnožinu, </w:t>
      </w:r>
      <w:r w:rsidR="002671F1">
        <w:t>v závislosti na oblasti obsahů,</w:t>
      </w:r>
      <w:r w:rsidR="007A54DF" w:rsidRPr="007A54DF">
        <w:t xml:space="preserve"> </w:t>
      </w:r>
      <w:r w:rsidR="007A54DF">
        <w:t>může být</w:t>
      </w:r>
      <w:r w:rsidR="002671F1">
        <w:t xml:space="preserve"> obsah dané podmnožiny seřazen od velké po menší oblast. </w:t>
      </w:r>
      <w:r w:rsidR="00D95BE7">
        <w:t xml:space="preserve">Využitím seřazeného obsahu podmnožin, čtyři obsahové oblastní vektory </w:t>
      </w:r>
      <w:r w:rsidR="00695B10">
        <w:t>získáme a označíme</w:t>
      </w:r>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7338E2">
        <w:t>Jakmile určíme obsahové oblastní vektory dvou daných bloků, podobnost každého obsahového oblastního vektoru můžeme vypočítat.</w:t>
      </w:r>
    </w:p>
    <w:p w:rsidR="006E7DFD" w:rsidRDefault="006E7DFD" w:rsidP="00530E56">
      <w:pPr>
        <w:spacing w:line="312" w:lineRule="auto"/>
      </w:pPr>
      <w:r>
        <w:tab/>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w:t>
      </w:r>
      <w:r w:rsidR="00C63DE6">
        <w:t xml:space="preserve"> by</w:t>
      </w:r>
      <w:r w:rsidR="00F821DC">
        <w:t xml:space="preserve"> být poznamenáno, že pouze uvažujeme</w:t>
      </w:r>
      <w:r w:rsidR="00607690">
        <w:t xml:space="preserve"> o</w:t>
      </w:r>
      <w:r w:rsidR="00F821DC">
        <w:t xml:space="preserve"> podobnost</w:t>
      </w:r>
      <w:r w:rsidR="00607690">
        <w:t>i</w:t>
      </w:r>
      <w:r w:rsidR="00F821DC">
        <w:t xml:space="preserve">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w:t>
      </w:r>
      <w:r w:rsidR="009E2152">
        <w:t>spolu sousedí</w:t>
      </w:r>
      <w:r w:rsidR="00645B37" w:rsidRPr="00A77255">
        <w:t xml:space="preserve">,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w:t>
      </w:r>
      <w:r w:rsidR="00205BDF">
        <w:t>vypočítáme</w:t>
      </w:r>
      <w:r w:rsidR="001D685F" w:rsidRPr="00A77255">
        <w:t xml:space="preserve">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lastRenderedPageBreak/>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w:t>
      </w:r>
      <w:r w:rsidR="00E230B7">
        <w:t xml:space="preserve">se </w:t>
      </w:r>
      <w:r w:rsidR="00750FA3">
        <w:t xml:space="preserve">výsledek </w:t>
      </w:r>
      <w:r w:rsidR="00E230B7">
        <w:t>nachází</w:t>
      </w:r>
      <w:r w:rsidR="003B526B">
        <w:t xml:space="preserve"> mezi 0 a 1. Pokud </w:t>
      </w:r>
      <w:r w:rsidR="00EC6488">
        <w:t>se</w:t>
      </w:r>
      <w:r w:rsidR="003B526B">
        <w:t xml:space="preserve"> blíž</w:t>
      </w:r>
      <w:r w:rsidR="00EC6488">
        <w:t>í</w:t>
      </w:r>
      <w:r w:rsidR="003B526B">
        <w:t xml:space="preserve"> 0, je koherentní stupeň obsahu synovského bloku nižší. V opačném případě pokud </w:t>
      </w:r>
      <w:r w:rsidR="00EC6488">
        <w:t>se</w:t>
      </w:r>
      <w:r w:rsidR="003B526B">
        <w:t xml:space="preserve"> blíž</w:t>
      </w:r>
      <w:r w:rsidR="00EC6488">
        <w:t xml:space="preserve">í </w:t>
      </w:r>
      <w:r w:rsidR="003B526B">
        <w:t>1, je vyšší.</w:t>
      </w:r>
    </w:p>
    <w:p w:rsidR="009C6D0F" w:rsidRDefault="009C6D0F" w:rsidP="00417DA5">
      <w:pPr>
        <w:pStyle w:val="Nadpis3"/>
      </w:pPr>
      <w:bookmarkStart w:id="25" w:name="_Toc451343899"/>
      <w:r>
        <w:t>Segment webové stránky</w:t>
      </w:r>
      <w:bookmarkEnd w:id="25"/>
    </w:p>
    <w:p w:rsidR="00FA5214" w:rsidRDefault="009D5342" w:rsidP="002A5203">
      <w:pPr>
        <w:spacing w:line="312" w:lineRule="auto"/>
      </w:pPr>
      <w:r>
        <w:t>Jakmile</w:t>
      </w:r>
      <w:r w:rsidR="00374778">
        <w:t xml:space="preserve"> získáme ořezaný DOM strom, můžeme rozpoznat podobné vizuální bloky a stupeň </w:t>
      </w:r>
      <w:r w:rsidR="005B4F15">
        <w:t>sousednosti</w:t>
      </w:r>
      <w:r w:rsidR="00845E2F">
        <w:t xml:space="preserve">. Za další stanovíme </w:t>
      </w:r>
      <w:r w:rsidR="00374778">
        <w:t xml:space="preserve">podobnost obsahu.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705671">
        <w:t xml:space="preserve"> se rovná</w:t>
      </w:r>
      <w:r w:rsidR="00FE4F49">
        <w:t xml:space="preserve"> 0.9 a </w:t>
      </w:r>
      <m:oMath>
        <m:r>
          <w:rPr>
            <w:rFonts w:ascii="Cambria Math" w:hAnsi="Cambria Math"/>
          </w:rPr>
          <m:t>β</m:t>
        </m:r>
      </m:oMath>
      <w:r w:rsidR="00FE4F49">
        <w:t xml:space="preserve"> 0.8. Naše metoda </w:t>
      </w:r>
      <w:r w:rsidR="00B012A5">
        <w:t xml:space="preserve">pro segmentaci webové stránky </w:t>
      </w:r>
      <w:r w:rsidR="00F05817">
        <w:t>se provádí</w:t>
      </w:r>
      <w:r w:rsidR="00B012A5">
        <w:t xml:space="preserve"> shora dolů. Začíná kořenovým uzlem DOM strom, který </w:t>
      </w:r>
      <w:r w:rsidR="00E74A74">
        <w:t xml:space="preserve">nastavíme </w:t>
      </w:r>
      <w:r w:rsidR="00B012A5">
        <w:t xml:space="preserve">na aktuální právě zpracovávaný uzel. </w:t>
      </w:r>
      <w:r w:rsidR="0048005F">
        <w:t xml:space="preserve">Odpovídající blok aktuálního uzlu </w:t>
      </w:r>
      <w:r w:rsidR="00BA2983">
        <w:t>zpracováváme</w:t>
      </w:r>
      <w:r w:rsidR="0048005F">
        <w:t xml:space="preserve">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w:t>
      </w:r>
      <w:r w:rsidR="00C55B61">
        <w:t>se aktuální uzel dělí</w:t>
      </w:r>
      <w:r w:rsidR="006749B1">
        <w:t xml:space="preserve">, potom jeho synovské bloky </w:t>
      </w:r>
      <w:r w:rsidR="00C55B61">
        <w:t xml:space="preserve">hodnotíme </w:t>
      </w:r>
      <w:r w:rsidR="006749B1">
        <w:t xml:space="preserve">stejným způsobem. </w:t>
      </w:r>
      <w:r w:rsidR="0090719B">
        <w:t>V opačném případě</w:t>
      </w:r>
      <w:r w:rsidR="00DE6590">
        <w:t xml:space="preserve"> aktuální </w:t>
      </w:r>
      <w:r w:rsidR="00BA0A83">
        <w:t>blok</w:t>
      </w:r>
      <w:r w:rsidR="00DE6590">
        <w:t xml:space="preserve"> </w:t>
      </w:r>
      <w:r w:rsidR="00F04602">
        <w:t>nedělí</w:t>
      </w:r>
      <w:r w:rsidR="00040073">
        <w:t>me</w:t>
      </w:r>
      <w:r w:rsidR="00DE6590">
        <w:t xml:space="preserve">, </w:t>
      </w:r>
      <w:r w:rsidR="0090719B">
        <w:t>a</w:t>
      </w:r>
      <w:r w:rsidR="00040073">
        <w:t>le</w:t>
      </w:r>
      <w:r w:rsidR="00DE6590">
        <w:t xml:space="preserve"> vlo</w:t>
      </w:r>
      <w:r w:rsidR="0090719B">
        <w:t>žíme jej</w:t>
      </w:r>
      <w:r w:rsidR="00DE6590">
        <w:t xml:space="preserve"> do </w:t>
      </w:r>
      <w:r w:rsidR="003F4F27">
        <w:t xml:space="preserve">seznamu </w:t>
      </w:r>
      <w:r w:rsidR="0090719B">
        <w:t xml:space="preserve">výsledných </w:t>
      </w:r>
      <w:r w:rsidR="003F4F27">
        <w:t xml:space="preserve">segmentů a jeho synovské bloky </w:t>
      </w:r>
      <w:r w:rsidR="00587F17">
        <w:t xml:space="preserve">již dále </w:t>
      </w:r>
      <w:r w:rsidR="00F46F7F">
        <w:t>neřešíme</w:t>
      </w:r>
      <w:r w:rsidR="003F4F27">
        <w:t xml:space="preserve">. </w:t>
      </w:r>
      <w:r w:rsidR="00E451CB">
        <w:t xml:space="preserve">Pseudokód můžeme vidět níže </w:t>
      </w:r>
      <w:r w:rsidR="00817AB8">
        <w:t>na algoritmu</w:t>
      </w:r>
      <w:r w:rsidR="00E451CB">
        <w:t xml:space="preserve"> </w:t>
      </w:r>
      <w:r w:rsidR="0095149B">
        <w:t>3.1</w:t>
      </w:r>
      <w:r w:rsidR="003F4F27">
        <w:t>.</w:t>
      </w:r>
    </w:p>
    <w:p w:rsidR="00D348AC" w:rsidRDefault="00D348AC" w:rsidP="002A5203">
      <w:pPr>
        <w:spacing w:line="312" w:lineRule="auto"/>
      </w:pP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6" w:name="RANGE!G5:H12"/>
            <w:r w:rsidRPr="00FA5214">
              <w:rPr>
                <w:color w:val="000000"/>
              </w:rPr>
              <w:t>Krok 1</w:t>
            </w:r>
            <w:bookmarkEnd w:id="26"/>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3E7BA7" w:rsidRDefault="003E7BA7" w:rsidP="00D030D6">
      <w:pPr>
        <w:spacing w:line="312" w:lineRule="auto"/>
        <w:jc w:val="center"/>
      </w:pPr>
    </w:p>
    <w:p w:rsidR="005E1A31" w:rsidRDefault="00D030D6" w:rsidP="00D030D6">
      <w:pPr>
        <w:spacing w:line="312" w:lineRule="auto"/>
        <w:jc w:val="center"/>
      </w:pPr>
      <w:proofErr w:type="gramStart"/>
      <w:r w:rsidRPr="00A761AE">
        <w:t xml:space="preserve">Tabulka </w:t>
      </w:r>
      <w:r w:rsidR="005111AE">
        <w:t>3.</w:t>
      </w:r>
      <w:proofErr w:type="gramEnd"/>
      <w:r w:rsidR="002662E9">
        <w:fldChar w:fldCharType="begin"/>
      </w:r>
      <w:r w:rsidR="002662E9">
        <w:instrText xml:space="preserve"> SEQ Tabulka \* ARABIC </w:instrText>
      </w:r>
      <w:r w:rsidR="002662E9">
        <w:fldChar w:fldCharType="separate"/>
      </w:r>
      <w:r w:rsidR="0054544A">
        <w:rPr>
          <w:noProof/>
        </w:rPr>
        <w:t>1</w:t>
      </w:r>
      <w:r w:rsidR="002662E9">
        <w:rPr>
          <w:noProof/>
        </w:rPr>
        <w:fldChar w:fldCharType="end"/>
      </w:r>
      <w:proofErr w:type="gramStart"/>
      <w:r w:rsidRPr="00A761AE">
        <w:t>:</w:t>
      </w:r>
      <w:proofErr w:type="gramEnd"/>
      <w:r w:rsidRPr="00A761AE">
        <w:t xml:space="preserve"> Kroky pro vyhodnocování bloků.</w:t>
      </w:r>
    </w:p>
    <w:p w:rsidR="004646F7" w:rsidRDefault="004646F7"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w:lastRenderedPageBreak/>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D348AC" w:rsidRDefault="00D348AC" w:rsidP="00530E56">
      <w:pPr>
        <w:spacing w:line="312" w:lineRule="auto"/>
        <w:jc w:val="center"/>
      </w:pPr>
    </w:p>
    <w:p w:rsidR="00BE0185"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348AC" w:rsidRDefault="00D348AC">
      <w:pPr>
        <w:jc w:val="left"/>
      </w:pPr>
      <w:r>
        <w:br w:type="page"/>
      </w:r>
    </w:p>
    <w:p w:rsidR="00DB2E63" w:rsidRDefault="00C665BB" w:rsidP="00530E56">
      <w:pPr>
        <w:pStyle w:val="Nadpis1"/>
        <w:spacing w:line="312" w:lineRule="auto"/>
      </w:pPr>
      <w:bookmarkStart w:id="27" w:name="_Toc451343900"/>
      <w:proofErr w:type="spellStart"/>
      <w:r>
        <w:lastRenderedPageBreak/>
        <w:t>FITLayout</w:t>
      </w:r>
      <w:bookmarkEnd w:id="27"/>
      <w:proofErr w:type="spellEnd"/>
    </w:p>
    <w:p w:rsidR="000175D4" w:rsidRDefault="000175D4" w:rsidP="00530E56">
      <w:pPr>
        <w:spacing w:line="312" w:lineRule="auto"/>
      </w:pPr>
      <w:r>
        <w:t xml:space="preserve">Základním stavebním kamenem práce je dozajista Framework </w:t>
      </w:r>
      <w:proofErr w:type="spellStart"/>
      <w:r w:rsidR="00C665BB">
        <w:t>FITLayout</w:t>
      </w:r>
      <w:proofErr w:type="spellEnd"/>
      <w:r>
        <w:rPr>
          <w:rStyle w:val="Znakapoznpodarou"/>
        </w:rPr>
        <w:footnoteReference w:id="3"/>
      </w:r>
      <w:r>
        <w:t xml:space="preserve">. Jedná se o jednoduše rozšiřitelný Framework pro analýzu webových stránek. </w:t>
      </w:r>
      <w:proofErr w:type="spellStart"/>
      <w:r w:rsidR="00C665BB">
        <w:t>FITLayout</w:t>
      </w:r>
      <w:proofErr w:type="spellEnd"/>
      <w:r w:rsidR="00B97EA1">
        <w:t xml:space="preserve"> </w:t>
      </w:r>
      <w:r>
        <w:t xml:space="preserve">Je </w:t>
      </w:r>
      <w:r w:rsidR="00221F0D">
        <w:t>implementován</w:t>
      </w:r>
      <w:r>
        <w:t xml:space="preserve"> v jazyce Java a definuje obecné Java API pro reprezentaci </w:t>
      </w:r>
      <w:proofErr w:type="spellStart"/>
      <w:r>
        <w:t>renderované</w:t>
      </w:r>
      <w:proofErr w:type="spellEnd"/>
      <w:r>
        <w:t xml:space="preserve"> webové stránky a její rozdělení na vi</w:t>
      </w:r>
      <w:r w:rsidR="001B2AD2">
        <w:t>z</w:t>
      </w:r>
      <w:r>
        <w:t>uální oblasti. Dále poskytuje základ pro implementaci segmentačních algoritmů se společným aplikačním rozhraní</w:t>
      </w:r>
      <w:r w:rsidR="005A029A">
        <w:t>m</w:t>
      </w:r>
      <w:r>
        <w:t xml:space="preserve">. </w:t>
      </w:r>
    </w:p>
    <w:p w:rsidR="00EC2CA2" w:rsidRDefault="000175D4" w:rsidP="00EC2CA2">
      <w:pPr>
        <w:spacing w:line="312" w:lineRule="auto"/>
      </w:pPr>
      <w:r>
        <w:tab/>
      </w:r>
      <w:r w:rsidR="00E449CB">
        <w:t xml:space="preserve">Vzorová segmentační metoda obsažená ve </w:t>
      </w:r>
      <w:proofErr w:type="spellStart"/>
      <w:r w:rsidR="00E449CB">
        <w:t>Frameworku</w:t>
      </w:r>
      <w:proofErr w:type="spellEnd"/>
      <w:r w:rsidR="00E449CB">
        <w:t xml:space="preserve"> je založena</w:t>
      </w:r>
      <w:r>
        <w:t xml:space="preserve"> na rekurzivním slučování vizuálních oblastí a detekování separátor</w:t>
      </w:r>
      <w:r w:rsidR="00D31B56">
        <w:t>ů</w:t>
      </w:r>
      <w:r>
        <w:t>. Framework také zahrnuje nástroje pro zpracování výsledků segmentace různými texty nebo vizuálními klasifikačními metodami. V neposlední řadě poskytuje nástroje pro řízení segmentace a zkoumání jejích výsledků prostřednictvím grafického uživatelského rozhraní.</w:t>
      </w:r>
    </w:p>
    <w:p w:rsidR="00891EB5" w:rsidRDefault="00F5282A" w:rsidP="00C93FB5">
      <w:pPr>
        <w:pStyle w:val="Nadpis2"/>
        <w:spacing w:line="312" w:lineRule="auto"/>
      </w:pPr>
      <w:r>
        <w:tab/>
      </w:r>
      <w:bookmarkStart w:id="28" w:name="_Toc451343901"/>
      <w:proofErr w:type="spellStart"/>
      <w:r w:rsidR="00C665BB">
        <w:t>FITLayout</w:t>
      </w:r>
      <w:proofErr w:type="spellEnd"/>
      <w:r w:rsidR="00903E43">
        <w:t xml:space="preserve"> Moduly</w:t>
      </w:r>
      <w:bookmarkEnd w:id="28"/>
    </w:p>
    <w:p w:rsidR="00177BB1" w:rsidRPr="00177BB1" w:rsidRDefault="00177BB1" w:rsidP="00C93FB5">
      <w:pPr>
        <w:pStyle w:val="Odstavecprvn"/>
        <w:spacing w:line="312" w:lineRule="auto"/>
      </w:pPr>
      <w:r>
        <w:t xml:space="preserve">Framework se skládá z několika modulů, které jsou navzájem propojeny za pomocí API. </w:t>
      </w:r>
      <w:r w:rsidR="00777676">
        <w:t xml:space="preserve">Dále také poskytuje přidání dalších modulů či rozšíření stávajících. </w:t>
      </w:r>
      <w:r w:rsidR="00E17D96">
        <w:t>Za další</w:t>
      </w:r>
      <w:r w:rsidR="00D9783E">
        <w:t>,</w:t>
      </w:r>
      <w:r w:rsidR="00E17D96">
        <w:t xml:space="preserve"> může</w:t>
      </w:r>
      <w:r w:rsidR="00F317A8">
        <w:t>me</w:t>
      </w:r>
      <w:r w:rsidR="00E17D96">
        <w:t xml:space="preserve">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w:t>
      </w:r>
      <w:r w:rsidR="001D3344">
        <w:t>dit</w:t>
      </w:r>
      <w:r w:rsidR="00F9222C">
        <w:t xml:space="preserve"> jinou implementací</w:t>
      </w:r>
      <w:r w:rsidR="004D1C77">
        <w:t>.</w:t>
      </w:r>
    </w:p>
    <w:p w:rsidR="001B1152" w:rsidRDefault="00C665BB" w:rsidP="00530E56">
      <w:pPr>
        <w:pStyle w:val="Nadpis3"/>
        <w:spacing w:line="312" w:lineRule="auto"/>
      </w:pPr>
      <w:bookmarkStart w:id="29" w:name="_Toc451343902"/>
      <w:proofErr w:type="spellStart"/>
      <w:r>
        <w:t>FITLayout</w:t>
      </w:r>
      <w:proofErr w:type="spellEnd"/>
      <w:r w:rsidR="001B1152">
        <w:t xml:space="preserve"> API</w:t>
      </w:r>
      <w:bookmarkEnd w:id="29"/>
    </w:p>
    <w:p w:rsidR="001B1152" w:rsidRDefault="00F14CD7" w:rsidP="00530E56">
      <w:pPr>
        <w:spacing w:line="312" w:lineRule="auto"/>
      </w:pPr>
      <w:r>
        <w:t xml:space="preserve">API je založeno na ontologickém popisu zpracovávané stránky </w:t>
      </w:r>
      <w:r>
        <w:rPr>
          <w:lang w:val="en-US"/>
        </w:rPr>
        <w:t xml:space="preserve">[1]. </w:t>
      </w:r>
      <w:r w:rsidR="00E16783">
        <w:t>Související on</w:t>
      </w:r>
      <w:r w:rsidR="00AC47B3">
        <w:t xml:space="preserve">tologie </w:t>
      </w:r>
      <w:r w:rsidR="00B75A12">
        <w:t>popisujeme</w:t>
      </w:r>
      <w:r w:rsidR="00AC47B3">
        <w:t xml:space="preserve"> na obrázku</w:t>
      </w:r>
      <w:r w:rsidR="00DC51CE">
        <w:t xml:space="preserve"> </w:t>
      </w:r>
      <w:r w:rsidR="005111AE">
        <w:t>4.1</w:t>
      </w:r>
      <w:r w:rsidR="00AC47B3">
        <w:t xml:space="preserve">. </w:t>
      </w:r>
      <w:r w:rsidR="00C73A8A">
        <w:t>Pro každou třídu ontologie</w:t>
      </w:r>
      <w:r w:rsidR="00FE21D7">
        <w:t>,</w:t>
      </w:r>
      <w:r w:rsidR="00C73A8A">
        <w:t xml:space="preserv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E728C4">
      <w:pPr>
        <w:pStyle w:val="Nadpis3"/>
        <w:spacing w:line="312" w:lineRule="auto"/>
      </w:pPr>
      <w:bookmarkStart w:id="30" w:name="_Toc437950588"/>
      <w:bookmarkStart w:id="31" w:name="_Toc437952189"/>
      <w:bookmarkStart w:id="32" w:name="_Toc437965175"/>
      <w:bookmarkStart w:id="33" w:name="_Toc438294197"/>
      <w:bookmarkStart w:id="34" w:name="_Toc440128375"/>
      <w:bookmarkStart w:id="35" w:name="_Toc447572596"/>
      <w:bookmarkStart w:id="36" w:name="_Toc447748897"/>
      <w:bookmarkStart w:id="37" w:name="_Toc451343903"/>
      <w:r w:rsidRPr="00856F17">
        <w:rPr>
          <w:noProof/>
        </w:rPr>
        <w:lastRenderedPageBreak/>
        <w:drawing>
          <wp:anchor distT="0" distB="0" distL="114300" distR="114300" simplePos="0" relativeHeight="251665408" behindDoc="1" locked="0" layoutInCell="1" allowOverlap="1" wp14:anchorId="51C036F9" wp14:editId="5609D7F4">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0">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52AEA240" wp14:editId="10935FB3">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4F505D" w:rsidRPr="00467A08" w:rsidRDefault="004F505D" w:rsidP="00467A08">
                            <w:pPr>
                              <w:pStyle w:val="Titulek"/>
                              <w:jc w:val="center"/>
                              <w:rPr>
                                <w:b w:val="0"/>
                                <w:noProof/>
                                <w:color w:val="auto"/>
                                <w:sz w:val="36"/>
                                <w:szCs w:val="24"/>
                              </w:rPr>
                            </w:pPr>
                            <w:bookmarkStart w:id="38" w:name="_Ref435991932"/>
                            <w:r w:rsidRPr="00467A08">
                              <w:rPr>
                                <w:b w:val="0"/>
                                <w:color w:val="auto"/>
                                <w:sz w:val="24"/>
                              </w:rPr>
                              <w:t xml:space="preserve">Obrázek </w:t>
                            </w:r>
                            <w:bookmarkEnd w:id="38"/>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4F505D" w:rsidRPr="00467A08" w:rsidRDefault="004F505D" w:rsidP="00467A08">
                      <w:pPr>
                        <w:pStyle w:val="Titulek"/>
                        <w:jc w:val="center"/>
                        <w:rPr>
                          <w:b w:val="0"/>
                          <w:noProof/>
                          <w:color w:val="auto"/>
                          <w:sz w:val="36"/>
                          <w:szCs w:val="24"/>
                        </w:rPr>
                      </w:pPr>
                      <w:bookmarkStart w:id="39" w:name="_Ref435991932"/>
                      <w:r w:rsidRPr="00467A08">
                        <w:rPr>
                          <w:b w:val="0"/>
                          <w:color w:val="auto"/>
                          <w:sz w:val="24"/>
                        </w:rPr>
                        <w:t xml:space="preserve">Obrázek </w:t>
                      </w:r>
                      <w:bookmarkEnd w:id="39"/>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30"/>
      <w:bookmarkEnd w:id="31"/>
      <w:bookmarkEnd w:id="32"/>
      <w:bookmarkEnd w:id="33"/>
      <w:bookmarkEnd w:id="34"/>
      <w:bookmarkEnd w:id="35"/>
      <w:bookmarkEnd w:id="36"/>
      <w:proofErr w:type="spellStart"/>
      <w:r w:rsidR="001B1152" w:rsidRPr="00856F17">
        <w:t>CSSBox</w:t>
      </w:r>
      <w:bookmarkEnd w:id="37"/>
      <w:proofErr w:type="spellEnd"/>
    </w:p>
    <w:p w:rsidR="00B43943" w:rsidRPr="000D0B8B" w:rsidRDefault="00B43943" w:rsidP="00E728C4">
      <w:pPr>
        <w:spacing w:line="312" w:lineRule="auto"/>
      </w:pPr>
      <w:proofErr w:type="spellStart"/>
      <w:r>
        <w:t>CSS</w:t>
      </w:r>
      <w:r w:rsidR="009C2A9F">
        <w:t>B</w:t>
      </w:r>
      <w:r>
        <w:t>ox</w:t>
      </w:r>
      <w:proofErr w:type="spellEnd"/>
      <w:r>
        <w:t xml:space="preserve"> </w:t>
      </w:r>
      <w:r w:rsidR="00EB3D4A" w:rsidRPr="00EB3D4A">
        <w:rPr>
          <w:lang w:val="en-US"/>
        </w:rPr>
        <w:t xml:space="preserve">[15] </w:t>
      </w:r>
      <w:r w:rsidR="004E5D18">
        <w:t>používáme</w:t>
      </w:r>
      <w:r>
        <w:t xml:space="preserve">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nástroje je poskytnout kompletní a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Vstup</w:t>
      </w:r>
      <w:r w:rsidR="003A741E">
        <w:t>ním parametrem</w:t>
      </w:r>
      <w:r>
        <w:t xml:space="preserve"> nástroje je DOM strom webové stránky a sada stylů odkazovaných z této stránky. </w:t>
      </w:r>
      <w:r w:rsidR="00882B04">
        <w:t xml:space="preserve">Výstupem získáme </w:t>
      </w:r>
      <w:r w:rsidR="00BB03C5">
        <w:t xml:space="preserve">objektově orientovaný model rozložení stránky. Tento model </w:t>
      </w:r>
      <w:r w:rsidR="00A762A9">
        <w:t>můžeme přímo zobrazit</w:t>
      </w:r>
      <w:r w:rsidR="00BB03C5">
        <w:t xml:space="preserve">, avšak </w:t>
      </w:r>
      <w:r w:rsidR="00A762A9">
        <w:t>převážně jej dále zpracováváme</w:t>
      </w:r>
      <w:r w:rsidR="009E24C0">
        <w:t xml:space="preserve"> a různým způsobem</w:t>
      </w:r>
      <w:r w:rsidR="00BB03C5">
        <w:t xml:space="preserve">  </w:t>
      </w:r>
      <w:r w:rsidR="00A762A9">
        <w:t>analyzujeme.</w:t>
      </w:r>
      <w:r w:rsidR="00BB03C5">
        <w:t xml:space="preserve"> </w:t>
      </w:r>
      <w:r w:rsidR="00972101">
        <w:t>Máme na mysli</w:t>
      </w:r>
      <w:r w:rsidR="00A762A9">
        <w:t xml:space="preserve"> především segmentační algoritmy</w:t>
      </w:r>
      <w:r w:rsidR="00BB03C5">
        <w:t xml:space="preserve">. </w:t>
      </w:r>
      <w:r w:rsidR="00720099">
        <w:t xml:space="preserve">V našem případě výstup </w:t>
      </w:r>
      <w:r w:rsidR="00EC3487">
        <w:t>nazýváme</w:t>
      </w:r>
      <w:r w:rsidR="00720099">
        <w:t xml:space="preserve"> box strom (dále </w:t>
      </w:r>
      <w:proofErr w:type="spellStart"/>
      <w:r w:rsidR="00720099">
        <w:rPr>
          <w:i/>
        </w:rPr>
        <w:t>BoxTree</w:t>
      </w:r>
      <w:proofErr w:type="spellEnd"/>
      <w:r w:rsidR="00720099">
        <w:t xml:space="preserve">). </w:t>
      </w:r>
      <w:r w:rsidR="009C75D9">
        <w:t>Ukázk</w:t>
      </w:r>
      <w:r w:rsidR="007C5D02">
        <w:t>u</w:t>
      </w:r>
      <w:r w:rsidR="009C75D9">
        <w:t xml:space="preserve">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w:t>
      </w:r>
      <w:r w:rsidR="00332B97">
        <w:t>můžeme také použít</w:t>
      </w:r>
      <w:r w:rsidR="00536AE7">
        <w:t xml:space="preserve"> pro získání bitmapy nebo vektoru obrázku </w:t>
      </w:r>
      <w:proofErr w:type="spellStart"/>
      <w:r w:rsidR="00536AE7">
        <w:t>renderované</w:t>
      </w:r>
      <w:proofErr w:type="spellEnd"/>
      <w:r w:rsidR="00536AE7">
        <w:t xml:space="preserve"> stránky. </w:t>
      </w:r>
      <w:r w:rsidR="00D827E4">
        <w:t>V</w:t>
      </w:r>
      <w:r w:rsidR="00EC539E">
        <w:t> </w:t>
      </w:r>
      <w:r w:rsidR="00D827E4">
        <w:t>kombinaci s </w:t>
      </w:r>
      <w:proofErr w:type="gramStart"/>
      <w:r w:rsidR="00D827E4">
        <w:t>Java</w:t>
      </w:r>
      <w:proofErr w:type="gramEnd"/>
      <w:r w:rsidR="00D827E4">
        <w:t xml:space="preserve"> Swing aplikací</w:t>
      </w:r>
      <w:r w:rsidR="00EC539E">
        <w:t xml:space="preserve"> </w:t>
      </w:r>
      <w:proofErr w:type="spellStart"/>
      <w:r w:rsidR="00EC539E">
        <w:t>CSSBox</w:t>
      </w:r>
      <w:proofErr w:type="spellEnd"/>
      <w:r w:rsidR="00EC539E">
        <w:t xml:space="preserve"> </w:t>
      </w:r>
      <w:r w:rsidR="00D827E4">
        <w:t>funguje</w:t>
      </w:r>
      <w:r w:rsidR="00EC539E">
        <w:t xml:space="preserve"> jako interaktivní součást webového prohlížeče. </w:t>
      </w:r>
    </w:p>
    <w:p w:rsidR="0010748C" w:rsidRDefault="0010748C" w:rsidP="0010748C">
      <w:pPr>
        <w:keepNext/>
        <w:spacing w:line="312" w:lineRule="auto"/>
      </w:pPr>
      <w:r>
        <w:rPr>
          <w:noProof/>
        </w:rPr>
        <w:lastRenderedPageBreak/>
        <w:drawing>
          <wp:inline distT="0" distB="0" distL="0" distR="0" wp14:anchorId="00CAFF78" wp14:editId="06B73CDE">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1">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 xml:space="preserve">.2: Ukázka </w:t>
      </w:r>
      <w:proofErr w:type="spellStart"/>
      <w:r>
        <w:rPr>
          <w:b w:val="0"/>
          <w:color w:val="auto"/>
          <w:sz w:val="24"/>
        </w:rPr>
        <w:t>vyrenderované</w:t>
      </w:r>
      <w:proofErr w:type="spellEnd"/>
      <w:r>
        <w:rPr>
          <w:b w:val="0"/>
          <w:color w:val="auto"/>
          <w:sz w:val="24"/>
        </w:rPr>
        <w:t xml:space="preserve"> stránky ve </w:t>
      </w:r>
      <w:proofErr w:type="spellStart"/>
      <w:r w:rsidR="00C665BB">
        <w:rPr>
          <w:b w:val="0"/>
          <w:color w:val="auto"/>
          <w:sz w:val="24"/>
        </w:rPr>
        <w:t>FITLayout</w:t>
      </w:r>
      <w:r>
        <w:rPr>
          <w:b w:val="0"/>
          <w:color w:val="auto"/>
          <w:sz w:val="24"/>
        </w:rPr>
        <w:t>u</w:t>
      </w:r>
      <w:proofErr w:type="spellEnd"/>
      <w:r>
        <w:rPr>
          <w:b w:val="0"/>
          <w:color w:val="auto"/>
          <w:sz w:val="24"/>
        </w:rPr>
        <w:t xml:space="preserve"> z označenými boxy z </w:t>
      </w:r>
      <w:proofErr w:type="spellStart"/>
      <w:r w:rsidRPr="000D63B1">
        <w:rPr>
          <w:b w:val="0"/>
          <w:i/>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40" w:name="_Toc451343904"/>
      <w:r w:rsidRPr="00D47099">
        <w:t>Segmentace</w:t>
      </w:r>
      <w:bookmarkEnd w:id="40"/>
    </w:p>
    <w:p w:rsidR="005C1978" w:rsidRDefault="001C3A92" w:rsidP="00530E56">
      <w:pPr>
        <w:spacing w:line="312" w:lineRule="auto"/>
      </w:pPr>
      <w:r>
        <w:t xml:space="preserve">Modul segmentace </w:t>
      </w:r>
      <w:r w:rsidR="00A2173D">
        <w:t xml:space="preserve">poskytuje obecný </w:t>
      </w:r>
      <w:r w:rsidR="0020504E">
        <w:t>F</w:t>
      </w:r>
      <w:r w:rsidR="00A2173D">
        <w:t>ramework pro implementaci algoritmů segmentace webových stránek.</w:t>
      </w:r>
      <w:r w:rsidR="00535492">
        <w:t xml:space="preserve"> </w:t>
      </w:r>
      <w:r w:rsidR="00797894">
        <w:t xml:space="preserve">Představuje stránku, na které </w:t>
      </w:r>
      <w:r w:rsidR="00A57912">
        <w:t>se nachází</w:t>
      </w:r>
      <w:r w:rsidR="00797894">
        <w:t xml:space="preserve"> strom obsahující zjištěné vizuální oblasti. </w:t>
      </w:r>
      <w:r w:rsidR="00FD5733">
        <w:t>Další důležitou částí, kterou segmentac</w:t>
      </w:r>
      <w:r w:rsidR="009A731D">
        <w:t>e</w:t>
      </w:r>
      <w:r w:rsidR="00FD5733">
        <w:t xml:space="preserve"> poskytuje</w:t>
      </w:r>
      <w:r w:rsidR="00457637">
        <w:t>,</w:t>
      </w:r>
      <w:r w:rsidR="00FD5733">
        <w:t xml:space="preserv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w:t>
      </w:r>
      <w:r w:rsidR="005F6CDB">
        <w:t>nalezneme v</w:t>
      </w:r>
      <w:r w:rsidR="00997DC4">
        <w:t xml:space="preserve">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Framework </w:t>
      </w:r>
      <w:proofErr w:type="spellStart"/>
      <w:r w:rsidR="00C665BB">
        <w:t>FITLayout</w:t>
      </w:r>
      <w:proofErr w:type="spellEnd"/>
      <w:r w:rsidR="0064024C">
        <w:t xml:space="preserve"> je navržen a implementován tak, že </w:t>
      </w:r>
      <w:r w:rsidR="00074B43">
        <w:t>se dá snadno rozšířit</w:t>
      </w:r>
      <w:r w:rsidR="0064024C">
        <w:t xml:space="preserve"> o další algoritmy </w:t>
      </w:r>
      <w:r w:rsidR="00AF3E69">
        <w:t xml:space="preserve">nejen </w:t>
      </w:r>
      <w:r w:rsidR="0064024C">
        <w:t xml:space="preserve">pro segmentaci. </w:t>
      </w:r>
      <w:r w:rsidR="005B2FAE">
        <w:t xml:space="preserve">Výsledkem segmentace stránky </w:t>
      </w:r>
      <w:r w:rsidR="00066FDC">
        <w:t>je</w:t>
      </w:r>
      <w:r w:rsidR="005B2FAE">
        <w:t xml:space="preserve"> strom vizuálních oblastí.</w:t>
      </w:r>
    </w:p>
    <w:p w:rsidR="00F876E0" w:rsidRPr="00840B9C" w:rsidRDefault="00F876E0" w:rsidP="00530E56">
      <w:pPr>
        <w:spacing w:line="312" w:lineRule="auto"/>
      </w:pPr>
      <w:r>
        <w:tab/>
      </w:r>
      <w:r w:rsidR="006C1237">
        <w:t xml:space="preserve">Při provádění segmentace </w:t>
      </w:r>
      <w:r w:rsidR="004732B7">
        <w:t>využíváme</w:t>
      </w:r>
      <w:r w:rsidR="006C1237">
        <w:t xml:space="preserve"> několik </w:t>
      </w:r>
      <w:r w:rsidR="00BF1224">
        <w:t>struktur</w:t>
      </w:r>
      <w:r w:rsidR="006C1237">
        <w:t xml:space="preserve"> pro správnou funkčnost algoritmu. </w:t>
      </w:r>
      <w:r w:rsidR="00FF7083">
        <w:t xml:space="preserve">Tyto </w:t>
      </w:r>
      <w:r w:rsidR="00BF1224">
        <w:t>struktury</w:t>
      </w:r>
      <w:r w:rsidR="00FF7083">
        <w:t xml:space="preserve"> jsou již implementovány ve </w:t>
      </w:r>
      <w:proofErr w:type="spellStart"/>
      <w:r w:rsidR="00FF7083">
        <w:t>Frameworku</w:t>
      </w:r>
      <w:proofErr w:type="spellEnd"/>
      <w:r w:rsidR="00FF7083">
        <w:t xml:space="preserve">. </w:t>
      </w:r>
      <w:r w:rsidR="009810E6">
        <w:t>První využívan</w:t>
      </w:r>
      <w:r w:rsidR="00732A69">
        <w:t>á</w:t>
      </w:r>
      <w:r w:rsidR="009810E6">
        <w:t xml:space="preserve"> </w:t>
      </w:r>
      <w:r w:rsidR="0036096E">
        <w:t>struktur</w:t>
      </w:r>
      <w:r w:rsidR="00732A69">
        <w:t>a se nazývá</w:t>
      </w:r>
      <w:r w:rsidR="009810E6">
        <w:t xml:space="preserve"> </w:t>
      </w:r>
      <w:r w:rsidR="009810E6">
        <w:rPr>
          <w:i/>
        </w:rPr>
        <w:t xml:space="preserve">Box. </w:t>
      </w:r>
      <w:r w:rsidR="0000443B">
        <w:rPr>
          <w:i/>
        </w:rPr>
        <w:t xml:space="preserve">Box </w:t>
      </w:r>
      <w:r w:rsidR="00B75062">
        <w:t>reprezentuje box z </w:t>
      </w:r>
      <w:proofErr w:type="spellStart"/>
      <w:r w:rsidR="00B75062">
        <w:t>vyrenderované</w:t>
      </w:r>
      <w:proofErr w:type="spellEnd"/>
      <w:r w:rsidR="00B75062">
        <w:t xml:space="preserve"> webové stránky. Konkrétně se jedná o prvek</w:t>
      </w:r>
      <w:r w:rsidR="0081297D">
        <w:t xml:space="preserve"> z</w:t>
      </w:r>
      <w:r w:rsidR="00B75062">
        <w:t xml:space="preserve"> </w:t>
      </w:r>
      <w:proofErr w:type="spellStart"/>
      <w:r w:rsidR="00B75062">
        <w:rPr>
          <w:i/>
        </w:rPr>
        <w:t>BoxTree</w:t>
      </w:r>
      <w:proofErr w:type="spellEnd"/>
      <w:r w:rsidR="00FD6DD9">
        <w:rPr>
          <w:sz w:val="26"/>
        </w:rPr>
        <w:t xml:space="preserve">. </w:t>
      </w:r>
      <w:r w:rsidR="0057391F" w:rsidRPr="00840B9C">
        <w:t>Box může obsaho</w:t>
      </w:r>
      <w:r w:rsidR="00405DF7" w:rsidRPr="00840B9C">
        <w:t>vat například text nebo objekt s</w:t>
      </w:r>
      <w:r w:rsidR="004B0D35" w:rsidRPr="00840B9C">
        <w:t> </w:t>
      </w:r>
      <w:r w:rsidR="00405DF7" w:rsidRPr="00840B9C">
        <w:t>obsahem</w:t>
      </w:r>
      <w:r w:rsidR="004B0D35" w:rsidRPr="00840B9C">
        <w:t xml:space="preserve"> (</w:t>
      </w:r>
      <w:r w:rsidR="0053132C">
        <w:t xml:space="preserve">můžeme zmínit </w:t>
      </w:r>
      <w:r w:rsidR="004B0D35" w:rsidRPr="00840B9C">
        <w:t>například obrázky)</w:t>
      </w:r>
      <w:r w:rsidR="00BE4D92">
        <w:t xml:space="preserve">. </w:t>
      </w:r>
      <w:proofErr w:type="spellStart"/>
      <w:r w:rsidR="0036428C" w:rsidRPr="00840B9C">
        <w:rPr>
          <w:i/>
        </w:rPr>
        <w:t>BoxTree</w:t>
      </w:r>
      <w:proofErr w:type="spellEnd"/>
      <w:r w:rsidR="00DC0597" w:rsidRPr="00840B9C">
        <w:t xml:space="preserve"> reprezentuje celou </w:t>
      </w:r>
      <w:proofErr w:type="spellStart"/>
      <w:r w:rsidR="00DC0597" w:rsidRPr="00840B9C">
        <w:t>vyrenderovanou</w:t>
      </w:r>
      <w:proofErr w:type="spellEnd"/>
      <w:r w:rsidR="00DC0597" w:rsidRPr="00840B9C">
        <w:t xml:space="preserve"> vstupní webovou stránku. </w:t>
      </w:r>
    </w:p>
    <w:p w:rsidR="00B55283" w:rsidRPr="00BC11BB" w:rsidRDefault="00B55283" w:rsidP="00530E56">
      <w:pPr>
        <w:spacing w:line="312" w:lineRule="auto"/>
        <w:rPr>
          <w:color w:val="000000" w:themeColor="text1"/>
        </w:rPr>
      </w:pPr>
      <w:r w:rsidRPr="00840B9C">
        <w:tab/>
        <w:t>Další důležit</w:t>
      </w:r>
      <w:r w:rsidR="00B64450">
        <w:t>ou</w:t>
      </w:r>
      <w:r w:rsidRPr="00840B9C">
        <w:t xml:space="preserve"> struktur</w:t>
      </w:r>
      <w:r w:rsidR="00B64450">
        <w:t>ou</w:t>
      </w:r>
      <w:r w:rsidR="00E920D8">
        <w:t xml:space="preserve">, se kterou pracujeme, </w:t>
      </w:r>
      <w:r w:rsidR="00962A18">
        <w:t>se nazývá</w:t>
      </w:r>
      <w:r w:rsidRPr="00840B9C">
        <w:t xml:space="preserve"> vizuální oblast (</w:t>
      </w:r>
      <w:r w:rsidRPr="00840B9C">
        <w:rPr>
          <w:i/>
        </w:rPr>
        <w:t>Area</w:t>
      </w:r>
      <w:r w:rsidR="004D065D">
        <w:t>).</w:t>
      </w:r>
      <w:r w:rsidR="00F9470E" w:rsidRPr="00840B9C">
        <w:rPr>
          <w:i/>
        </w:rPr>
        <w:t xml:space="preserve"> </w:t>
      </w:r>
      <w:r w:rsidR="00816E47">
        <w:rPr>
          <w:i/>
        </w:rPr>
        <w:t>Area</w:t>
      </w:r>
      <w:r w:rsidR="00816E47">
        <w:t xml:space="preserve"> obsahuje jeden vizuální box</w:t>
      </w:r>
      <w:r w:rsidR="00F9470E" w:rsidRPr="00840B9C">
        <w:t xml:space="preserve">. </w:t>
      </w:r>
      <w:r w:rsidR="000C191C">
        <w:t>Strukturu</w:t>
      </w:r>
      <w:r w:rsidR="00E93ACC">
        <w:t xml:space="preserve"> </w:t>
      </w:r>
      <w:r w:rsidR="00E93ACC">
        <w:rPr>
          <w:i/>
        </w:rPr>
        <w:t>Area</w:t>
      </w:r>
      <w:r w:rsidR="00A52918">
        <w:t xml:space="preserve"> </w:t>
      </w:r>
      <w:r w:rsidR="003020A7">
        <w:t>vnímáme důležitou</w:t>
      </w:r>
      <w:r w:rsidR="00A52918">
        <w:t xml:space="preserve"> především proto, </w:t>
      </w:r>
      <w:r w:rsidR="00B774CA">
        <w:t>poněvadž</w:t>
      </w:r>
      <w:r w:rsidR="0007087B" w:rsidRPr="0007087B">
        <w:t xml:space="preserve"> </w:t>
      </w:r>
      <w:r w:rsidR="0007087B">
        <w:t>se</w:t>
      </w:r>
      <w:r w:rsidR="00A52918">
        <w:t xml:space="preserve"> na vstup</w:t>
      </w:r>
      <w:r w:rsidR="00F7008A">
        <w:t>u</w:t>
      </w:r>
      <w:r w:rsidR="00A52918">
        <w:t xml:space="preserve"> našeho algoritmu </w:t>
      </w:r>
      <w:r w:rsidR="00F7008A">
        <w:t>nachází</w:t>
      </w:r>
      <w:r w:rsidR="00A52918">
        <w:t xml:space="preserve"> strom oblastí (dále </w:t>
      </w:r>
      <w:proofErr w:type="spellStart"/>
      <w:r w:rsidR="00A52918">
        <w:rPr>
          <w:i/>
        </w:rPr>
        <w:t>AreaTree</w:t>
      </w:r>
      <w:proofErr w:type="spellEnd"/>
      <w:r w:rsidR="00A52918">
        <w:t xml:space="preserve">). </w:t>
      </w:r>
      <w:proofErr w:type="spellStart"/>
      <w:r w:rsidR="008C6C0D">
        <w:rPr>
          <w:i/>
        </w:rPr>
        <w:t>AreaTree</w:t>
      </w:r>
      <w:proofErr w:type="spellEnd"/>
      <w:r w:rsidR="00C72DBE">
        <w:t xml:space="preserve"> se skládá právě z vizuálních oblastí. </w:t>
      </w:r>
      <w:r w:rsidR="003A51F0">
        <w:t>Z</w:t>
      </w:r>
      <w:r w:rsidR="00ED5B07">
        <w:t>ískáme</w:t>
      </w:r>
      <w:r w:rsidR="003A51F0">
        <w:t xml:space="preserve"> jej</w:t>
      </w:r>
      <w:r w:rsidR="00ED5B07">
        <w:t xml:space="preserve"> z </w:t>
      </w:r>
      <w:proofErr w:type="spellStart"/>
      <w:r w:rsidR="00ED5B07">
        <w:rPr>
          <w:i/>
        </w:rPr>
        <w:t>BoxTree</w:t>
      </w:r>
      <w:proofErr w:type="spellEnd"/>
      <w:r w:rsidR="00ED5B07">
        <w:t xml:space="preserve"> </w:t>
      </w:r>
      <w:r w:rsidR="00761B09">
        <w:t>a použijeme</w:t>
      </w:r>
      <w:r w:rsidR="00ED5B07">
        <w:t xml:space="preserve">, jak již bylo řečeno, </w:t>
      </w:r>
      <w:r w:rsidR="00ED5B07">
        <w:lastRenderedPageBreak/>
        <w:t xml:space="preserve">jako vstupní prvek našeho algoritmu. </w:t>
      </w:r>
      <w:r w:rsidR="00BC11BB">
        <w:rPr>
          <w:color w:val="000000" w:themeColor="text1"/>
        </w:rPr>
        <w:t xml:space="preserve">Můžeme konstatovat, že </w:t>
      </w:r>
      <w:proofErr w:type="spellStart"/>
      <w:r w:rsidR="00E056D6">
        <w:rPr>
          <w:i/>
          <w:color w:val="000000" w:themeColor="text1"/>
        </w:rPr>
        <w:t>AreaTree</w:t>
      </w:r>
      <w:proofErr w:type="spellEnd"/>
      <w:r w:rsidR="00E056D6">
        <w:rPr>
          <w:color w:val="000000" w:themeColor="text1"/>
        </w:rPr>
        <w:t xml:space="preserve"> </w:t>
      </w:r>
      <w:r w:rsidR="0078413A">
        <w:rPr>
          <w:color w:val="000000" w:themeColor="text1"/>
        </w:rPr>
        <w:t>považujeme</w:t>
      </w:r>
      <w:r w:rsidR="00BC11BB">
        <w:rPr>
          <w:color w:val="000000" w:themeColor="text1"/>
        </w:rPr>
        <w:t xml:space="preserve"> taktéž </w:t>
      </w:r>
      <w:r w:rsidR="00E056D6">
        <w:rPr>
          <w:color w:val="000000" w:themeColor="text1"/>
        </w:rPr>
        <w:t>za</w:t>
      </w:r>
      <w:r w:rsidR="00BC11BB">
        <w:rPr>
          <w:color w:val="000000" w:themeColor="text1"/>
        </w:rPr>
        <w:t xml:space="preserve"> </w:t>
      </w:r>
      <w:r w:rsidR="00E056D6">
        <w:rPr>
          <w:color w:val="000000" w:themeColor="text1"/>
        </w:rPr>
        <w:t>výstup</w:t>
      </w:r>
      <w:r w:rsidR="00BC11BB">
        <w:rPr>
          <w:color w:val="000000" w:themeColor="text1"/>
        </w:rPr>
        <w:t xml:space="preserve"> našeho algoritmu. </w:t>
      </w:r>
    </w:p>
    <w:p w:rsidR="00395DE4" w:rsidRDefault="00395DE4" w:rsidP="00530E56">
      <w:pPr>
        <w:pStyle w:val="Nadpis3"/>
        <w:spacing w:line="312" w:lineRule="auto"/>
      </w:pPr>
      <w:bookmarkStart w:id="41" w:name="_Toc451343905"/>
      <w:r w:rsidRPr="00D47099">
        <w:t>Klasifikace</w:t>
      </w:r>
      <w:bookmarkEnd w:id="41"/>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w:t>
      </w:r>
      <w:r w:rsidR="00B50AA6">
        <w:t xml:space="preserve">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w:t>
      </w:r>
      <w:r w:rsidR="00D9760C">
        <w:rPr>
          <w:lang w:val="en-US"/>
        </w:rPr>
        <w:t>[4].</w:t>
      </w:r>
    </w:p>
    <w:p w:rsidR="0074631A" w:rsidRDefault="0074631A" w:rsidP="001E3F89">
      <w:pPr>
        <w:pStyle w:val="Nadpis3"/>
        <w:spacing w:line="312" w:lineRule="auto"/>
        <w:rPr>
          <w:lang w:val="en-US"/>
        </w:rPr>
      </w:pPr>
      <w:bookmarkStart w:id="42" w:name="_Toc451343906"/>
      <w:proofErr w:type="spellStart"/>
      <w:r>
        <w:rPr>
          <w:lang w:val="en-US"/>
        </w:rPr>
        <w:t>Služby</w:t>
      </w:r>
      <w:bookmarkEnd w:id="42"/>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00C665BB">
        <w:t>FITLayout</w:t>
      </w:r>
      <w:proofErr w:type="spellEnd"/>
      <w:r w:rsidRPr="007B7EAE">
        <w:t xml:space="preserve"> </w:t>
      </w:r>
      <w:r w:rsidR="00320794">
        <w:t>se dá</w:t>
      </w:r>
      <w:r w:rsidR="00751DB6">
        <w:t xml:space="preserve"> jednoduše rozšířit</w:t>
      </w:r>
      <w:r w:rsidR="004E2631">
        <w:t xml:space="preserve"> vytvářením nových </w:t>
      </w:r>
      <w:proofErr w:type="spellStart"/>
      <w:r w:rsidR="004E2631">
        <w:t>pluginů</w:t>
      </w:r>
      <w:proofErr w:type="spellEnd"/>
      <w:r w:rsidR="004E2631">
        <w:t xml:space="preserve"> jako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8761A8">
        <w:t>Typy služeb</w:t>
      </w:r>
      <w:r w:rsidR="00633B2B">
        <w:t>,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705597">
        <w:t>s</w:t>
      </w:r>
      <w:r w:rsidR="00BF3D5F">
        <w:t xml:space="preserve">lužba vytvářející </w:t>
      </w:r>
      <w:proofErr w:type="spellStart"/>
      <w:r w:rsidR="00BF3D5F">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705597">
        <w:t>s</w:t>
      </w:r>
      <w:r w:rsidR="00AC1184">
        <w:t xml:space="preserve">lužba vytvářející </w:t>
      </w:r>
      <w:proofErr w:type="spellStart"/>
      <w:r w:rsidR="00AC1184">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w:t>
      </w:r>
      <w:r w:rsidR="00705597">
        <w:t>o</w:t>
      </w:r>
      <w:r w:rsidR="00C9302F">
        <w:t xml:space="preserve">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w:t>
      </w:r>
      <w:r w:rsidR="00705597">
        <w:t>a</w:t>
      </w:r>
      <w:r w:rsidR="002B42E6">
        <w:t xml:space="preserve">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rsidR="00C665BB">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43" w:name="_Toc451343907"/>
      <w:r w:rsidRPr="00D47099">
        <w:t>Nástroje</w:t>
      </w:r>
      <w:bookmarkEnd w:id="43"/>
    </w:p>
    <w:p w:rsidR="00310DF5" w:rsidRDefault="00B96C05" w:rsidP="00D2651F">
      <w:pPr>
        <w:spacing w:line="312" w:lineRule="auto"/>
      </w:pPr>
      <w:r>
        <w:t xml:space="preserve">Nástroje </w:t>
      </w:r>
      <w:proofErr w:type="spellStart"/>
      <w:r w:rsidR="00C665BB">
        <w:t>FITLayout</w:t>
      </w:r>
      <w:r>
        <w:t>u</w:t>
      </w:r>
      <w:proofErr w:type="spellEnd"/>
      <w:r>
        <w:t xml:space="preserve"> umožňují spustit segmentační algoritmy nad danou URL adresou a zkoumat pak výsledky segmentace </w:t>
      </w:r>
      <w:r w:rsidR="00EC0D84">
        <w:t xml:space="preserve">za pomocí jeho GUI. </w:t>
      </w:r>
      <w:r w:rsidR="00310DF5">
        <w:t>Jedná se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w:t>
      </w:r>
      <w:r w:rsidR="000917D2">
        <w:t>pomocí</w:t>
      </w:r>
      <w:r w:rsidR="007B5C7F">
        <w:t xml:space="preserve"> abstraktní tříd</w:t>
      </w:r>
      <w:r w:rsidR="000917D2">
        <w:t>y</w:t>
      </w:r>
      <w:r w:rsidR="007B5C7F">
        <w:t xml:space="preserve">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C665BB">
        <w:t>FITLayout</w:t>
      </w:r>
      <w:r w:rsidR="00332684">
        <w: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lastRenderedPageBreak/>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993B2D" w:rsidRDefault="00993B2D" w:rsidP="00993B2D">
      <w:pPr>
        <w:pStyle w:val="Odstavecseseznamem"/>
        <w:spacing w:line="312" w:lineRule="auto"/>
        <w:ind w:left="720"/>
      </w:pPr>
    </w:p>
    <w:p w:rsidR="00D2651F" w:rsidRDefault="00EF1F96" w:rsidP="00D2651F">
      <w:pPr>
        <w:spacing w:line="312" w:lineRule="auto"/>
      </w:pPr>
      <w:r>
        <w:t xml:space="preserve">O spuštění grafického rozhraní se stará třída </w:t>
      </w:r>
      <w:proofErr w:type="spellStart"/>
      <w:r w:rsidRPr="00C31FD8">
        <w:rPr>
          <w:rFonts w:ascii="Courier New" w:hAnsi="Courier New" w:cs="Courier New"/>
        </w:rP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w:t>
      </w:r>
      <w:r w:rsidR="00D3311A">
        <w:t>vybrat a nastavit</w:t>
      </w:r>
      <w:r w:rsidR="006176DE">
        <w:t xml:space="preserve"> aplikovan</w:t>
      </w:r>
      <w:r w:rsidR="00D3311A">
        <w:t xml:space="preserve">é </w:t>
      </w:r>
      <w:r w:rsidR="006176DE">
        <w:t>operátor</w:t>
      </w:r>
      <w:r w:rsidR="00D3311A">
        <w:t>y</w:t>
      </w:r>
      <w:r w:rsidR="006176DE">
        <w:t xml:space="preserve">. </w:t>
      </w:r>
      <w:r w:rsidR="00EC0D84">
        <w:t xml:space="preserve">Příklad GUI </w:t>
      </w:r>
      <w:r w:rsidR="005D7980">
        <w:t>máme</w:t>
      </w:r>
      <w:r w:rsidR="00EC0D84">
        <w:t xml:space="preserv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drawing>
          <wp:inline distT="0" distB="0" distL="0" distR="0" wp14:anchorId="4480D3B4" wp14:editId="1D467669">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2">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sidR="00C665BB">
        <w:rPr>
          <w:b w:val="0"/>
          <w:color w:val="auto"/>
          <w:sz w:val="24"/>
        </w:rPr>
        <w:t>FITLayout</w:t>
      </w:r>
      <w:r>
        <w:rPr>
          <w:b w:val="0"/>
          <w:color w:val="auto"/>
          <w:sz w:val="24"/>
        </w:rPr>
        <w:t>u</w:t>
      </w:r>
      <w:proofErr w:type="spellEnd"/>
      <w:r>
        <w:rPr>
          <w:b w:val="0"/>
          <w:color w:val="auto"/>
          <w:sz w:val="24"/>
        </w:rPr>
        <w:t>. Na obrázku jsou vyznačené vizuální bloky nalezené</w:t>
      </w:r>
      <w:r w:rsidR="00B80B9A">
        <w:rPr>
          <w:b w:val="0"/>
          <w:color w:val="auto"/>
          <w:sz w:val="24"/>
        </w:rPr>
        <w:t xml:space="preserve"> výchozím</w:t>
      </w:r>
      <w:r>
        <w:rPr>
          <w:b w:val="0"/>
          <w:color w:val="auto"/>
          <w:sz w:val="24"/>
        </w:rPr>
        <w:t xml:space="preserve"> segmentačním algoritmem.</w:t>
      </w:r>
    </w:p>
    <w:p w:rsidR="00D2651F" w:rsidRDefault="00C14C54" w:rsidP="00C1471B">
      <w:pPr>
        <w:pStyle w:val="Nadpis2"/>
        <w:spacing w:line="312" w:lineRule="auto"/>
      </w:pPr>
      <w:bookmarkStart w:id="44" w:name="_Toc451343908"/>
      <w:r>
        <w:t>Práce s</w:t>
      </w:r>
      <w:r w:rsidR="00D2651F">
        <w:t> </w:t>
      </w:r>
      <w:proofErr w:type="spellStart"/>
      <w:r>
        <w:t>Frameworkem</w:t>
      </w:r>
      <w:bookmarkEnd w:id="44"/>
      <w:proofErr w:type="spellEnd"/>
    </w:p>
    <w:p w:rsidR="00D2651F" w:rsidRDefault="00284A81" w:rsidP="00C1471B">
      <w:pPr>
        <w:spacing w:line="312" w:lineRule="auto"/>
      </w:pPr>
      <w:r>
        <w:t>Než se pustíme do samotné implementace algoritmu</w:t>
      </w:r>
      <w:r w:rsidR="00AC6A7A">
        <w:t>, vhodně se seznámíme</w:t>
      </w:r>
      <w:r>
        <w:t xml:space="preserve"> také s ovládáním </w:t>
      </w:r>
      <w:proofErr w:type="spellStart"/>
      <w:r>
        <w:t>Frameworku</w:t>
      </w:r>
      <w:proofErr w:type="spellEnd"/>
      <w:r>
        <w:t xml:space="preserve"> </w:t>
      </w:r>
      <w:proofErr w:type="spellStart"/>
      <w:r w:rsidR="00C665BB">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w:t>
      </w:r>
      <w:r w:rsidR="00961899">
        <w:t>měli bychom si také sdělit</w:t>
      </w:r>
      <w:r w:rsidR="00E34F5B">
        <w:t xml:space="preserve">, jak Framework funguje při segmentaci. </w:t>
      </w:r>
      <w:r w:rsidR="00B810EA">
        <w:t>Důležitými dvěm</w:t>
      </w:r>
      <w:r w:rsidR="00475AE2">
        <w:t>a</w:t>
      </w:r>
      <w:r w:rsidR="00B810EA">
        <w:t xml:space="preserve"> prvky při segmentaci</w:t>
      </w:r>
      <w:r w:rsidR="001F341E">
        <w:t>,</w:t>
      </w:r>
      <w:r w:rsidR="00B810EA">
        <w:t xml:space="preserve"> za použití </w:t>
      </w:r>
      <w:proofErr w:type="spellStart"/>
      <w:r w:rsidR="00B810EA">
        <w:t>Frameworku</w:t>
      </w:r>
      <w:proofErr w:type="spellEnd"/>
      <w:r w:rsidR="001F341E">
        <w:t>,</w:t>
      </w:r>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Default="00825416" w:rsidP="00C1471B">
      <w:pPr>
        <w:spacing w:line="312" w:lineRule="auto"/>
      </w:pPr>
      <w:r>
        <w:lastRenderedPageBreak/>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w:t>
      </w:r>
      <w:r w:rsidR="00CA2D28">
        <w:t>ů</w:t>
      </w:r>
      <w:r w:rsidR="00F076F6">
        <w:t xml:space="preserve"> pro segmentaci webových stránek ve </w:t>
      </w:r>
      <w:proofErr w:type="spellStart"/>
      <w:r w:rsidR="00F076F6">
        <w:t>Frameworku</w:t>
      </w:r>
      <w:proofErr w:type="spellEnd"/>
      <w:r w:rsidR="00F076F6">
        <w:t xml:space="preserve"> </w:t>
      </w:r>
      <w:proofErr w:type="spellStart"/>
      <w:r w:rsidR="00C665BB">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w:t>
      </w:r>
      <w:r w:rsidR="00511F45">
        <w:t>ilustraci</w:t>
      </w:r>
      <w:r w:rsidR="00C84F0B">
        <w:t xml:space="preserve">, jak Framework funguje při segmentaci webových stránek. </w:t>
      </w:r>
    </w:p>
    <w:p w:rsidR="000B08EF" w:rsidRDefault="00A85411" w:rsidP="00C1471B">
      <w:pPr>
        <w:spacing w:line="312" w:lineRule="auto"/>
      </w:pPr>
      <w:r>
        <w:tab/>
        <w:t xml:space="preserve">V tuto chvíli se dostáváme </w:t>
      </w:r>
      <w:r w:rsidR="00853B38">
        <w:t xml:space="preserve">ke zmíněnému ovládání </w:t>
      </w:r>
      <w:proofErr w:type="spellStart"/>
      <w:r w:rsidR="00853B38">
        <w:t>Frameworku</w:t>
      </w:r>
      <w:proofErr w:type="spellEnd"/>
      <w:r w:rsidR="00853B38">
        <w:t xml:space="preserve">.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proofErr w:type="spellStart"/>
      <w:r w:rsidR="0087213E">
        <w:rPr>
          <w:i/>
        </w:rPr>
        <w:t>Renderer</w:t>
      </w:r>
      <w:proofErr w:type="spellEnd"/>
      <w:r w:rsidR="0087213E">
        <w:rPr>
          <w:i/>
        </w:rPr>
        <w:t xml:space="preserve"> </w:t>
      </w:r>
      <w:r w:rsidR="0087213E">
        <w:t xml:space="preserve"> </w:t>
      </w:r>
      <w:proofErr w:type="spellStart"/>
      <w:r w:rsidR="0087213E">
        <w:t>renderovací</w:t>
      </w:r>
      <w:proofErr w:type="spellEnd"/>
      <w:r w:rsidR="0087213E">
        <w:t xml:space="preserve"> nástroj a získá tak </w:t>
      </w:r>
      <w:proofErr w:type="spellStart"/>
      <w:r w:rsidR="0087213E">
        <w:rPr>
          <w:i/>
        </w:rPr>
        <w:t>BoxTree</w:t>
      </w:r>
      <w:proofErr w:type="spellEnd"/>
      <w:r w:rsidR="0087213E">
        <w:rPr>
          <w:i/>
        </w:rPr>
        <w:t xml:space="preserve"> </w:t>
      </w:r>
      <w:r w:rsidR="0087213E">
        <w:t xml:space="preserve">této stránky. </w:t>
      </w:r>
      <w:r w:rsidR="00E85510">
        <w:t xml:space="preserve">Poté si může celý strom vykreslit přímo na zobrazené stránce. Tlačítka mají jednoznačné popisky, tudíž </w:t>
      </w:r>
      <w:r w:rsidR="003634B3">
        <w:t>ovládání zvládne každý uživatel</w:t>
      </w:r>
      <w:r w:rsidR="00E85510">
        <w:t xml:space="preserve">. </w:t>
      </w:r>
      <w:r w:rsidR="000131D3">
        <w:t xml:space="preserve">Více informací, jak rozšířit či použít </w:t>
      </w:r>
      <w:proofErr w:type="spellStart"/>
      <w:r w:rsidR="00C665BB">
        <w:t>FITLayout</w:t>
      </w:r>
      <w:proofErr w:type="spellEnd"/>
      <w:r w:rsidR="000131D3">
        <w:t xml:space="preserve"> se dozvíte zde</w:t>
      </w:r>
      <w:r w:rsidR="003D7080" w:rsidRPr="003D7080">
        <w:t xml:space="preserve"> </w:t>
      </w:r>
      <w:r w:rsidR="003D7080" w:rsidRPr="003D7080">
        <w:rPr>
          <w:lang w:val="en-US"/>
        </w:rPr>
        <w:t>[16].</w:t>
      </w:r>
      <w:r w:rsidR="00AB7AEA">
        <w:t xml:space="preserve"> </w:t>
      </w:r>
    </w:p>
    <w:p w:rsidR="00AF698B" w:rsidRPr="000B0273" w:rsidRDefault="00AF698B" w:rsidP="00C1471B">
      <w:pPr>
        <w:spacing w:line="312" w:lineRule="auto"/>
        <w:rPr>
          <w:lang w:val="en-US"/>
        </w:rPr>
      </w:pPr>
    </w:p>
    <w:p w:rsidR="00553201" w:rsidRDefault="00553201" w:rsidP="00C94A03">
      <w:pPr>
        <w:keepNext/>
        <w:spacing w:line="312" w:lineRule="auto"/>
      </w:pPr>
      <w:r>
        <w:rPr>
          <w:noProof/>
        </w:rPr>
        <w:drawing>
          <wp:inline distT="0" distB="0" distL="0" distR="0" wp14:anchorId="55399230" wp14:editId="1CAA0EF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Default="00AF698B" w:rsidP="00AF698B">
      <w:pPr>
        <w:pStyle w:val="Titulek"/>
        <w:jc w:val="center"/>
        <w:rPr>
          <w:b w:val="0"/>
          <w:color w:val="auto"/>
          <w:sz w:val="24"/>
        </w:rPr>
      </w:pPr>
      <w:r>
        <w:rPr>
          <w:b w:val="0"/>
          <w:color w:val="auto"/>
          <w:sz w:val="24"/>
        </w:rPr>
        <w:t>O</w:t>
      </w:r>
      <w:r w:rsidR="00553201" w:rsidRPr="00553201">
        <w:rPr>
          <w:b w:val="0"/>
          <w:color w:val="auto"/>
          <w:sz w:val="24"/>
        </w:rPr>
        <w:t>brázek</w:t>
      </w:r>
      <w:r w:rsidR="00553201">
        <w:rPr>
          <w:b w:val="0"/>
          <w:color w:val="auto"/>
          <w:sz w:val="24"/>
        </w:rPr>
        <w:t xml:space="preserve"> 4.</w:t>
      </w:r>
      <w:r w:rsidR="000133C3">
        <w:rPr>
          <w:b w:val="0"/>
          <w:color w:val="auto"/>
          <w:sz w:val="24"/>
        </w:rPr>
        <w:t>4</w:t>
      </w:r>
      <w:r w:rsidR="009A1A06">
        <w:rPr>
          <w:b w:val="0"/>
          <w:color w:val="auto"/>
          <w:sz w:val="24"/>
        </w:rPr>
        <w:t xml:space="preserve">: </w:t>
      </w:r>
      <w:r w:rsidR="00F372B8">
        <w:rPr>
          <w:b w:val="0"/>
          <w:color w:val="auto"/>
          <w:sz w:val="24"/>
        </w:rPr>
        <w:t>Ilustrace</w:t>
      </w:r>
      <w:r w:rsidR="009A1A06">
        <w:rPr>
          <w:b w:val="0"/>
          <w:color w:val="auto"/>
          <w:sz w:val="24"/>
        </w:rPr>
        <w:t xml:space="preserve"> </w:t>
      </w:r>
      <w:proofErr w:type="spellStart"/>
      <w:r w:rsidR="009A1A06">
        <w:rPr>
          <w:b w:val="0"/>
          <w:color w:val="auto"/>
          <w:sz w:val="24"/>
        </w:rPr>
        <w:t>Frameworku</w:t>
      </w:r>
      <w:proofErr w:type="spellEnd"/>
      <w:r w:rsidR="009A1A06">
        <w:rPr>
          <w:b w:val="0"/>
          <w:color w:val="auto"/>
          <w:sz w:val="24"/>
        </w:rPr>
        <w:t xml:space="preserve"> </w:t>
      </w:r>
      <w:proofErr w:type="spellStart"/>
      <w:r w:rsidR="00C665BB">
        <w:rPr>
          <w:b w:val="0"/>
          <w:color w:val="auto"/>
          <w:sz w:val="24"/>
        </w:rPr>
        <w:t>FITLayout</w:t>
      </w:r>
      <w:proofErr w:type="spellEnd"/>
      <w:r w:rsidR="009A1A06">
        <w:rPr>
          <w:b w:val="0"/>
          <w:color w:val="auto"/>
          <w:sz w:val="24"/>
        </w:rPr>
        <w:t xml:space="preserve"> při provádění segmentace.</w:t>
      </w:r>
    </w:p>
    <w:p w:rsidR="008E29E8" w:rsidRPr="008E29E8" w:rsidRDefault="008E29E8" w:rsidP="008E29E8"/>
    <w:p w:rsidR="000B0273" w:rsidRDefault="000B0273" w:rsidP="00526590">
      <w:pPr>
        <w:pStyle w:val="Nadpis3"/>
        <w:spacing w:line="312" w:lineRule="auto"/>
      </w:pPr>
      <w:bookmarkStart w:id="45" w:name="_Toc451343909"/>
      <w:r>
        <w:t>Operátory</w:t>
      </w:r>
      <w:bookmarkEnd w:id="45"/>
    </w:p>
    <w:p w:rsidR="000B0273" w:rsidRDefault="000B0273" w:rsidP="00526590">
      <w:pPr>
        <w:spacing w:line="312" w:lineRule="auto"/>
      </w:pPr>
      <w:r w:rsidRPr="000B08EF">
        <w:t xml:space="preserve">Poněvadž </w:t>
      </w:r>
      <w:r>
        <w:t xml:space="preserve">rozšiřujeme Framework </w:t>
      </w:r>
      <w:proofErr w:type="spellStart"/>
      <w:r w:rsidR="00C665BB">
        <w:t>FITLayout</w:t>
      </w:r>
      <w:proofErr w:type="spellEnd"/>
      <w:r>
        <w:t xml:space="preserve"> o segmentační metodu, </w:t>
      </w:r>
      <w:proofErr w:type="spellStart"/>
      <w:r w:rsidR="00157DE0">
        <w:t>zmínímě</w:t>
      </w:r>
      <w:proofErr w:type="spellEnd"/>
      <w:r>
        <w:t xml:space="preserve">, kam ji přesně v rámci </w:t>
      </w:r>
      <w:proofErr w:type="spellStart"/>
      <w:r>
        <w:t>Frameworku</w:t>
      </w:r>
      <w:proofErr w:type="spellEnd"/>
      <w:r>
        <w:t xml:space="preserve"> umístíme, a jakým způsobem bude volána při spuštění. </w:t>
      </w:r>
      <w:r w:rsidR="00B27FF3">
        <w:t xml:space="preserve">Náš algoritmus implementujeme jako jeden z operátorů, které slouží pro specifikaci segmentace. To znamená, že při provádění segmentace nad vloženou webovou stránkou si můžeme vybrat, </w:t>
      </w:r>
      <w:r w:rsidR="00B27FF3">
        <w:lastRenderedPageBreak/>
        <w:t xml:space="preserve">které operátory </w:t>
      </w:r>
      <w:r w:rsidR="00026527">
        <w:t>na ni aplikujeme</w:t>
      </w:r>
      <w:r w:rsidR="00B27FF3">
        <w:t xml:space="preserve">. </w:t>
      </w:r>
      <w:r w:rsidR="000B77AB">
        <w:t>Operátory můžeme vzájemně kombinovat</w:t>
      </w:r>
      <w:r w:rsidR="00F917EB">
        <w:t xml:space="preserve"> a sledovat tak zajímavé výsledky segmentace.</w:t>
      </w:r>
    </w:p>
    <w:p w:rsidR="000B77AB" w:rsidRDefault="00C61068" w:rsidP="005506E6">
      <w:pPr>
        <w:spacing w:line="312" w:lineRule="auto"/>
        <w:ind w:firstLine="708"/>
      </w:pPr>
      <w:r>
        <w:t xml:space="preserve">Vstupem operátorů je opět zmíněný </w:t>
      </w:r>
      <w:proofErr w:type="spellStart"/>
      <w:r>
        <w:rPr>
          <w:i/>
        </w:rPr>
        <w:t>AreaTree</w:t>
      </w:r>
      <w:proofErr w:type="spellEnd"/>
      <w:r w:rsidR="00A237C0">
        <w:t xml:space="preserve"> a taktéž je jejich výstupem. </w:t>
      </w:r>
      <w:r w:rsidR="00BD51FE">
        <w:t xml:space="preserve">Pokud </w:t>
      </w:r>
      <w:r w:rsidR="00BD0A24">
        <w:t>vybereme</w:t>
      </w:r>
      <w:r w:rsidR="00BD51FE">
        <w:t xml:space="preserve"> více operátorů, vzájemně si předávají </w:t>
      </w:r>
      <w:proofErr w:type="spellStart"/>
      <w:r w:rsidR="00BD51FE">
        <w:rPr>
          <w:i/>
        </w:rPr>
        <w:t>AreaTree</w:t>
      </w:r>
      <w:proofErr w:type="spellEnd"/>
      <w:r w:rsidR="00BD51FE">
        <w:t xml:space="preserve"> a pokaždé na tento vstupní strom aplikují vlastní algoritmus. Poslední operátor tak vrací výstupní strom, který můžeme prozkoumat v grafickém uživatelském rozhraní. Na obrázku </w:t>
      </w:r>
      <w:r w:rsidR="003C4739" w:rsidRPr="003C4739">
        <w:t>4.5</w:t>
      </w:r>
      <w:r w:rsidR="00BD51FE" w:rsidRPr="003C4739">
        <w:t xml:space="preserve"> </w:t>
      </w:r>
      <w:r w:rsidR="00352D20">
        <w:t>můžeme vidět</w:t>
      </w:r>
      <w:r w:rsidR="00A23FF3">
        <w:t>,</w:t>
      </w:r>
      <w:r w:rsidR="006D21D6">
        <w:t xml:space="preserve"> jak vypadá výběr operátorů</w:t>
      </w:r>
      <w:r w:rsidR="00352D20">
        <w:t xml:space="preserve"> a zároveň</w:t>
      </w:r>
      <w:r w:rsidR="006D21D6">
        <w:t>,</w:t>
      </w:r>
      <w:r w:rsidR="00352D20">
        <w:t xml:space="preserve"> </w:t>
      </w:r>
      <w:r w:rsidR="003C4739">
        <w:t>kde se provádí úprava vstupních parametrů aktuálně vybraného operátor</w:t>
      </w:r>
      <w:r w:rsidR="00DD2AF9">
        <w:t>u</w:t>
      </w:r>
      <w:r w:rsidR="00352D20">
        <w:t xml:space="preserve">. </w:t>
      </w:r>
    </w:p>
    <w:p w:rsidR="00FD1CC0" w:rsidRDefault="00FD1CC0" w:rsidP="00526590">
      <w:pPr>
        <w:spacing w:line="312" w:lineRule="auto"/>
      </w:pPr>
      <w:r>
        <w:tab/>
        <w:t>Základní třídou sloužící pro implementac</w:t>
      </w:r>
      <w:r w:rsidR="00AA4CF0">
        <w:t>i</w:t>
      </w:r>
      <w:r>
        <w:t xml:space="preserve"> nového operátoru je </w:t>
      </w:r>
      <w:proofErr w:type="spellStart"/>
      <w:r w:rsidRPr="00FD1CC0">
        <w:rPr>
          <w:rFonts w:ascii="Courier New" w:hAnsi="Courier New" w:cs="Courier New"/>
        </w:rPr>
        <w:t>BaseOperator</w:t>
      </w:r>
      <w:proofErr w:type="spellEnd"/>
      <w:r>
        <w:t xml:space="preserve">. </w:t>
      </w:r>
      <w:r w:rsidR="00AA4CF0">
        <w:t>Ta zde slouží jako rozhraní</w:t>
      </w:r>
      <w:r w:rsidR="00D63CCC">
        <w:t>,</w:t>
      </w:r>
      <w:r w:rsidR="00AA4CF0">
        <w:t xml:space="preserve"> podle ně</w:t>
      </w:r>
      <w:r w:rsidR="00D63CCC">
        <w:t>j</w:t>
      </w:r>
      <w:r w:rsidR="00AA4CF0">
        <w:t xml:space="preserve">ž se tvoří operátory a dědí základní konstrukce metod, které </w:t>
      </w:r>
      <w:r w:rsidR="00234646">
        <w:t>operátory sdílejí</w:t>
      </w:r>
      <w:r w:rsidR="00AA4CF0">
        <w:t xml:space="preserve">. </w:t>
      </w:r>
      <w:r w:rsidR="007108D0">
        <w:t xml:space="preserve">Při tvorbě nového operátoru zdědíme rozhraní a pouze </w:t>
      </w:r>
      <w:proofErr w:type="spellStart"/>
      <w:r w:rsidR="007108D0">
        <w:t>reimplementujeme</w:t>
      </w:r>
      <w:proofErr w:type="spellEnd"/>
      <w:r w:rsidR="007108D0">
        <w:t xml:space="preserve"> již předdefinované metody a můžeme jej tak použít v rámci segmentování webových stránek ve </w:t>
      </w:r>
      <w:proofErr w:type="spellStart"/>
      <w:r w:rsidR="007108D0">
        <w:t>Frameworku</w:t>
      </w:r>
      <w:proofErr w:type="spellEnd"/>
      <w:r w:rsidR="007108D0">
        <w:t xml:space="preserve"> </w:t>
      </w:r>
      <w:proofErr w:type="spellStart"/>
      <w:r w:rsidR="00C665BB">
        <w:t>FITLayout</w:t>
      </w:r>
      <w:proofErr w:type="spellEnd"/>
      <w:r w:rsidR="007108D0">
        <w:t>.</w:t>
      </w:r>
    </w:p>
    <w:p w:rsidR="003C4739" w:rsidRDefault="003C4739" w:rsidP="00526590">
      <w:pPr>
        <w:spacing w:line="312" w:lineRule="auto"/>
      </w:pPr>
    </w:p>
    <w:p w:rsidR="00961B2C" w:rsidRDefault="003C4739" w:rsidP="00961B2C">
      <w:pPr>
        <w:keepNext/>
        <w:spacing w:line="312" w:lineRule="auto"/>
        <w:ind w:hanging="142"/>
      </w:pPr>
      <w:r>
        <w:rPr>
          <w:noProof/>
        </w:rPr>
        <w:drawing>
          <wp:inline distT="0" distB="0" distL="0" distR="0" wp14:anchorId="59BCD68D" wp14:editId="3C7FC37A">
            <wp:extent cx="5753100" cy="3234690"/>
            <wp:effectExtent l="76200" t="76200" r="76200" b="8001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ýběr operátorů.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3C4739" w:rsidRPr="00961B2C" w:rsidRDefault="00961B2C" w:rsidP="00961B2C">
      <w:pPr>
        <w:pStyle w:val="Titulek"/>
        <w:jc w:val="center"/>
        <w:rPr>
          <w:b w:val="0"/>
          <w:color w:val="auto"/>
          <w:sz w:val="24"/>
        </w:rPr>
      </w:pPr>
      <w:r w:rsidRPr="00961B2C">
        <w:rPr>
          <w:b w:val="0"/>
          <w:color w:val="auto"/>
          <w:sz w:val="24"/>
        </w:rPr>
        <w:t>Obrázek</w:t>
      </w:r>
      <w:r w:rsidR="00892C24">
        <w:rPr>
          <w:b w:val="0"/>
          <w:color w:val="auto"/>
          <w:sz w:val="24"/>
        </w:rPr>
        <w:t xml:space="preserve"> </w:t>
      </w:r>
      <w:r w:rsidR="00B36880">
        <w:rPr>
          <w:b w:val="0"/>
          <w:color w:val="auto"/>
          <w:sz w:val="24"/>
        </w:rPr>
        <w:t>4</w:t>
      </w:r>
      <w:r>
        <w:rPr>
          <w:b w:val="0"/>
          <w:color w:val="auto"/>
          <w:sz w:val="24"/>
        </w:rPr>
        <w:t>.5: Ukázka výběru operátorů a taktéž úprava vstupních parametrů vybraného operátoru.</w:t>
      </w:r>
    </w:p>
    <w:p w:rsidR="00AF1C7A" w:rsidRPr="00FD1CC0" w:rsidRDefault="00AF1C7A" w:rsidP="00526590">
      <w:pPr>
        <w:spacing w:line="312" w:lineRule="auto"/>
      </w:pPr>
    </w:p>
    <w:p w:rsidR="000B0273" w:rsidRDefault="000B0273" w:rsidP="00526590">
      <w:pPr>
        <w:spacing w:line="312" w:lineRule="auto"/>
        <w:jc w:val="left"/>
      </w:pPr>
      <w:r>
        <w:br w:type="page"/>
      </w:r>
    </w:p>
    <w:p w:rsidR="000B0273" w:rsidRPr="000B0273" w:rsidRDefault="000B0273" w:rsidP="00D66D9E">
      <w:pPr>
        <w:spacing w:line="312" w:lineRule="auto"/>
      </w:pPr>
    </w:p>
    <w:p w:rsidR="0036298D" w:rsidRDefault="00B533E6" w:rsidP="00895EBD">
      <w:pPr>
        <w:pStyle w:val="Nadpis1"/>
        <w:spacing w:line="312" w:lineRule="auto"/>
      </w:pPr>
      <w:bookmarkStart w:id="46" w:name="_Toc451343910"/>
      <w:r>
        <w:t>Implementace algoritmu</w:t>
      </w:r>
      <w:bookmarkEnd w:id="46"/>
    </w:p>
    <w:p w:rsidR="0036298D" w:rsidRDefault="00AF7D23" w:rsidP="00895EBD">
      <w:pPr>
        <w:pStyle w:val="Odstavecprvn"/>
        <w:spacing w:line="312" w:lineRule="auto"/>
      </w:pPr>
      <w:r>
        <w:t>Doposud jsme se v</w:t>
      </w:r>
      <w:r w:rsidR="008203AA">
        <w:t xml:space="preserve"> </w:t>
      </w:r>
      <w:r>
        <w:t>práci soustředili pouze na teoretickou stránku použitého segmentačního algoritmu</w:t>
      </w:r>
      <w:r w:rsidR="006E0AB9">
        <w:t xml:space="preserve"> </w:t>
      </w:r>
      <w:r w:rsidR="006E0AB9">
        <w:rPr>
          <w:lang w:val="en-US"/>
        </w:rPr>
        <w:t>[8]</w:t>
      </w:r>
      <w:r w:rsidR="00A6115B">
        <w:t>.</w:t>
      </w:r>
      <w:r w:rsidR="009C214C">
        <w:t xml:space="preserve"> </w:t>
      </w:r>
      <w:r w:rsidR="00144E5B">
        <w:t xml:space="preserve">Nyní přejdeme </w:t>
      </w:r>
      <w:r w:rsidR="00FD30C9">
        <w:t>k</w:t>
      </w:r>
      <w:r>
        <w:t xml:space="preserve"> jeho implementaci. K </w:t>
      </w:r>
      <w:r w:rsidR="00A94500">
        <w:t>tomu</w:t>
      </w:r>
      <w:r>
        <w:t xml:space="preserve"> </w:t>
      </w:r>
      <w:r w:rsidRPr="00A6115B">
        <w:t xml:space="preserve">slouží tato kapitola, </w:t>
      </w:r>
      <w:r w:rsidR="00DE11E5" w:rsidRPr="00A6115B">
        <w:t xml:space="preserve">kde se zaměříme na popis implementace jednotlivých částí </w:t>
      </w:r>
      <w:r w:rsidR="009E26BB" w:rsidRPr="00A6115B">
        <w:t xml:space="preserve">naší </w:t>
      </w:r>
      <w:r w:rsidR="00DE11E5">
        <w:t xml:space="preserve">segmentační metody. </w:t>
      </w:r>
    </w:p>
    <w:p w:rsidR="005F4AE3" w:rsidRPr="000D6DE9" w:rsidRDefault="005F4AE3" w:rsidP="00DA1029">
      <w:pPr>
        <w:pStyle w:val="Odstavecdal"/>
        <w:spacing w:line="312" w:lineRule="auto"/>
        <w:ind w:firstLine="708"/>
      </w:pPr>
      <w:r>
        <w:t>Implementace byla vytvořena jako samostatný projekt, který spolupracuje s </w:t>
      </w:r>
      <w:proofErr w:type="spellStart"/>
      <w:r>
        <w:t>Frameworkem</w:t>
      </w:r>
      <w:proofErr w:type="spellEnd"/>
      <w:r>
        <w:t xml:space="preserve"> </w:t>
      </w:r>
      <w:proofErr w:type="spellStart"/>
      <w:r w:rsidR="00C665BB">
        <w:t>FITLayout</w:t>
      </w:r>
      <w:proofErr w:type="spellEnd"/>
      <w:r>
        <w:t xml:space="preserve">. </w:t>
      </w:r>
      <w:r w:rsidR="00C54CB0">
        <w:t>Skládá se z hlavní třídy, která řídí celý algoritmus</w:t>
      </w:r>
      <w:r w:rsidR="002A034A">
        <w:t>,</w:t>
      </w:r>
      <w:r w:rsidR="00C54CB0">
        <w:t xml:space="preserve"> a provádí jej podle uvedených postupů v kapitole 3. </w:t>
      </w:r>
      <w:r w:rsidR="000D6DE9">
        <w:t xml:space="preserve">Algoritmus byl ve </w:t>
      </w:r>
      <w:proofErr w:type="spellStart"/>
      <w:r w:rsidR="00C665BB">
        <w:t>FITLayout</w:t>
      </w:r>
      <w:r w:rsidR="000D6DE9">
        <w:t>u</w:t>
      </w:r>
      <w:proofErr w:type="spellEnd"/>
      <w:r w:rsidR="000D6DE9">
        <w:t xml:space="preserve"> implementován ja</w:t>
      </w:r>
      <w:r w:rsidR="00AA6CCA">
        <w:t xml:space="preserve">ko jeden z operátorů. Rozšiřuje </w:t>
      </w:r>
      <w:r w:rsidR="000D6DE9">
        <w:t xml:space="preserve">rozhraní </w:t>
      </w:r>
      <w:proofErr w:type="spellStart"/>
      <w:r w:rsidR="000D6DE9" w:rsidRPr="000D6DE9">
        <w:rPr>
          <w:rFonts w:ascii="Courier New" w:hAnsi="Courier New" w:cs="Courier New"/>
        </w:rPr>
        <w:t>BaseOperator</w:t>
      </w:r>
      <w:proofErr w:type="spellEnd"/>
      <w:r w:rsidR="000D6DE9">
        <w:rPr>
          <w:rFonts w:ascii="Courier New" w:hAnsi="Courier New" w:cs="Courier New"/>
        </w:rPr>
        <w:t xml:space="preserve"> </w:t>
      </w:r>
      <w:r w:rsidR="000D6DE9">
        <w:t xml:space="preserve">a je zahrnut v konfiguračních souborech. To nám umožňuje v grafickém uživatelském rozhraní </w:t>
      </w:r>
      <w:proofErr w:type="spellStart"/>
      <w:r w:rsidR="000D6DE9">
        <w:t>Frameworku</w:t>
      </w:r>
      <w:proofErr w:type="spellEnd"/>
      <w:r w:rsidR="000D6DE9">
        <w:t xml:space="preserve"> </w:t>
      </w:r>
      <w:r w:rsidR="00FC77CB">
        <w:t xml:space="preserve">selektovat námi implementovaný algoritmus mezi ostatními operátory. </w:t>
      </w:r>
    </w:p>
    <w:p w:rsidR="00BF3E19" w:rsidRDefault="00147A24" w:rsidP="00DA1029">
      <w:pPr>
        <w:pStyle w:val="Odstavecdal"/>
        <w:spacing w:line="312" w:lineRule="auto"/>
        <w:ind w:firstLine="708"/>
      </w:pPr>
      <w:r>
        <w:t xml:space="preserve">Rozebereme si </w:t>
      </w:r>
      <w:r w:rsidR="00BF3E19">
        <w:t>jednotlivé části algoritmu z hlediska implementační části. Zaměříme se především na záludnosti, s</w:t>
      </w:r>
      <w:r w:rsidR="000D22EA">
        <w:t>e</w:t>
      </w:r>
      <w:r w:rsidR="00BF3E19">
        <w:t> kterými jsme se museli vypořádat</w:t>
      </w:r>
      <w:r>
        <w:t xml:space="preserve">, a zároveň jak jsme </w:t>
      </w:r>
      <w:r w:rsidR="0071244D">
        <w:t>očekávané</w:t>
      </w:r>
      <w:r>
        <w:t xml:space="preserve"> problémy</w:t>
      </w:r>
      <w:r w:rsidR="00BF3E19">
        <w:t xml:space="preserve"> </w:t>
      </w:r>
      <w:r>
        <w:t>vyřešili</w:t>
      </w:r>
      <w:r w:rsidR="00BF3E19">
        <w:t xml:space="preserve">. </w:t>
      </w:r>
    </w:p>
    <w:p w:rsidR="00F55100" w:rsidRDefault="001B74A7" w:rsidP="00295D1F">
      <w:pPr>
        <w:pStyle w:val="Nadpis2"/>
        <w:spacing w:line="312" w:lineRule="auto"/>
      </w:pPr>
      <w:bookmarkStart w:id="47" w:name="_Toc451343911"/>
      <w:r>
        <w:t>Sousednost bloků</w:t>
      </w:r>
      <w:bookmarkEnd w:id="47"/>
    </w:p>
    <w:p w:rsidR="00536CBA" w:rsidRPr="00536CBA" w:rsidRDefault="007F4271" w:rsidP="00295D1F">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AC4B46">
        <w:t>S</w:t>
      </w:r>
      <w:r w:rsidR="00F77623" w:rsidRPr="0053374A">
        <w:t>eam</w:t>
      </w:r>
      <w:proofErr w:type="spellEnd"/>
      <w:r w:rsidR="00F77623" w:rsidRPr="0053374A">
        <w:t xml:space="preserve"> </w:t>
      </w:r>
      <w:proofErr w:type="spellStart"/>
      <w:r w:rsidR="00AC4B46">
        <w:t>D</w:t>
      </w:r>
      <w:r w:rsidR="00F77623" w:rsidRPr="0053374A">
        <w:t>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w:t>
      </w:r>
      <w:r w:rsidR="00675C71">
        <w:t>. Vyvstalé problémy si</w:t>
      </w:r>
      <w:r w:rsidR="00EA106B">
        <w:t xml:space="preserve"> dále přiblížíme i s</w:t>
      </w:r>
      <w:r w:rsidR="003057E6">
        <w:t xml:space="preserve"> postupem jejich řešení</w:t>
      </w:r>
      <w:r w:rsidR="00EA106B">
        <w:t xml:space="preserve">. </w:t>
      </w:r>
    </w:p>
    <w:p w:rsidR="00995B42" w:rsidRPr="00995B42" w:rsidRDefault="00995B42" w:rsidP="00995B42"/>
    <w:p w:rsidR="00D63DA6" w:rsidRDefault="00457630" w:rsidP="00A13265">
      <w:pPr>
        <w:pStyle w:val="Nadpis3"/>
        <w:spacing w:line="312" w:lineRule="auto"/>
      </w:pPr>
      <w:bookmarkStart w:id="48" w:name="_Toc451343912"/>
      <w:r>
        <w:t>Nesousedící bloky</w:t>
      </w:r>
      <w:bookmarkEnd w:id="48"/>
    </w:p>
    <w:p w:rsidR="00995B42" w:rsidRDefault="00ED54D5" w:rsidP="00A13265">
      <w:pPr>
        <w:spacing w:line="312" w:lineRule="auto"/>
      </w:pPr>
      <w:r>
        <w:t>Dříve</w:t>
      </w:r>
      <w:r w:rsidR="00966127">
        <w:t xml:space="preserve"> než začneme počítat </w:t>
      </w:r>
      <w:proofErr w:type="spellStart"/>
      <w:r w:rsidR="00DE0F80">
        <w:t>S</w:t>
      </w:r>
      <w:r w:rsidR="00966127">
        <w:t>eam</w:t>
      </w:r>
      <w:proofErr w:type="spellEnd"/>
      <w:r w:rsidR="00966127">
        <w:t xml:space="preserve"> </w:t>
      </w:r>
      <w:proofErr w:type="spellStart"/>
      <w:r w:rsidR="00DE0F80">
        <w:t>D</w:t>
      </w:r>
      <w:r w:rsidR="00966127">
        <w:t>egree</w:t>
      </w:r>
      <w:proofErr w:type="spellEnd"/>
      <w:r w:rsidR="00966127">
        <w:t xml:space="preserve"> pro dva dané bloky, potřebujeme určit</w:t>
      </w:r>
      <w:r w:rsidR="006C30FC">
        <w:t>,</w:t>
      </w:r>
      <w:r w:rsidR="00966127">
        <w:t xml:space="preserve"> zda jsou bloky sousedící či nikoliv. </w:t>
      </w:r>
      <w:r w:rsidR="006C30FC">
        <w:t>To můžeme určit několika způsoby, avšak zde si ukážeme pouze ta řešení, na které jsme se</w:t>
      </w:r>
      <w:r w:rsidR="00F27E7A">
        <w:t xml:space="preserve"> při implementaci</w:t>
      </w:r>
      <w:r w:rsidR="006C30FC">
        <w:t xml:space="preserv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w:t>
      </w:r>
      <w:r w:rsidR="00220FF3">
        <w:t>Uvažované nesousedící bloky jsou na obrázku zvýrazněny tučně.</w:t>
      </w:r>
    </w:p>
    <w:p w:rsidR="00541079" w:rsidRDefault="00541079" w:rsidP="00CE67D9">
      <w:pPr>
        <w:spacing w:line="312" w:lineRule="auto"/>
      </w:pPr>
    </w:p>
    <w:p w:rsidR="00541079" w:rsidRDefault="00541079" w:rsidP="00CE67D9">
      <w:pPr>
        <w:spacing w:line="312" w:lineRule="auto"/>
      </w:pPr>
    </w:p>
    <w:p w:rsidR="00541079" w:rsidRDefault="00C52B9B" w:rsidP="00CE67D9">
      <w:pPr>
        <w:spacing w:line="312" w:lineRule="auto"/>
      </w:pPr>
      <w:r>
        <w:rPr>
          <w:noProof/>
        </w:rPr>
        <w:lastRenderedPageBreak/>
        <mc:AlternateContent>
          <mc:Choice Requires="wps">
            <w:drawing>
              <wp:anchor distT="0" distB="0" distL="114300" distR="114300" simplePos="0" relativeHeight="251697152" behindDoc="0" locked="0" layoutInCell="1" allowOverlap="1" wp14:anchorId="7606C8CF" wp14:editId="7D52A47B">
                <wp:simplePos x="0" y="0"/>
                <wp:positionH relativeFrom="column">
                  <wp:posOffset>1120140</wp:posOffset>
                </wp:positionH>
                <wp:positionV relativeFrom="paragraph">
                  <wp:posOffset>2746375</wp:posOffset>
                </wp:positionV>
                <wp:extent cx="3491865" cy="635"/>
                <wp:effectExtent l="0" t="0" r="0" b="2540"/>
                <wp:wrapNone/>
                <wp:docPr id="42" name="Textové pole 42"/>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4F505D" w:rsidRPr="00044386" w:rsidRDefault="004F505D" w:rsidP="00C52B9B">
                            <w:pPr>
                              <w:pStyle w:val="Titulek"/>
                              <w:jc w:val="center"/>
                              <w:rPr>
                                <w:b w:val="0"/>
                                <w:noProof/>
                                <w:color w:val="auto"/>
                                <w:sz w:val="36"/>
                                <w:szCs w:val="24"/>
                              </w:rPr>
                            </w:pPr>
                            <w:r w:rsidRPr="00044386">
                              <w:rPr>
                                <w:b w:val="0"/>
                                <w:color w:val="auto"/>
                                <w:sz w:val="24"/>
                              </w:rPr>
                              <w:t xml:space="preserve">Obrázek </w:t>
                            </w:r>
                            <w:r>
                              <w:rPr>
                                <w:b w:val="0"/>
                                <w:color w:val="auto"/>
                                <w:sz w:val="24"/>
                              </w:rPr>
                              <w:t>5.1: Ukázka nepřekrývajících se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42" o:spid="_x0000_s1030" type="#_x0000_t202" style="position:absolute;left:0;text-align:left;margin-left:88.2pt;margin-top:216.25pt;width:274.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" stroked="f">
                <v:textbox style="mso-fit-shape-to-text:t" inset="0,0,0,0">
                  <w:txbxContent>
                    <w:p w:rsidR="004F505D" w:rsidRPr="00044386" w:rsidRDefault="004F505D" w:rsidP="00C52B9B">
                      <w:pPr>
                        <w:pStyle w:val="Titulek"/>
                        <w:jc w:val="center"/>
                        <w:rPr>
                          <w:b w:val="0"/>
                          <w:noProof/>
                          <w:color w:val="auto"/>
                          <w:sz w:val="36"/>
                          <w:szCs w:val="24"/>
                        </w:rPr>
                      </w:pPr>
                      <w:r w:rsidRPr="00044386">
                        <w:rPr>
                          <w:b w:val="0"/>
                          <w:color w:val="auto"/>
                          <w:sz w:val="24"/>
                        </w:rPr>
                        <w:t xml:space="preserve">Obrázek </w:t>
                      </w:r>
                      <w:r>
                        <w:rPr>
                          <w:b w:val="0"/>
                          <w:color w:val="auto"/>
                          <w:sz w:val="24"/>
                        </w:rPr>
                        <w:t>5.1: Ukázka nepřekrývajících se bloků.</w:t>
                      </w:r>
                    </w:p>
                  </w:txbxContent>
                </v:textbox>
              </v:shape>
            </w:pict>
          </mc:Fallback>
        </mc:AlternateContent>
      </w:r>
      <w:r>
        <w:rPr>
          <w:noProof/>
        </w:rPr>
        <w:drawing>
          <wp:anchor distT="0" distB="0" distL="114300" distR="114300" simplePos="0" relativeHeight="251682816" behindDoc="0" locked="0" layoutInCell="1" allowOverlap="1" wp14:anchorId="667D097A" wp14:editId="65E184D4">
            <wp:simplePos x="0" y="0"/>
            <wp:positionH relativeFrom="column">
              <wp:posOffset>1128395</wp:posOffset>
            </wp:positionH>
            <wp:positionV relativeFrom="paragraph">
              <wp:posOffset>-62865</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3374A" w:rsidRDefault="006E17E3" w:rsidP="00CE67D9">
      <w:pPr>
        <w:spacing w:line="312" w:lineRule="auto"/>
      </w:pPr>
      <w:r>
        <w:rPr>
          <w:noProof/>
        </w:rPr>
        <mc:AlternateContent>
          <mc:Choice Requires="wps">
            <w:drawing>
              <wp:anchor distT="0" distB="0" distL="114300" distR="114300" simplePos="0" relativeHeight="251687936" behindDoc="0" locked="0" layoutInCell="1" allowOverlap="1" wp14:anchorId="17B1AE5B" wp14:editId="167A9DC5">
                <wp:simplePos x="0" y="0"/>
                <wp:positionH relativeFrom="column">
                  <wp:posOffset>836295</wp:posOffset>
                </wp:positionH>
                <wp:positionV relativeFrom="paragraph">
                  <wp:posOffset>3097530</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4F505D" w:rsidRPr="00456AA4" w:rsidRDefault="004F505D"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5.85pt;margin-top:243.9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" stroked="f">
                <v:textbox style="mso-fit-shape-to-text:t" inset="0,0,0,0">
                  <w:txbxContent>
                    <w:p w:rsidR="004F505D" w:rsidRPr="00456AA4" w:rsidRDefault="004F505D"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r>
        <w:rPr>
          <w:noProof/>
        </w:rPr>
        <w:drawing>
          <wp:anchor distT="0" distB="0" distL="114300" distR="114300" simplePos="0" relativeHeight="251685888" behindDoc="0" locked="0" layoutInCell="1" allowOverlap="1" wp14:anchorId="790357B1" wp14:editId="10482C4C">
            <wp:simplePos x="0" y="0"/>
            <wp:positionH relativeFrom="column">
              <wp:posOffset>1118235</wp:posOffset>
            </wp:positionH>
            <wp:positionV relativeFrom="paragraph">
              <wp:posOffset>276225</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F671BE">
        <w:rPr>
          <w:noProof/>
        </w:rPr>
        <mc:AlternateContent>
          <mc:Choice Requires="wps">
            <w:drawing>
              <wp:anchor distT="0" distB="0" distL="114300" distR="114300" simplePos="0" relativeHeight="251684864" behindDoc="0" locked="0" layoutInCell="1" allowOverlap="1" wp14:anchorId="3BD810FD" wp14:editId="6B108848">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4F505D" w:rsidRPr="00541079" w:rsidRDefault="004F505D"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2"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6oDvRPgIAAHkEAAAO&#10;AAAAAAAAAAAAAAAAAC4CAABkcnMvZTJvRG9jLnhtbFBLAQItABQABgAIAAAAIQA/fERQ4AAAAAsB&#10;AAAPAAAAAAAAAAAAAAAAAJgEAABkcnMvZG93bnJldi54bWxQSwUGAAAAAAQABADzAAAApQUAAAAA&#10;" stroked="f">
                <v:textbox style="mso-fit-shape-to-text:t" inset="0,0,0,0">
                  <w:txbxContent>
                    <w:p w:rsidR="004F505D" w:rsidRPr="00541079" w:rsidRDefault="004F505D"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p>
    <w:p w:rsidR="00F671BE" w:rsidRDefault="00F671BE" w:rsidP="00C52B9B">
      <w:pPr>
        <w:spacing w:line="312" w:lineRule="auto"/>
      </w:pPr>
    </w:p>
    <w:p w:rsidR="00CE67D9" w:rsidRDefault="00F92C81" w:rsidP="00D60010">
      <w:pPr>
        <w:spacing w:line="312" w:lineRule="auto"/>
      </w:pPr>
      <w:r>
        <w:t xml:space="preserve">První typ </w:t>
      </w:r>
      <w:r w:rsidR="00FC0381">
        <w:t xml:space="preserve">nesousedících bloků </w:t>
      </w:r>
      <w:r w:rsidR="009F3EA4">
        <w:t>vyřešíme</w:t>
      </w:r>
      <w:r>
        <w:t xml:space="preserve">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w:t>
      </w:r>
      <w:r w:rsidR="00853EA5">
        <w:t>a</w:t>
      </w:r>
      <w:r w:rsidR="000B42A5">
        <w:t xml:space="preserve"> </w:t>
      </w:r>
      <w:r w:rsidR="00560591">
        <w:t>5.4</w:t>
      </w:r>
      <w:r w:rsidR="00A12B67">
        <w:t xml:space="preserve"> vidíme</w:t>
      </w:r>
      <w:r w:rsidR="00EA0609">
        <w:t xml:space="preserve">,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již zmíněnou situaci a bloky jsou určeny jako nesousedící. Celou tuto </w:t>
      </w:r>
      <w:r w:rsidR="003A50B5">
        <w:t>situac</w:t>
      </w:r>
      <w:r w:rsidR="00560591">
        <w:t>i můžeme vidět na obrázku č. 5.5</w:t>
      </w:r>
      <w:r w:rsidR="004B602A">
        <w:t>.</w:t>
      </w:r>
      <w:r w:rsidR="003A50B5">
        <w:t xml:space="preserve"> </w:t>
      </w:r>
      <w:r w:rsidR="00CA31B2">
        <w:t>Černě v</w:t>
      </w:r>
      <w:r w:rsidR="00436872">
        <w:t>yšrafovaný obdélník</w:t>
      </w:r>
      <w:r w:rsidR="000348CD">
        <w:t xml:space="preserve"> znázorňuje</w:t>
      </w:r>
      <w:r w:rsidR="00436872">
        <w:t xml:space="preserve"> nákres pomocného obdélníku a červeně vyšrafovaný obdélník </w:t>
      </w:r>
      <w:r w:rsidR="00BE303E">
        <w:t>zobrazuje</w:t>
      </w:r>
      <w:r w:rsidR="00436872">
        <w:t xml:space="preserve"> nalezený blok mezi dvěma danými bloky.</w:t>
      </w:r>
    </w:p>
    <w:p w:rsidR="00A33A72" w:rsidRDefault="00CF5D1B" w:rsidP="00A33A72">
      <w:pPr>
        <w:keepNext/>
        <w:spacing w:line="312" w:lineRule="auto"/>
        <w:ind w:firstLine="360"/>
      </w:pPr>
      <w:r>
        <w:rPr>
          <w:noProof/>
        </w:rPr>
        <w:lastRenderedPageBreak/>
        <w:drawing>
          <wp:anchor distT="0" distB="0" distL="114300" distR="114300" simplePos="0" relativeHeight="251689984" behindDoc="0" locked="0" layoutInCell="1" allowOverlap="1" wp14:anchorId="74493235" wp14:editId="3718056E">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2F950F46" wp14:editId="0477C0C2">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A33A72">
      <w:pPr>
        <w:keepNext/>
        <w:spacing w:line="312" w:lineRule="auto"/>
        <w:ind w:firstLine="360"/>
        <w:rPr>
          <w:b/>
        </w:rPr>
      </w:pPr>
      <w:r w:rsidRPr="00D71B92">
        <w:t xml:space="preserve">Obrázek </w:t>
      </w:r>
      <w:r w:rsidR="00560591">
        <w:t>5.3</w:t>
      </w:r>
      <w:r w:rsidRPr="00D71B92">
        <w:t>:</w:t>
      </w:r>
      <w:r>
        <w:t xml:space="preserve"> Ukázka nesousedících bloků. Blok 2 se nachází vlevo a </w:t>
      </w:r>
      <w:r w:rsidR="00B912F5">
        <w:t>b</w:t>
      </w:r>
      <w: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012A7B2B" wp14:editId="55C3C5EF">
                <wp:simplePos x="0" y="0"/>
                <wp:positionH relativeFrom="column">
                  <wp:posOffset>147320</wp:posOffset>
                </wp:positionH>
                <wp:positionV relativeFrom="paragraph">
                  <wp:posOffset>4499610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4F505D" w:rsidRPr="00CF5D1B" w:rsidRDefault="004F505D"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54.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" stroked="f">
                <v:textbox style="mso-fit-shape-to-text:t" inset="0,0,0,0">
                  <w:txbxContent>
                    <w:p w:rsidR="004F505D" w:rsidRPr="00CF5D1B" w:rsidRDefault="004F505D"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9" w:name="_Toc447887853"/>
      <w:bookmarkStart w:id="50" w:name="_Toc447911734"/>
      <w:bookmarkStart w:id="51" w:name="_Toc448224308"/>
      <w:bookmarkStart w:id="52" w:name="_Toc448397667"/>
      <w:bookmarkStart w:id="53" w:name="_Toc448407847"/>
      <w:bookmarkStart w:id="54" w:name="_Toc448654081"/>
      <w:bookmarkStart w:id="55" w:name="_Toc448682974"/>
      <w:bookmarkStart w:id="56" w:name="_Toc448686583"/>
      <w:bookmarkStart w:id="57" w:name="_Toc448770821"/>
      <w:bookmarkStart w:id="58" w:name="_Toc449222551"/>
      <w:bookmarkStart w:id="59" w:name="_Toc449455673"/>
      <w:bookmarkStart w:id="60" w:name="_Toc449543290"/>
      <w:bookmarkStart w:id="61" w:name="_Toc449971009"/>
      <w:bookmarkStart w:id="62" w:name="_Toc450996473"/>
      <w:bookmarkStart w:id="63" w:name="_Toc451290166"/>
      <w:bookmarkStart w:id="64" w:name="_Toc451343913"/>
      <w:r>
        <w:rPr>
          <w:noProof/>
        </w:rPr>
        <w:lastRenderedPageBreak/>
        <mc:AlternateContent>
          <mc:Choice Requires="wps">
            <w:drawing>
              <wp:anchor distT="0" distB="0" distL="114300" distR="114300" simplePos="0" relativeHeight="251695104" behindDoc="0" locked="0" layoutInCell="1" allowOverlap="1" wp14:anchorId="4E958813" wp14:editId="59921A97">
                <wp:simplePos x="0" y="0"/>
                <wp:positionH relativeFrom="column">
                  <wp:posOffset>-76200</wp:posOffset>
                </wp:positionH>
                <wp:positionV relativeFrom="paragraph">
                  <wp:posOffset>4160520</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4F505D" w:rsidRPr="000F5247" w:rsidRDefault="004F505D"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7.6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" stroked="f">
                <v:textbox style="mso-fit-shape-to-text:t" inset="0,0,0,0">
                  <w:txbxContent>
                    <w:p w:rsidR="004F505D" w:rsidRPr="000F5247" w:rsidRDefault="004F505D"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408DB513" wp14:editId="17686AE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9254B3" w:rsidRDefault="0093301F" w:rsidP="00991275">
      <w:pPr>
        <w:pStyle w:val="Nadpis3"/>
        <w:spacing w:line="312" w:lineRule="auto"/>
      </w:pPr>
      <w:bookmarkStart w:id="65" w:name="_Toc451343914"/>
      <w:r>
        <w:t>Sousedící bloky</w:t>
      </w:r>
      <w:bookmarkEnd w:id="65"/>
    </w:p>
    <w:p w:rsidR="009254B3" w:rsidRDefault="00CD2C19" w:rsidP="00991275">
      <w:pPr>
        <w:spacing w:line="312" w:lineRule="auto"/>
      </w:pPr>
      <w:r>
        <w:t xml:space="preserve">Pokud jsou dva bloky sousedící, musíme zajistit informaci o tom, jak spolu navzájem sousedí. </w:t>
      </w:r>
      <w:r w:rsidR="0093301F">
        <w:t xml:space="preserve">Z toho vyplývá, že </w:t>
      </w:r>
      <w:r w:rsidR="007B17A1">
        <w:t>musíme zjistit, zda spolu sousedí</w:t>
      </w:r>
      <w:r w:rsidR="0093301F">
        <w:t xml:space="preserve"> vertikálně nebo horizontálně.</w:t>
      </w:r>
      <w:r w:rsidR="00C11855">
        <w:t xml:space="preserve"> </w:t>
      </w:r>
      <w:r w:rsidR="007E26ED">
        <w:t>Určení</w:t>
      </w:r>
      <w:r w:rsidR="005C420A">
        <w:t>,</w:t>
      </w:r>
      <w:r w:rsidR="00C11855">
        <w:t xml:space="preserve"> zda jsou bloky sousedící</w:t>
      </w:r>
      <w:r w:rsidR="00E613C3">
        <w:t>,</w:t>
      </w:r>
      <w:r w:rsidR="009B0948">
        <w:t xml:space="preserve"> získáme</w:t>
      </w:r>
      <w:r w:rsidR="00C11855">
        <w:t xml:space="preserve"> z informace, že nejsou nesousedící. </w:t>
      </w:r>
    </w:p>
    <w:p w:rsidR="0093301F" w:rsidRDefault="0093301F" w:rsidP="00991275">
      <w:pPr>
        <w:pStyle w:val="Nadpis4"/>
        <w:spacing w:line="312" w:lineRule="auto"/>
      </w:pPr>
      <w:r>
        <w:t xml:space="preserve">Horizontální sousednost </w:t>
      </w:r>
    </w:p>
    <w:p w:rsidR="0093301F" w:rsidRPr="007F31A6" w:rsidRDefault="00755EDC" w:rsidP="00991275">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značí</w:t>
      </w:r>
      <w:r w:rsidR="00590F48">
        <w:t>cí</w:t>
      </w:r>
      <w:r w:rsidR="007A5B3B">
        <w:t xml:space="preserve"> délku překrytí</w:t>
      </w:r>
      <w:r w:rsidR="004F7EA1">
        <w:t xml:space="preserve">. </w:t>
      </w:r>
      <w:r w:rsidR="000870BA">
        <w:t>Při výpočtu hodnoty, která udává délku</w:t>
      </w:r>
      <w:r w:rsidR="00CB192C">
        <w:t xml:space="preserve"> horizontálního</w:t>
      </w:r>
      <w:r w:rsidR="000870BA">
        <w:t xml:space="preserve"> překrytí bloků, musíme vzít v potaz vzájemnou polohu </w:t>
      </w:r>
      <w:r w:rsidR="00E928FC">
        <w:t xml:space="preserve">dvou </w:t>
      </w:r>
      <w:r w:rsidR="000870BA">
        <w:t xml:space="preserve">daných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dvou bloků.</w:t>
      </w:r>
      <w:r w:rsidR="00D5380A">
        <w:t xml:space="preserve"> Délk</w:t>
      </w:r>
      <w:r w:rsidR="004D1EBA">
        <w:t>u</w:t>
      </w:r>
      <w:r w:rsidR="00D5380A">
        <w:t xml:space="preserve"> překrytí </w:t>
      </w:r>
      <w:r w:rsidR="004D1EBA">
        <w:t xml:space="preserve">označujeme na </w:t>
      </w:r>
      <w:r w:rsidR="00D41AC9">
        <w:t xml:space="preserve">obrázcích, </w:t>
      </w:r>
      <w:r w:rsidR="00D5380A">
        <w:t xml:space="preserve">jako </w:t>
      </w:r>
      <w:r w:rsidR="00D5380A" w:rsidRPr="00D5380A">
        <w:rPr>
          <w:i/>
        </w:rPr>
        <w:t>SL</w:t>
      </w:r>
      <w:r w:rsidR="00D5380A">
        <w:rPr>
          <w:i/>
        </w:rPr>
        <w:t>.</w:t>
      </w:r>
      <w:r w:rsidR="007F31A6">
        <w:t xml:space="preserve"> Doplňme, že písmena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F31A6">
        <w:t xml:space="preserve"> </w:t>
      </w:r>
      <w:r w:rsidR="004C081A">
        <w:t>značí x-ové souřadnice bodu v daném místě bloku.</w:t>
      </w:r>
      <w:r w:rsidR="00A53E7E">
        <w:t xml:space="preserve"> </w:t>
      </w:r>
    </w:p>
    <w:p w:rsidR="008C670E" w:rsidRDefault="004D751C" w:rsidP="00A82974">
      <w:pPr>
        <w:pStyle w:val="Odstavecdal"/>
        <w:keepNext/>
        <w:ind w:left="-567" w:firstLine="851"/>
      </w:pPr>
      <w:r>
        <w:rPr>
          <w:noProof/>
        </w:rPr>
        <w:lastRenderedPageBreak/>
        <w:drawing>
          <wp:inline distT="0" distB="0" distL="0" distR="0" wp14:anchorId="1A8435DC" wp14:editId="5D12E8F3">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397F9CAD" wp14:editId="6FAA6FFD">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6C70C8" w:rsidRDefault="006C70C8" w:rsidP="00A82974">
      <w:pPr>
        <w:pStyle w:val="Odstavecdal"/>
        <w:keepNext/>
        <w:ind w:firstLine="284"/>
      </w:pP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xml:space="preserve">. Problém, který musíme vyřešit, se nachází </w:t>
      </w:r>
      <w:r w:rsidR="0095618F">
        <w:t>opět</w:t>
      </w:r>
      <w:r w:rsidR="00D45C4D">
        <w:t xml:space="preserve"> při </w:t>
      </w:r>
      <w:r w:rsidR="00031594">
        <w:t xml:space="preserve">výpočtu hodnoty </w:t>
      </w:r>
      <w:proofErr w:type="spellStart"/>
      <w:r w:rsidR="00031594" w:rsidRPr="00F94F83">
        <w:rPr>
          <w:i/>
        </w:rPr>
        <w:t>SeamLength</w:t>
      </w:r>
      <w:proofErr w:type="spellEnd"/>
      <w:r w:rsidR="00031594">
        <w:t xml:space="preserve">. </w:t>
      </w:r>
      <w:r w:rsidR="00E24193">
        <w:t>Počítáme-li hodnotu</w:t>
      </w:r>
      <w:r w:rsidR="00031594">
        <w:t>, která udává délku</w:t>
      </w:r>
      <w:r w:rsidR="00CB192C">
        <w:t xml:space="preserve"> vertikálního</w:t>
      </w:r>
      <w:r w:rsidR="00031594">
        <w:t xml:space="preserve"> překrytí bloků, musíme vzít v potaz vzájemnou polohu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dvou bloků.</w:t>
      </w:r>
      <w:r w:rsidR="00C31559">
        <w:t xml:space="preserve"> Doplňme, že písmena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31559">
        <w:t xml:space="preserve"> značí y-nové souřadnice bodu v daném místě bloku.</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78972043" wp14:editId="58BDA525">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2">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7E75718D" wp14:editId="7A922AC0">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3">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F2624" w:rsidRDefault="009B4354" w:rsidP="00A20A7C">
      <w:pPr>
        <w:spacing w:line="312" w:lineRule="auto"/>
      </w:pPr>
      <w:r>
        <w:t>Jakmile zjistíme, zda jsou bloky sousedící či nikoliv</w:t>
      </w:r>
      <w:r w:rsidR="00760C0D">
        <w:t>, m</w:t>
      </w:r>
      <w:r>
        <w:t xml:space="preserve">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w:t>
      </w:r>
      <w:r w:rsidR="00E72DC1">
        <w:t>aktuálně</w:t>
      </w:r>
      <w:r w:rsidR="00761563">
        <w:t xml:space="preserve"> zpracovávaného bloku. V tabulce </w:t>
      </w:r>
      <w:r w:rsidR="004D1620">
        <w:t>3.</w:t>
      </w:r>
      <w:r w:rsidR="00824533">
        <w:t>1</w:t>
      </w:r>
      <w:r w:rsidR="00761563">
        <w:t xml:space="preserve"> lze vidět, kterého kroku se tento výpočet týká.</w:t>
      </w:r>
      <w:r w:rsidR="00760C0D">
        <w:t xml:space="preserve"> Konkrétně se jedná o krok pět.</w:t>
      </w:r>
      <w:r w:rsidR="00761563">
        <w:t xml:space="preserve"> Pokud vypočítaná hodnota nesplňuje zadanou podmínku</w:t>
      </w:r>
      <w:r w:rsidR="00C55A7C">
        <w:t>,</w:t>
      </w:r>
      <w:r w:rsidR="00761563">
        <w:t xml:space="preserve"> přechází se na následující krok</w:t>
      </w:r>
      <w:r w:rsidR="002A2F77">
        <w:t xml:space="preserve"> algoritmu</w:t>
      </w:r>
      <w:r w:rsidR="00761563">
        <w:t>.</w:t>
      </w:r>
      <w:r w:rsidR="009F2624">
        <w:t xml:space="preserve"> Splňující podmínkou v tomto případě myslíme porovnání vypočítané hodnoty s parametrem </w:t>
      </w:r>
      <w:r w:rsidR="009F2624">
        <w:rPr>
          <w:i/>
        </w:rPr>
        <w:t>alfa</w:t>
      </w:r>
      <w:r w:rsidR="009F2624">
        <w:t>.</w:t>
      </w:r>
    </w:p>
    <w:p w:rsidR="001B74A7" w:rsidRDefault="001B74A7" w:rsidP="00A20A7C">
      <w:pPr>
        <w:pStyle w:val="Nadpis2"/>
        <w:spacing w:line="312" w:lineRule="auto"/>
      </w:pPr>
      <w:bookmarkStart w:id="66" w:name="_Toc451343915"/>
      <w:r>
        <w:t>Vizuální obsah bloků</w:t>
      </w:r>
      <w:bookmarkEnd w:id="66"/>
    </w:p>
    <w:p w:rsidR="001B74A7" w:rsidRDefault="00ED18A4" w:rsidP="00A20A7C">
      <w:pPr>
        <w:pStyle w:val="Odstavecprvn"/>
        <w:spacing w:line="312" w:lineRule="auto"/>
      </w:pPr>
      <w:r>
        <w:t xml:space="preserve">Další nedílnou částí </w:t>
      </w:r>
      <w:r w:rsidR="0062491F">
        <w:t xml:space="preserve">námi popisovaného algoritmu je výpočet podobnosti obsahu bloků. </w:t>
      </w:r>
      <w:r w:rsidR="002501D5">
        <w:t xml:space="preserve">Obsah vizuálního bloku může být různý a při rozhodování zda daný blok dále dělit či nikoliv, potřebujeme vědět, </w:t>
      </w:r>
      <w:r w:rsidR="005E28EC">
        <w:t>co obsahuje</w:t>
      </w:r>
      <w:r w:rsidR="002501D5">
        <w:t>.</w:t>
      </w:r>
      <w:r w:rsidR="008F0A11">
        <w:t xml:space="preserve"> Podle toho, pak můžeme hodnotu vypočítat. </w:t>
      </w:r>
      <w:r w:rsidR="002241FA">
        <w:t>Dále si přiblížíme</w:t>
      </w:r>
      <w:r w:rsidR="003D607A">
        <w:t>,</w:t>
      </w:r>
      <w:r w:rsidR="002241FA">
        <w:t xml:space="preserve"> jakým způsobem jsme tento výpočet implementovali.</w:t>
      </w:r>
    </w:p>
    <w:p w:rsidR="009D6C14" w:rsidRDefault="009D6C14"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Nadpis3"/>
        <w:spacing w:line="312" w:lineRule="auto"/>
      </w:pPr>
      <w:bookmarkStart w:id="67" w:name="_Toc451343916"/>
      <w:r>
        <w:t>Vektory obsahu</w:t>
      </w:r>
      <w:bookmarkEnd w:id="67"/>
    </w:p>
    <w:p w:rsidR="0045079C" w:rsidRDefault="00E47FF0" w:rsidP="006B3F09">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p>
    <w:p w:rsidR="006D38BB" w:rsidRDefault="0045079C" w:rsidP="006B3F09">
      <w:pPr>
        <w:spacing w:line="312" w:lineRule="auto"/>
      </w:pPr>
      <w:r>
        <w:t xml:space="preserve">Tento seznam obsahuje </w:t>
      </w:r>
      <w:r w:rsidR="008366E9">
        <w:t>vizuální oblasti, které jsou pro něj určené. Tudíž to může být vektor textového obsahu</w:t>
      </w:r>
      <w:r w:rsidR="008F50A5">
        <w:t>,</w:t>
      </w:r>
      <w:r w:rsidR="008366E9">
        <w:t xml:space="preserve"> obrázkového obsahu atd. </w:t>
      </w:r>
      <w:r w:rsidR="00C53C95">
        <w:t xml:space="preserve">Potřebujeme </w:t>
      </w:r>
      <w:r w:rsidR="000C14A5">
        <w:t xml:space="preserve">tak </w:t>
      </w:r>
      <w:r w:rsidR="00C53C95">
        <w:t xml:space="preserve">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A20A7C">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C665BB">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642EDA">
        <w:t xml:space="preserve"> </w:t>
      </w:r>
      <w:proofErr w:type="spellStart"/>
      <w:r w:rsidR="00642EDA" w:rsidRPr="00642EDA">
        <w:rPr>
          <w:i/>
        </w:rPr>
        <w:t>Box</w:t>
      </w:r>
      <w:r w:rsidR="001D6905" w:rsidRPr="00642EDA">
        <w:rPr>
          <w:i/>
        </w:rPr>
        <w:t>Tree</w:t>
      </w:r>
      <w:proofErr w:type="spellEnd"/>
      <w:r w:rsidR="001D6905">
        <w:t xml:space="preserve">, který byl popsán v kapitole 4. a můžeme pak pomocí metod přistoupit přímo k hodnotě určující typ obsahu toho bloku. </w:t>
      </w:r>
    </w:p>
    <w:p w:rsidR="009D0DA3" w:rsidRPr="00C14C54" w:rsidRDefault="009D0DA3" w:rsidP="00A20A7C">
      <w:pPr>
        <w:spacing w:line="312" w:lineRule="auto"/>
      </w:pPr>
    </w:p>
    <w:p w:rsidR="009D0DA3" w:rsidRDefault="009D0DA3" w:rsidP="00A20A7C">
      <w:pPr>
        <w:keepNext/>
        <w:spacing w:line="312" w:lineRule="auto"/>
      </w:pPr>
      <w:r>
        <w:rPr>
          <w:noProof/>
        </w:rPr>
        <w:drawing>
          <wp:inline distT="0" distB="0" distL="0" distR="0" wp14:anchorId="16879D16" wp14:editId="6BA20997">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F23537" w:rsidRDefault="00F23537" w:rsidP="00A20A7C">
      <w:pPr>
        <w:keepNext/>
        <w:spacing w:line="312" w:lineRule="auto"/>
      </w:pPr>
    </w:p>
    <w:p w:rsidR="00A84F4E" w:rsidRPr="009D0DA3" w:rsidRDefault="009D0DA3" w:rsidP="00A20A7C">
      <w:pPr>
        <w:pStyle w:val="Titulek"/>
        <w:spacing w:line="312" w:lineRule="auto"/>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rsidP="00A20A7C">
      <w:pPr>
        <w:spacing w:line="312" w:lineRule="auto"/>
        <w:jc w:val="left"/>
      </w:pPr>
      <w:r>
        <w:br w:type="page"/>
      </w:r>
    </w:p>
    <w:p w:rsidR="003D607A" w:rsidRDefault="00A84F4E" w:rsidP="00A20A7C">
      <w:pPr>
        <w:pStyle w:val="Nadpis3"/>
        <w:spacing w:line="312" w:lineRule="auto"/>
      </w:pPr>
      <w:bookmarkStart w:id="68" w:name="_Toc451343917"/>
      <w:r>
        <w:lastRenderedPageBreak/>
        <w:t>Podobnost obsahu</w:t>
      </w:r>
      <w:bookmarkEnd w:id="68"/>
    </w:p>
    <w:p w:rsidR="00A84F4E" w:rsidRDefault="00965C54" w:rsidP="00A20A7C">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w:t>
      </w:r>
      <w:r w:rsidR="00023678">
        <w:t>jich obsahuje několik</w:t>
      </w:r>
      <w:r w:rsidR="0031427D">
        <w:t xml:space="preserve">, které jsme si již definovali v kapitole 3. K výpočtu podobnosti obsahu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A20A7C">
      <w:pPr>
        <w:spacing w:line="312" w:lineRule="auto"/>
      </w:pPr>
      <w:r>
        <w:tab/>
        <w:t>V první řadě chceme zjistit podobnost jednotlivých typů vekt</w:t>
      </w:r>
      <w:r w:rsidR="00AE75C1">
        <w:t xml:space="preserve">orů pro dva dané vstupní bloky. Podobnost dvou vektorů můžeme spočíst několika způsoby, avšak my jsme </w:t>
      </w:r>
      <w:r w:rsidR="00B663DE">
        <w:t>z důvodu</w:t>
      </w:r>
      <w:r w:rsidR="00AE75C1">
        <w:t xml:space="preserve">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w:t>
      </w:r>
      <w:r w:rsidR="001E52BA">
        <w:t>dle rovnice</w:t>
      </w:r>
      <w:r w:rsidR="00C02F69">
        <w:t xml:space="preserve"> č. 5. </w:t>
      </w:r>
      <w:r w:rsidR="00801CDC">
        <w:t>N</w:t>
      </w:r>
      <w:r w:rsidR="00C02F69">
        <w:t xml:space="preserve">astane-li situace, kdy jsou oba vektory prázdné, výsledná hodnota kosinové podobnosti je nulová. </w:t>
      </w:r>
    </w:p>
    <w:p w:rsidR="00451C90" w:rsidRDefault="00451C90" w:rsidP="00A20A7C">
      <w:pPr>
        <w:spacing w:line="312" w:lineRule="auto"/>
      </w:pPr>
      <w:r>
        <w:tab/>
      </w:r>
      <w:r w:rsidR="00702591">
        <w:t xml:space="preserve">Další hodnotu, kterou potřebujeme, je váha daného typu vektoru. Je to dáno tím, že každý blok, může mít například víc textového obsahu než obrázkového </w:t>
      </w:r>
      <w:r w:rsidR="0025483B">
        <w:t>atd</w:t>
      </w:r>
      <w:r w:rsidR="00702591">
        <w:t>. Váha se počítá jako součet sum daného typu vektoru, pro který počítáme váhu,</w:t>
      </w:r>
      <w:r w:rsidR="005C0368">
        <w:t xml:space="preserve"> </w:t>
      </w:r>
      <w:r w:rsidR="009D5D64">
        <w:t>poděleno</w:t>
      </w:r>
      <w:r w:rsidR="005C0368">
        <w:t xml:space="preserve"> součtem celkových oblastí zabíraných danými dvěma bloky. </w:t>
      </w:r>
    </w:p>
    <w:p w:rsidR="00731354" w:rsidRPr="00A84F4E" w:rsidRDefault="00731354" w:rsidP="00A20A7C">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w:t>
      </w:r>
      <w:r w:rsidR="00501B8B">
        <w:t xml:space="preserve">náme jej s definovanou hodnotou, v našem případě je to parametr </w:t>
      </w:r>
      <w:r w:rsidR="00501B8B" w:rsidRPr="00501B8B">
        <w:rPr>
          <w:i/>
        </w:rPr>
        <w:t>beta</w:t>
      </w:r>
      <w:r w:rsidR="00501B8B">
        <w:t xml:space="preserve">, </w:t>
      </w:r>
      <w:r w:rsidRPr="00501B8B">
        <w:t>a</w:t>
      </w:r>
      <w:r>
        <w:t xml:space="preserve"> tím rozhodneme</w:t>
      </w:r>
      <w:r w:rsidR="003977F9">
        <w:t>,</w:t>
      </w:r>
      <w:r>
        <w:t xml:space="preserve"> zda budeme opět blok dělit či nikoliv. </w:t>
      </w:r>
    </w:p>
    <w:p w:rsidR="001B74A7" w:rsidRDefault="001B74A7" w:rsidP="00A20A7C">
      <w:pPr>
        <w:pStyle w:val="Nadpis2"/>
        <w:spacing w:line="312" w:lineRule="auto"/>
      </w:pPr>
      <w:bookmarkStart w:id="69" w:name="_Toc451343918"/>
      <w:r>
        <w:t>Řízení algoritmu</w:t>
      </w:r>
      <w:bookmarkEnd w:id="69"/>
    </w:p>
    <w:p w:rsidR="007368C8" w:rsidRDefault="00A121FA" w:rsidP="00A20A7C">
      <w:pPr>
        <w:spacing w:line="312" w:lineRule="auto"/>
      </w:pPr>
      <w:r>
        <w:t xml:space="preserve">Je pravdou, že k tomu, abychom mohli provádět segmentaci webových stránek, </w:t>
      </w:r>
      <w:r w:rsidR="009339C4">
        <w:t xml:space="preserve">nám </w:t>
      </w:r>
      <w:r>
        <w:t>nestačí si říct</w:t>
      </w:r>
      <w:r w:rsidR="009339C4">
        <w:t>,</w:t>
      </w:r>
      <w:r>
        <w:t xml:space="preserve"> jak vypočítat několik vzorců.</w:t>
      </w:r>
      <w:r w:rsidR="001C4B87">
        <w:t xml:space="preserve"> </w:t>
      </w:r>
      <w:r w:rsidR="005A60A3">
        <w:t>Musíme si sdělit</w:t>
      </w:r>
      <w:r w:rsidR="0033415D">
        <w:t xml:space="preserve">, </w:t>
      </w:r>
      <w:r w:rsidR="005A60A3">
        <w:t xml:space="preserve">jakým způsobem </w:t>
      </w:r>
      <w:r w:rsidR="0033415D">
        <w:t xml:space="preserve">celý použitý algoritmus </w:t>
      </w:r>
      <w:r w:rsidR="005A60A3">
        <w:t>řídíme</w:t>
      </w:r>
      <w:r w:rsidR="00241561">
        <w:t>,</w:t>
      </w:r>
      <w:r w:rsidR="0033415D">
        <w:t xml:space="preserve"> a </w:t>
      </w:r>
      <w:r w:rsidR="005A60A3">
        <w:t>s tím taktéž souvisí</w:t>
      </w:r>
      <w:r w:rsidR="00AA5829">
        <w:t xml:space="preserve"> </w:t>
      </w:r>
      <w:r w:rsidR="005A60A3">
        <w:t>tvorba výstupní posloupnosti</w:t>
      </w:r>
      <w:r w:rsidR="00AA5829">
        <w:t xml:space="preserve">. </w:t>
      </w:r>
    </w:p>
    <w:p w:rsidR="00241561" w:rsidRDefault="00241561" w:rsidP="00A20A7C">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A20A7C">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w:t>
      </w:r>
      <w:r w:rsidR="009C50F0">
        <w:t xml:space="preserve"> </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1B4BBF">
        <w:rPr>
          <w:rFonts w:ascii="Courier New" w:hAnsi="Courier New" w:cs="Courier New"/>
        </w:rPr>
        <w:t>()</w:t>
      </w:r>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1B4BBF">
        <w:rPr>
          <w:rFonts w:ascii="Courier New" w:hAnsi="Courier New" w:cs="Courier New"/>
        </w:rPr>
        <w:t>()</w:t>
      </w:r>
      <w:r w:rsidR="000A4056" w:rsidRPr="000A4056">
        <w:t>.</w:t>
      </w:r>
      <w:r w:rsidR="000A4056">
        <w:t xml:space="preserve"> Metoda</w:t>
      </w:r>
      <w:r w:rsidR="007D35CE">
        <w:t xml:space="preserve"> prochází celý strom a podle pravidel v tabulce </w:t>
      </w:r>
      <w:r w:rsidR="00F6272E">
        <w:t>3.</w:t>
      </w:r>
      <w:r w:rsidR="007D35CE">
        <w:t xml:space="preserve">1 řeší </w:t>
      </w:r>
      <w:r w:rsidR="007D35CE">
        <w:lastRenderedPageBreak/>
        <w:t xml:space="preserve">dělení jednotlivých prvků vstupního stromu. </w:t>
      </w:r>
      <w:r w:rsidR="00751304">
        <w:t>Prvkem vstupního stromu myslíme vizuální blok.</w:t>
      </w:r>
      <w:r w:rsidR="0088401B">
        <w:t xml:space="preserve"> </w:t>
      </w:r>
    </w:p>
    <w:p w:rsidR="001D5418" w:rsidRPr="00870E4E" w:rsidRDefault="0088401B" w:rsidP="0029197A">
      <w:pPr>
        <w:spacing w:line="312" w:lineRule="auto"/>
        <w:ind w:firstLine="708"/>
      </w:pPr>
      <w:r>
        <w:t xml:space="preserve">Pokaždé, když se blok </w:t>
      </w:r>
      <w:r w:rsidR="006B5B71">
        <w:t>nedělí,</w:t>
      </w:r>
      <w:r>
        <w:t xml:space="preserve"> </w:t>
      </w:r>
      <w:r w:rsidR="00621FAD">
        <w:t>vložíme jej</w:t>
      </w:r>
      <w:r>
        <w:t xml:space="preserve">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4072FF">
        <w:t>vidíme</w:t>
      </w:r>
      <w:r w:rsidR="00897781">
        <w:t xml:space="preserve">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4256D353" wp14:editId="17F5FF88">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70" w:name="_Toc451343919"/>
      <w:r>
        <w:t>Vstup a výstup algoritmu</w:t>
      </w:r>
      <w:bookmarkEnd w:id="70"/>
    </w:p>
    <w:p w:rsidR="004C7CB2" w:rsidRPr="008D44C6" w:rsidRDefault="00C6670B" w:rsidP="004C2259">
      <w:pPr>
        <w:spacing w:line="312" w:lineRule="auto"/>
      </w:pPr>
      <w:r>
        <w:t>Nyní už víme</w:t>
      </w:r>
      <w:r w:rsidR="00476501">
        <w:t>,</w:t>
      </w:r>
      <w:r>
        <w:t xml:space="preserve"> jak</w:t>
      </w:r>
      <w:r w:rsidR="00A50746">
        <w:t>ým způsobem</w:t>
      </w:r>
      <w:r>
        <w:t xml:space="preserve"> celý algoritmus funguje a je vhodné si předvést, jak vypadá vstupní a výstupní stránka. </w:t>
      </w:r>
      <w:r w:rsidR="007364D9">
        <w:t xml:space="preserve">Na vstupu máme webovou stránku </w:t>
      </w:r>
      <w:r w:rsidR="00C64037">
        <w:t>upravenou</w:t>
      </w:r>
      <w:r w:rsidR="007364D9">
        <w:t xml:space="preserve"> CSS boxem</w:t>
      </w:r>
      <w:r w:rsidR="00E5665C">
        <w:t>,</w:t>
      </w:r>
      <w:r w:rsidR="007364D9">
        <w:t xml:space="preserve"> což je </w:t>
      </w:r>
      <w:proofErr w:type="spellStart"/>
      <w:r w:rsidR="007364D9">
        <w:t>renderovací</w:t>
      </w:r>
      <w:proofErr w:type="spellEnd"/>
      <w:r w:rsidR="007364D9">
        <w:t xml:space="preserve"> nástroj. </w:t>
      </w:r>
      <w:r w:rsidR="00B0255C">
        <w:t>Vstupní</w:t>
      </w:r>
      <w:r w:rsidR="00E5143F">
        <w:t xml:space="preserve"> webová</w:t>
      </w:r>
      <w:r w:rsidR="00B0255C">
        <w:t xml:space="preserve"> stránka se převede na </w:t>
      </w:r>
      <w:proofErr w:type="spellStart"/>
      <w:r w:rsidR="00B0255C" w:rsidRPr="009774D0">
        <w:rPr>
          <w:i/>
        </w:rPr>
        <w:t>BoxTree</w:t>
      </w:r>
      <w:proofErr w:type="spellEnd"/>
      <w:r w:rsidR="009774D0">
        <w:t>, který odpovídá</w:t>
      </w:r>
      <w:r w:rsidR="00B0255C">
        <w:t> DOM strom</w:t>
      </w:r>
      <w:r w:rsidR="009774D0">
        <w:t>u vstupní stránky.</w:t>
      </w:r>
      <w:r w:rsidR="00B0255C">
        <w:t xml:space="preserve"> </w:t>
      </w:r>
      <w:proofErr w:type="spellStart"/>
      <w:r w:rsidR="00C812C3" w:rsidRPr="009774D0">
        <w:rPr>
          <w:i/>
        </w:rPr>
        <w:t>BoxTree</w:t>
      </w:r>
      <w:proofErr w:type="spellEnd"/>
      <w:r w:rsidR="00C812C3">
        <w:t xml:space="preserve"> </w:t>
      </w:r>
      <w:r w:rsidR="00B0255C">
        <w:t>se poté převede na</w:t>
      </w:r>
      <w:r w:rsidR="00197EF8">
        <w:t xml:space="preserve"> totožný</w:t>
      </w:r>
      <w:r w:rsidR="00B0255C">
        <w:t xml:space="preserve"> </w:t>
      </w:r>
      <w:proofErr w:type="spellStart"/>
      <w:r w:rsidR="00B0255C" w:rsidRPr="009774D0">
        <w:rPr>
          <w:i/>
        </w:rPr>
        <w:t>AreaTree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proofErr w:type="spellStart"/>
      <w:r w:rsidR="008D44C6">
        <w:rPr>
          <w:i/>
        </w:rPr>
        <w:t>BoxTree</w:t>
      </w:r>
      <w:proofErr w:type="spellEnd"/>
      <w:r w:rsidR="008D44C6">
        <w:t xml:space="preserve"> </w:t>
      </w:r>
      <w:r w:rsidR="000E035E">
        <w:t>má na vstupu webovou stránku</w:t>
      </w:r>
      <w:r w:rsidR="008D44C6">
        <w:t xml:space="preserve"> a výstupním</w:t>
      </w:r>
      <w:r w:rsidR="000E035E">
        <w:t xml:space="preserve"> prvkem</w:t>
      </w:r>
      <w:r w:rsidR="008D44C6">
        <w:t xml:space="preserve"> je strom.</w:t>
      </w:r>
      <w:r w:rsidR="005F091C">
        <w:t xml:space="preserve"> </w:t>
      </w:r>
      <w:r w:rsidR="00C54ADD">
        <w:t>Ukázku najdeme</w:t>
      </w:r>
      <w:r w:rsidR="005F091C">
        <w:t xml:space="preserve"> na obrázku 5.12, kde </w:t>
      </w:r>
      <w:r w:rsidR="00C54ADD">
        <w:t>se nachází</w:t>
      </w:r>
      <w:r w:rsidR="005F091C">
        <w:t xml:space="preserve"> část webové </w:t>
      </w:r>
      <w:r w:rsidR="005F091C">
        <w:lastRenderedPageBreak/>
        <w:t>stránky a</w:t>
      </w:r>
      <w:r w:rsidR="00470BD7">
        <w:t xml:space="preserve"> zeleně</w:t>
      </w:r>
      <w:r w:rsidR="005F091C">
        <w:t xml:space="preserve"> vyznačené nalezené prvky v </w:t>
      </w:r>
      <w:proofErr w:type="spellStart"/>
      <w:r w:rsidR="005F091C" w:rsidRPr="00C54ADD">
        <w:rPr>
          <w:i/>
        </w:rPr>
        <w:t>BoxTree</w:t>
      </w:r>
      <w:proofErr w:type="spellEnd"/>
      <w:r w:rsidR="0057208D">
        <w:t xml:space="preserve">. Dále zde můžeme najít </w:t>
      </w:r>
      <w:r w:rsidR="005F091C">
        <w:t xml:space="preserve">část </w:t>
      </w:r>
      <w:proofErr w:type="spellStart"/>
      <w:r w:rsidR="005F091C" w:rsidRPr="00C54ADD">
        <w:rPr>
          <w:i/>
        </w:rPr>
        <w:t>BoxTree</w:t>
      </w:r>
      <w:proofErr w:type="spellEnd"/>
      <w:r w:rsidR="005F091C">
        <w:t>, který odpovídá žlutě vyznačené části.</w:t>
      </w:r>
      <w:r w:rsidR="008D44C6">
        <w:t xml:space="preserve"> </w:t>
      </w:r>
      <w:r w:rsidR="00965A32">
        <w:t>Zatímco</w:t>
      </w:r>
      <w:r w:rsidR="008D44C6">
        <w:t xml:space="preserve"> u </w:t>
      </w:r>
      <w:proofErr w:type="spellStart"/>
      <w:r w:rsidR="008D44C6">
        <w:rPr>
          <w:i/>
        </w:rPr>
        <w:t>AreaTree</w:t>
      </w:r>
      <w:proofErr w:type="spellEnd"/>
      <w:r w:rsidR="008D44C6">
        <w:rPr>
          <w:i/>
        </w:rPr>
        <w:t xml:space="preserve"> </w:t>
      </w:r>
      <w:r w:rsidR="008D44C6">
        <w:t xml:space="preserve">se jedná o seznam jednotlivých prvků webové stránky, což jsou naše již nedělitelné vizuální bloky, a na výstupu opět vzniká strom. </w:t>
      </w:r>
      <w:r w:rsidR="00965A32">
        <w:t>Ukázku máme</w:t>
      </w:r>
      <w:r w:rsidR="005F091C">
        <w:t xml:space="preserve"> na obrázku 5.13. </w:t>
      </w:r>
      <w:r w:rsidR="00BE45D8">
        <w:t>Lze zde najít</w:t>
      </w:r>
      <w:r w:rsidR="005F091C">
        <w:t xml:space="preserve"> část webové strán</w:t>
      </w:r>
      <w:r w:rsidR="00B326B8">
        <w:t>ky</w:t>
      </w:r>
      <w:r w:rsidR="005F091C">
        <w:t xml:space="preserve">, na které jsou </w:t>
      </w:r>
      <w:r w:rsidR="005D256A">
        <w:t xml:space="preserve">růžově </w:t>
      </w:r>
      <w:r w:rsidR="005F091C">
        <w:t>vyznačené nalezené vizuální oblasti a dále seznam, z</w:t>
      </w:r>
      <w:r w:rsidR="009432F8">
        <w:t>e</w:t>
      </w:r>
      <w:r w:rsidR="005F091C">
        <w:t xml:space="preserve"> kterého byly oblasti skládány do výsledného stromu. Ten je zde taktéž zaznačen. Můžeme si všimnout </w:t>
      </w:r>
      <w:r w:rsidR="00D566A8">
        <w:t xml:space="preserve">i </w:t>
      </w:r>
      <w:r w:rsidR="005F091C">
        <w:t>z</w:t>
      </w:r>
      <w:r w:rsidR="00D566A8">
        <w:t>e</w:t>
      </w:r>
      <w:r w:rsidR="005F091C">
        <w:t> </w:t>
      </w:r>
      <w:r w:rsidR="006D0633">
        <w:t>stručné</w:t>
      </w:r>
      <w:r w:rsidR="005F091C">
        <w:t xml:space="preserve"> ukázky, že výsledný strom našeho segmentač</w:t>
      </w:r>
      <w:r w:rsidR="00EF1190">
        <w:t>ního algoritmu je velmi plytký. Z</w:t>
      </w:r>
      <w:r w:rsidR="005F091C">
        <w:t>a pomocí vstupních parametrů</w:t>
      </w:r>
      <w:r w:rsidR="00EF1190">
        <w:t xml:space="preserve"> můžeme rozložení výstupního stromu změnit.</w:t>
      </w:r>
      <w:r w:rsidR="005F091C">
        <w:t xml:space="preserve"> </w:t>
      </w:r>
      <w:r w:rsidR="00EF1190">
        <w:t>Z</w:t>
      </w:r>
      <w:r w:rsidR="005F091C">
        <w:t>měníme</w:t>
      </w:r>
      <w:r w:rsidR="00EF1190">
        <w:t xml:space="preserve"> je</w:t>
      </w:r>
      <w:r w:rsidR="005F091C">
        <w:t xml:space="preserve"> v uživatelském rozhraní</w:t>
      </w:r>
      <w:r w:rsidR="00EF1190">
        <w:t>. Jakým způsobem vstupní parametry ovlivňují výstup</w:t>
      </w:r>
      <w:r w:rsidR="002D63FC">
        <w:t>,</w:t>
      </w:r>
      <w:r w:rsidR="00EF1190">
        <w:t xml:space="preserve"> se dozvíme v následující kapitole.</w:t>
      </w:r>
      <w:r w:rsidR="005F091C">
        <w:t xml:space="preserve"> </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5358B8DB" wp14:editId="0DB88918">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A1944" w:rsidRDefault="009A1944" w:rsidP="007432FE">
      <w:pPr>
        <w:keepNext/>
        <w:spacing w:line="312" w:lineRule="auto"/>
      </w:pPr>
    </w:p>
    <w:p w:rsidR="007432FE" w:rsidRDefault="007432FE" w:rsidP="007432FE">
      <w:pPr>
        <w:pStyle w:val="Titulek"/>
        <w:jc w:val="center"/>
        <w:rPr>
          <w:b w:val="0"/>
          <w:color w:val="auto"/>
          <w:sz w:val="24"/>
        </w:rPr>
      </w:pPr>
      <w:r w:rsidRPr="007432FE">
        <w:rPr>
          <w:b w:val="0"/>
          <w:color w:val="auto"/>
          <w:sz w:val="24"/>
        </w:rPr>
        <w:t xml:space="preserve">Obrázek </w:t>
      </w:r>
      <w:r w:rsidR="0051029E">
        <w:rPr>
          <w:b w:val="0"/>
          <w:color w:val="auto"/>
          <w:sz w:val="24"/>
        </w:rPr>
        <w:t>5</w:t>
      </w:r>
      <w:r>
        <w:rPr>
          <w:b w:val="0"/>
          <w:color w:val="auto"/>
          <w:sz w:val="24"/>
        </w:rPr>
        <w:t xml:space="preserve">.12: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7B7027E5" wp14:editId="18B775A7">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5B6FD1">
      <w:pPr>
        <w:pStyle w:val="Nadpis1"/>
        <w:spacing w:line="312" w:lineRule="auto"/>
      </w:pPr>
      <w:bookmarkStart w:id="71" w:name="_Toc451343920"/>
      <w:r w:rsidRPr="00ED18A4">
        <w:lastRenderedPageBreak/>
        <w:t>Dosažené</w:t>
      </w:r>
      <w:r>
        <w:t xml:space="preserve"> výsledky</w:t>
      </w:r>
      <w:bookmarkEnd w:id="71"/>
      <w:r>
        <w:t xml:space="preserve"> </w:t>
      </w:r>
    </w:p>
    <w:p w:rsidR="003A249B" w:rsidRDefault="00DB0136" w:rsidP="004F1A02">
      <w:pPr>
        <w:pStyle w:val="Odstavecprvn"/>
        <w:spacing w:line="312" w:lineRule="auto"/>
      </w:pPr>
      <w:r>
        <w:t>Po každé implementaci bychom měli ověřit její validitu</w:t>
      </w:r>
      <w:r w:rsidR="00CF5969">
        <w:t>. Ověřování vykonáváme</w:t>
      </w:r>
      <w:r>
        <w:t xml:space="preserve"> za pomocí kvalitních testů. </w:t>
      </w:r>
      <w:r w:rsidR="00340040">
        <w:t>V </w:t>
      </w:r>
      <w:r w:rsidR="00DD7171">
        <w:t>aktuální</w:t>
      </w:r>
      <w:r w:rsidR="00340040">
        <w:t xml:space="preserve"> kapitole si ukážeme, jak</w:t>
      </w:r>
      <w:r w:rsidR="00475FC7">
        <w:t>ým způsobem</w:t>
      </w:r>
      <w:r w:rsidR="00340040">
        <w:t xml:space="preserve"> jsme testování prováděli, a taktéž</w:t>
      </w:r>
      <w:r w:rsidR="006E7B4C">
        <w:t xml:space="preserve"> si ukážeme</w:t>
      </w:r>
      <w:r w:rsidR="00340040">
        <w:t xml:space="preserve"> </w:t>
      </w:r>
      <w:r w:rsidR="006F5C3C">
        <w:t>dosažen</w:t>
      </w:r>
      <w:r w:rsidR="006E7B4C">
        <w:t>é</w:t>
      </w:r>
      <w:r w:rsidR="00340040">
        <w:t xml:space="preserve"> výsledk</w:t>
      </w:r>
      <w:r w:rsidR="006E7B4C">
        <w:t>y</w:t>
      </w:r>
      <w:r w:rsidR="00340040">
        <w:t xml:space="preserve"> při segmentaci vstupní webové stránky. </w:t>
      </w:r>
      <w:r w:rsidR="003363A9">
        <w:t>Jelikož se j</w:t>
      </w:r>
      <w:r w:rsidR="00F06F04">
        <w:t xml:space="preserve">edná především o experimentální odvětví, </w:t>
      </w:r>
      <w:r w:rsidR="00C924C6">
        <w:t>zvolení správné testovací sady je klíčové.</w:t>
      </w:r>
    </w:p>
    <w:p w:rsidR="001C4605" w:rsidRPr="001C4605" w:rsidRDefault="00C2002B" w:rsidP="004F1A02">
      <w:pPr>
        <w:pStyle w:val="Odstavecdal"/>
        <w:spacing w:line="312" w:lineRule="auto"/>
      </w:pPr>
      <w:r>
        <w:t xml:space="preserve">Seznámíme se zde se zvolenou testovací sadou. </w:t>
      </w:r>
      <w:r w:rsidR="00E06D61">
        <w:t>Ukážeme si výsledné výstupy po provedení našeho segmentačního algoritmu</w:t>
      </w:r>
      <w:r>
        <w:t xml:space="preserve">. </w:t>
      </w:r>
      <w:r w:rsidR="000D7D31">
        <w:t>Testování je důležité i z toho hlediska, že nám může pomoci odhalit některé chyby v implementaci. Pokud se nějaké naleznou, budou zde uvedeny i s jejich řešením.</w:t>
      </w:r>
    </w:p>
    <w:p w:rsidR="005B6FD1" w:rsidRPr="00114215" w:rsidRDefault="000D7D31" w:rsidP="004F1A02">
      <w:pPr>
        <w:pStyle w:val="Odstavecdal"/>
        <w:spacing w:line="312" w:lineRule="auto"/>
      </w:pPr>
      <w:r>
        <w:t>Dalšími d</w:t>
      </w:r>
      <w:r w:rsidR="001A0DB2">
        <w:t>ůležitými faktory, které velmi ovlivňují výsledek segmentace, jsou vs</w:t>
      </w:r>
      <w:r w:rsidR="00114215">
        <w:t>tupní parametry. Již jsme se o nich</w:t>
      </w:r>
      <w:r w:rsidR="00C4503C">
        <w:t xml:space="preserve"> lehce</w:t>
      </w:r>
      <w:r w:rsidR="00114215">
        <w:t xml:space="preserve"> zmínili v předešlých kapitolách a jedná se o parametry </w:t>
      </w:r>
      <w:r w:rsidR="00114215">
        <w:rPr>
          <w:i/>
        </w:rPr>
        <w:t xml:space="preserve">alfa </w:t>
      </w:r>
      <w:r w:rsidR="00114215">
        <w:t xml:space="preserve">a </w:t>
      </w:r>
      <w:r w:rsidR="00114215">
        <w:rPr>
          <w:i/>
        </w:rPr>
        <w:t>beta</w:t>
      </w:r>
      <w:r w:rsidR="00114215">
        <w:t xml:space="preserve">. </w:t>
      </w:r>
      <w:r w:rsidR="00C8563E">
        <w:t>Jaký vliv mají na výsledek segmentace</w:t>
      </w:r>
      <w:r w:rsidR="001C4605">
        <w:t>,</w:t>
      </w:r>
      <w:r w:rsidR="00C8563E">
        <w:t xml:space="preserve"> se dozvíme</w:t>
      </w:r>
      <w:r w:rsidR="00CD603A">
        <w:t xml:space="preserve"> v</w:t>
      </w:r>
      <w:r w:rsidR="00C8563E">
        <w:t xml:space="preserve"> níže</w:t>
      </w:r>
      <w:r w:rsidR="00CD603A">
        <w:t xml:space="preserve"> uvedené</w:t>
      </w:r>
      <w:r w:rsidR="00C8563E">
        <w:t> podkapitole 6.2.</w:t>
      </w:r>
      <w:r w:rsidR="001C4605">
        <w:t xml:space="preserve"> </w:t>
      </w:r>
    </w:p>
    <w:p w:rsidR="00AC40A7" w:rsidRDefault="003E2778" w:rsidP="003A5C79">
      <w:pPr>
        <w:pStyle w:val="Nadpis2"/>
        <w:spacing w:line="312" w:lineRule="auto"/>
      </w:pPr>
      <w:bookmarkStart w:id="72" w:name="_Toc451343921"/>
      <w:r>
        <w:t>Testování</w:t>
      </w:r>
      <w:bookmarkEnd w:id="72"/>
    </w:p>
    <w:p w:rsidR="00A7186D" w:rsidRDefault="003A5C79" w:rsidP="003A5C79">
      <w:pPr>
        <w:spacing w:line="312" w:lineRule="auto"/>
      </w:pPr>
      <w:r>
        <w:t xml:space="preserve">Správné a pečlivé testování je klíč k úspěchu každé implementace. Pomáhá nám ověřit jednotlivé části, a poté i kompletní část implementace. Taktéž </w:t>
      </w:r>
      <w:r w:rsidR="00C85476">
        <w:t>nám napomáhá</w:t>
      </w:r>
      <w:r>
        <w:t xml:space="preserve"> při odhalení mnoha chyb, kterých jsme </w:t>
      </w:r>
      <w:r w:rsidR="00C85476">
        <w:t>mohli při implementaci dopustit</w:t>
      </w:r>
      <w:r>
        <w:t xml:space="preserve">. </w:t>
      </w:r>
    </w:p>
    <w:p w:rsidR="00A529B0" w:rsidRDefault="00A529B0" w:rsidP="003A5C79">
      <w:pPr>
        <w:spacing w:line="312" w:lineRule="auto"/>
      </w:pPr>
      <w:r>
        <w:tab/>
      </w:r>
      <w:r w:rsidR="009C4A60">
        <w:t xml:space="preserve">Vezmeme to z hlediska našeho algoritmu. Protože se jedná o experimentální tvorbu, musí tomu odpovídat i testy. Ty musíme volit správně a účelně, abychom dosáhli správných výsledků a odhalili chyby specifické pro náš algoritmus. </w:t>
      </w:r>
      <w:r w:rsidR="000C7306">
        <w:t xml:space="preserve">Především musíme vybrat správnou sadu </w:t>
      </w:r>
      <w:r w:rsidR="004204FF">
        <w:t xml:space="preserve">vybraných </w:t>
      </w:r>
      <w:r w:rsidR="000C7306">
        <w:t>webových stránek.</w:t>
      </w:r>
      <w:r w:rsidR="000C1A36">
        <w:t xml:space="preserve"> Jakmile vybereme správnou sadu</w:t>
      </w:r>
      <w:r w:rsidR="000D538F">
        <w:t>,</w:t>
      </w:r>
      <w:r w:rsidR="000C1A36">
        <w:t xml:space="preserve"> můžeme přejít k samotnému testování. </w:t>
      </w:r>
      <w:r w:rsidR="000C7306">
        <w:t xml:space="preserve"> </w:t>
      </w:r>
      <w:r w:rsidR="00C66BD8">
        <w:t xml:space="preserve">To spočívá ve spouštění našeho segmentačního algoritmu </w:t>
      </w:r>
      <w:r w:rsidR="00394A64">
        <w:t>s různými webovými stránk</w:t>
      </w:r>
      <w:r w:rsidR="00E227D2">
        <w:t>ami</w:t>
      </w:r>
      <w:r w:rsidR="00394A64">
        <w:t xml:space="preserve"> ze vstupní sady</w:t>
      </w:r>
      <w:r w:rsidR="00C66BD8">
        <w:t xml:space="preserve"> při různé kombinaci </w:t>
      </w:r>
      <w:r w:rsidR="00436B2C">
        <w:t>vstupních parametrů</w:t>
      </w:r>
      <w:r w:rsidR="00C66BD8">
        <w:t xml:space="preserve">. </w:t>
      </w:r>
      <w:r w:rsidR="006176D0">
        <w:t>Jak tyto parametry ovlivňují naši segmentační metodu</w:t>
      </w:r>
      <w:r w:rsidR="00D2252F">
        <w:t>,</w:t>
      </w:r>
      <w:r w:rsidR="006176D0">
        <w:t xml:space="preserve"> se dočteme níže.</w:t>
      </w:r>
      <w:r w:rsidR="00D2252F">
        <w:t xml:space="preserve"> </w:t>
      </w:r>
      <w:r w:rsidR="002121BC">
        <w:t xml:space="preserve">Ukázku sady webových stránek můžeme vidět na obrázku </w:t>
      </w:r>
      <w:r w:rsidR="005B3FA2" w:rsidRPr="005B3FA2">
        <w:t>6.1</w:t>
      </w:r>
      <w:r w:rsidR="002121BC" w:rsidRPr="005B3FA2">
        <w:t xml:space="preserve">. </w:t>
      </w:r>
    </w:p>
    <w:p w:rsidR="005D6330" w:rsidRDefault="005D6330" w:rsidP="003A5C79">
      <w:pPr>
        <w:spacing w:line="312" w:lineRule="auto"/>
      </w:pPr>
      <w:r>
        <w:tab/>
        <w:t>Po otestování na vybrané sadě můžeme prozkoumat výsledky a zhodnotit tak, zda se nám podařilo správně implementovat námi popisovanou segmentační metodu.</w:t>
      </w:r>
      <w:r w:rsidR="00D8245D">
        <w:t xml:space="preserve"> </w:t>
      </w:r>
      <w:r w:rsidR="00822BD6">
        <w:t xml:space="preserve">Po otestování jsme zjistili pouze </w:t>
      </w:r>
      <w:r w:rsidR="00213A7E">
        <w:t>drobnost</w:t>
      </w:r>
      <w:r w:rsidR="00822BD6">
        <w:t>, jako je například chyba v podmínce u konstrukce algoritmu podle tabulky 3.</w:t>
      </w:r>
      <w:r w:rsidR="00213A7E">
        <w:t xml:space="preserve"> </w:t>
      </w:r>
      <w:r w:rsidR="00822BD6">
        <w:t xml:space="preserve"> </w:t>
      </w:r>
    </w:p>
    <w:p w:rsidR="000D072F" w:rsidRDefault="000D072F" w:rsidP="003A5C79">
      <w:pPr>
        <w:spacing w:line="312" w:lineRule="auto"/>
      </w:pPr>
      <w:r>
        <w:tab/>
        <w:t xml:space="preserve">Protože v době testování jsme neměli k dispozici další tvořené algoritmy segmentace, použili jsme pro srovnání výsledku </w:t>
      </w:r>
      <w:r w:rsidR="003631CA">
        <w:t>výchozí</w:t>
      </w:r>
      <w:r>
        <w:t xml:space="preserve"> metodu segmentace implementovanou ve </w:t>
      </w:r>
      <w:proofErr w:type="spellStart"/>
      <w:r>
        <w:t>Frameworku</w:t>
      </w:r>
      <w:proofErr w:type="spellEnd"/>
      <w:r>
        <w:t>.</w:t>
      </w:r>
      <w:r w:rsidR="00C26B1A">
        <w:t xml:space="preserve"> Na obrázku 6.2 toto srovnání můžeme vidět. </w:t>
      </w:r>
      <w:r w:rsidR="00814B36">
        <w:t xml:space="preserve">Pro ilustraci </w:t>
      </w:r>
      <w:r w:rsidR="00C26B1A">
        <w:t xml:space="preserve">jsme použili </w:t>
      </w:r>
      <w:r w:rsidR="00814B36">
        <w:t xml:space="preserve">stránky </w:t>
      </w:r>
      <w:r w:rsidR="00C26B1A">
        <w:t xml:space="preserve">seznam.cz a wikipedii.org. Vidíme, že zatímco základní algoritmus, ohraničuje bloky celé, jak se nacházejí na stránce, námi implementovaný algoritmus ohraničuje bloky především podle vizuálních vlastností a rozdíl můžeme vidět již na první pohled. </w:t>
      </w:r>
    </w:p>
    <w:p w:rsidR="00AC40A7" w:rsidRDefault="00AC40A7" w:rsidP="003A5C79">
      <w:pPr>
        <w:spacing w:line="312" w:lineRule="auto"/>
      </w:pPr>
    </w:p>
    <w:p w:rsidR="00EA3449" w:rsidRDefault="0031082B" w:rsidP="00EA3449">
      <w:pPr>
        <w:keepNext/>
        <w:spacing w:line="312" w:lineRule="auto"/>
        <w:ind w:hanging="142"/>
      </w:pPr>
      <w:r>
        <w:rPr>
          <w:noProof/>
        </w:rPr>
        <w:drawing>
          <wp:inline distT="0" distB="0" distL="0" distR="0" wp14:anchorId="51294C14" wp14:editId="38586EE3">
            <wp:extent cx="5753100" cy="3234690"/>
            <wp:effectExtent l="76200" t="76200" r="76200" b="8001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sady.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31082B" w:rsidRDefault="0031082B" w:rsidP="0031082B">
      <w:pPr>
        <w:pStyle w:val="Titulek"/>
        <w:jc w:val="center"/>
        <w:rPr>
          <w:b w:val="0"/>
          <w:color w:val="auto"/>
          <w:sz w:val="24"/>
        </w:rPr>
      </w:pPr>
      <w:r w:rsidRPr="0031082B">
        <w:rPr>
          <w:b w:val="0"/>
          <w:color w:val="auto"/>
          <w:sz w:val="24"/>
        </w:rPr>
        <w:t xml:space="preserve">Obrázek </w:t>
      </w:r>
      <w:r>
        <w:rPr>
          <w:b w:val="0"/>
          <w:color w:val="auto"/>
          <w:sz w:val="24"/>
        </w:rPr>
        <w:t>6.1:</w:t>
      </w:r>
      <w:r w:rsidR="00981AA7">
        <w:rPr>
          <w:b w:val="0"/>
          <w:color w:val="auto"/>
          <w:sz w:val="24"/>
        </w:rPr>
        <w:t xml:space="preserve"> Ukázka webových stránek použitých při testování. </w:t>
      </w:r>
    </w:p>
    <w:p w:rsidR="007A4C23" w:rsidRDefault="007A4C23" w:rsidP="007A4C23"/>
    <w:p w:rsidR="007A4C23" w:rsidRDefault="007A4C23" w:rsidP="007A4C23">
      <w:pPr>
        <w:keepNext/>
        <w:ind w:hanging="142"/>
      </w:pPr>
      <w:r>
        <w:rPr>
          <w:noProof/>
        </w:rPr>
        <w:drawing>
          <wp:inline distT="0" distB="0" distL="0" distR="0" wp14:anchorId="33A2C937" wp14:editId="070E1927">
            <wp:extent cx="5753100" cy="3234690"/>
            <wp:effectExtent l="76200" t="76200" r="76200" b="8001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ovnání defaultu a mojeho..png"/>
                    <pic:cNvPicPr/>
                  </pic:nvPicPr>
                  <pic:blipFill>
                    <a:blip r:embed="rId39">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45080" w:rsidRDefault="00945080" w:rsidP="007A4C23">
      <w:pPr>
        <w:keepNext/>
        <w:ind w:hanging="142"/>
      </w:pPr>
    </w:p>
    <w:p w:rsidR="007A4C23" w:rsidRDefault="007A4C23" w:rsidP="007A4C23">
      <w:pPr>
        <w:pStyle w:val="Titulek"/>
        <w:jc w:val="center"/>
        <w:rPr>
          <w:b w:val="0"/>
          <w:color w:val="auto"/>
          <w:sz w:val="24"/>
        </w:rPr>
      </w:pPr>
      <w:r w:rsidRPr="007A4C23">
        <w:rPr>
          <w:b w:val="0"/>
          <w:color w:val="auto"/>
          <w:sz w:val="24"/>
        </w:rPr>
        <w:t xml:space="preserve">Obrázek </w:t>
      </w:r>
      <w:r>
        <w:rPr>
          <w:b w:val="0"/>
          <w:color w:val="auto"/>
          <w:sz w:val="24"/>
        </w:rPr>
        <w:t xml:space="preserve">6.2: Srovnání segmentačních algoritmů </w:t>
      </w:r>
      <w:r w:rsidR="004C7E0B">
        <w:rPr>
          <w:b w:val="0"/>
          <w:color w:val="auto"/>
          <w:sz w:val="24"/>
        </w:rPr>
        <w:t xml:space="preserve">ve </w:t>
      </w:r>
      <w:proofErr w:type="spellStart"/>
      <w:r w:rsidR="004C7E0B">
        <w:rPr>
          <w:b w:val="0"/>
          <w:color w:val="auto"/>
          <w:sz w:val="24"/>
        </w:rPr>
        <w:t>Frameworku</w:t>
      </w:r>
      <w:proofErr w:type="spellEnd"/>
      <w:r w:rsidR="004C7E0B">
        <w:rPr>
          <w:b w:val="0"/>
          <w:color w:val="auto"/>
          <w:sz w:val="24"/>
        </w:rPr>
        <w:t xml:space="preserve"> </w:t>
      </w:r>
      <w:proofErr w:type="spellStart"/>
      <w:r w:rsidR="00C665BB">
        <w:rPr>
          <w:b w:val="0"/>
          <w:color w:val="auto"/>
          <w:sz w:val="24"/>
        </w:rPr>
        <w:t>FITLayout</w:t>
      </w:r>
      <w:proofErr w:type="spellEnd"/>
      <w:r w:rsidR="004C7E0B">
        <w:rPr>
          <w:b w:val="0"/>
          <w:color w:val="auto"/>
          <w:sz w:val="24"/>
        </w:rPr>
        <w:t xml:space="preserve">. Nalevo vidíme výsledek segmentace </w:t>
      </w:r>
      <w:r>
        <w:rPr>
          <w:b w:val="0"/>
          <w:color w:val="auto"/>
          <w:sz w:val="24"/>
        </w:rPr>
        <w:t>defaultní segmentační metod</w:t>
      </w:r>
      <w:r w:rsidR="004C7E0B">
        <w:rPr>
          <w:b w:val="0"/>
          <w:color w:val="auto"/>
          <w:sz w:val="24"/>
        </w:rPr>
        <w:t>ou</w:t>
      </w:r>
      <w:r>
        <w:rPr>
          <w:b w:val="0"/>
          <w:color w:val="auto"/>
          <w:sz w:val="24"/>
        </w:rPr>
        <w:t xml:space="preserve"> ve </w:t>
      </w:r>
      <w:proofErr w:type="spellStart"/>
      <w:r>
        <w:rPr>
          <w:b w:val="0"/>
          <w:color w:val="auto"/>
          <w:sz w:val="24"/>
        </w:rPr>
        <w:t>Frameworku</w:t>
      </w:r>
      <w:proofErr w:type="spellEnd"/>
      <w:r>
        <w:rPr>
          <w:b w:val="0"/>
          <w:color w:val="auto"/>
          <w:sz w:val="24"/>
        </w:rPr>
        <w:t xml:space="preserve"> a vpravo vidíme stejnou segmentovanou stránku za pomocí námi implementovaného algoritmu.</w:t>
      </w:r>
    </w:p>
    <w:p w:rsidR="008921AA" w:rsidRPr="008921AA" w:rsidRDefault="008921AA" w:rsidP="008921AA"/>
    <w:p w:rsidR="00AC40A7" w:rsidRDefault="00AC40A7" w:rsidP="005B6FD1">
      <w:pPr>
        <w:pStyle w:val="Nadpis2"/>
        <w:spacing w:line="312" w:lineRule="auto"/>
      </w:pPr>
      <w:bookmarkStart w:id="73" w:name="_Toc451343922"/>
      <w:r>
        <w:lastRenderedPageBreak/>
        <w:t>Změna vstupních parametrů</w:t>
      </w:r>
      <w:bookmarkEnd w:id="73"/>
    </w:p>
    <w:p w:rsidR="005E1969" w:rsidRDefault="00490E2E" w:rsidP="00B24771">
      <w:pPr>
        <w:spacing w:line="312" w:lineRule="auto"/>
        <w:rPr>
          <w:lang w:val="en-US"/>
        </w:rPr>
      </w:pPr>
      <w:r>
        <w:t xml:space="preserve">V našem algoritmu </w:t>
      </w:r>
      <w:r w:rsidR="00814B36">
        <w:t>se nachází</w:t>
      </w:r>
      <w:r>
        <w:t xml:space="preserve"> dvě důležité hodnoty, </w:t>
      </w:r>
      <w:r w:rsidR="001C6E66">
        <w:t>které chápeme jako</w:t>
      </w:r>
      <w:r w:rsidR="00867EC9">
        <w:t xml:space="preserve"> vstupní </w:t>
      </w:r>
      <w:r>
        <w:t xml:space="preserve">parametry, </w:t>
      </w:r>
      <w:r w:rsidR="00BF3CDB">
        <w:t xml:space="preserve">ovlivňující výsledek segmentace. </w:t>
      </w:r>
      <w:r w:rsidR="003906A2">
        <w:t xml:space="preserve">Jedná se o </w:t>
      </w:r>
      <w:r w:rsidR="003906A2">
        <w:rPr>
          <w:i/>
        </w:rPr>
        <w:t xml:space="preserve">alfu </w:t>
      </w:r>
      <w:r w:rsidR="003906A2">
        <w:t>(</w:t>
      </w:r>
      <m:oMath>
        <m:r>
          <w:rPr>
            <w:rFonts w:ascii="Cambria Math" w:hAnsi="Cambria Math"/>
          </w:rPr>
          <m:t>α</m:t>
        </m:r>
      </m:oMath>
      <w:r w:rsidR="003906A2">
        <w:t>)</w:t>
      </w:r>
      <w:r w:rsidR="003906A2">
        <w:rPr>
          <w:i/>
        </w:rPr>
        <w:t xml:space="preserve"> </w:t>
      </w:r>
      <w:r w:rsidR="003906A2">
        <w:t xml:space="preserve">a </w:t>
      </w:r>
      <w:r w:rsidR="003906A2">
        <w:rPr>
          <w:i/>
        </w:rPr>
        <w:t xml:space="preserve">betu </w:t>
      </w:r>
      <w:r w:rsidR="003906A2" w:rsidRPr="003906A2">
        <w:t>(</w:t>
      </w:r>
      <m:oMath>
        <m:r>
          <w:rPr>
            <w:rFonts w:ascii="Cambria Math" w:hAnsi="Cambria Math"/>
          </w:rPr>
          <m:t>β</m:t>
        </m:r>
      </m:oMath>
      <w:r w:rsidR="003906A2" w:rsidRPr="003906A2">
        <w:t>)</w:t>
      </w:r>
      <w:r w:rsidR="00132F66">
        <w:t xml:space="preserve">. Jsou to tzv. prahové hodnoty, s kterými </w:t>
      </w:r>
      <w:r w:rsidR="00085188">
        <w:t>porovnáváme</w:t>
      </w:r>
      <w:r w:rsidR="00132F66">
        <w:t xml:space="preserve"> výpočty uvedené v kapitole 3. Konkrétně pro parametr </w:t>
      </w:r>
      <m:oMath>
        <m:r>
          <w:rPr>
            <w:rFonts w:ascii="Cambria Math" w:hAnsi="Cambria Math"/>
          </w:rPr>
          <m:t>α</m:t>
        </m:r>
      </m:oMath>
      <w:r w:rsidR="00132F66">
        <w:t xml:space="preserve"> se jedná o výpočet č. 3 a parametr</w:t>
      </w:r>
      <w:r w:rsidR="0041329C">
        <w:t>u</w:t>
      </w:r>
      <w:r w:rsidR="00132F66">
        <w:t xml:space="preserve"> </w:t>
      </w:r>
      <m:oMath>
        <m:r>
          <w:rPr>
            <w:rFonts w:ascii="Cambria Math" w:hAnsi="Cambria Math"/>
          </w:rPr>
          <m:t xml:space="preserve">β </m:t>
        </m:r>
      </m:oMath>
      <w:r w:rsidR="0041329C">
        <w:t xml:space="preserve">patří </w:t>
      </w:r>
      <w:r w:rsidR="00132F66">
        <w:t xml:space="preserve">výpočet č. 8. </w:t>
      </w:r>
      <w:r w:rsidR="00B24771">
        <w:t xml:space="preserve">Při výběru </w:t>
      </w:r>
      <w:r w:rsidR="004528CB">
        <w:t>naší implementace</w:t>
      </w:r>
      <w:r w:rsidR="00B24771">
        <w:t xml:space="preserve"> jako algoritmu, který bude ve </w:t>
      </w:r>
      <w:proofErr w:type="spellStart"/>
      <w:r w:rsidR="00B24771">
        <w:t>Frameworku</w:t>
      </w:r>
      <w:proofErr w:type="spellEnd"/>
      <w:r w:rsidR="00B24771">
        <w:t xml:space="preserve"> </w:t>
      </w:r>
      <w:proofErr w:type="spellStart"/>
      <w:r w:rsidR="00C665BB">
        <w:t>FITLayout</w:t>
      </w:r>
      <w:proofErr w:type="spellEnd"/>
      <w:r w:rsidR="00B24771">
        <w:t xml:space="preserve"> provádět aktuální segmentaci, můžeme ty</w:t>
      </w:r>
      <w:r w:rsidR="0019303A">
        <w:t>to</w:t>
      </w:r>
      <w:r w:rsidR="00B24771">
        <w:t xml:space="preserve"> parametr různě nastavit. V počátečním nastavení je </w:t>
      </w:r>
      <m:oMath>
        <m:r>
          <w:rPr>
            <w:rFonts w:ascii="Cambria Math" w:hAnsi="Cambria Math"/>
          </w:rPr>
          <m:t>α=0.9</m:t>
        </m:r>
      </m:oMath>
      <w:r w:rsidR="00B24771">
        <w:t xml:space="preserve"> a </w:t>
      </w:r>
      <m:oMath>
        <m:r>
          <w:rPr>
            <w:rFonts w:ascii="Cambria Math" w:hAnsi="Cambria Math"/>
          </w:rPr>
          <m:t>β</m:t>
        </m:r>
      </m:oMath>
      <w:r w:rsidR="00B24771">
        <w:t xml:space="preserve"> = 0.8. Tyto hodnoty jsme empiricky zvolili podle </w:t>
      </w:r>
      <w:r w:rsidR="00B24771">
        <w:rPr>
          <w:lang w:val="en-US"/>
        </w:rPr>
        <w:t>[8].</w:t>
      </w:r>
    </w:p>
    <w:p w:rsidR="00D63718" w:rsidRPr="000E691A" w:rsidRDefault="005E1969" w:rsidP="00D63718">
      <w:pPr>
        <w:spacing w:line="312" w:lineRule="auto"/>
        <w:ind w:firstLine="708"/>
      </w:pPr>
      <w:r w:rsidRPr="005E1969">
        <w:t>Přejděme</w:t>
      </w:r>
      <w:r>
        <w:t> přímo k tomu, jak</w:t>
      </w:r>
      <w:r w:rsidR="002A6DC1">
        <w:t>ým způsobem</w:t>
      </w:r>
      <w:r>
        <w:t xml:space="preserve"> vstupní parametry ovlivňují výsledek segmentace. </w:t>
      </w:r>
      <w:r w:rsidR="00C4795A">
        <w:t xml:space="preserve">Konkrétně parametr </w:t>
      </w:r>
      <m:oMath>
        <m:r>
          <w:rPr>
            <w:rFonts w:ascii="Cambria Math" w:hAnsi="Cambria Math"/>
          </w:rPr>
          <m:t>α</m:t>
        </m:r>
      </m:oMath>
      <w:r w:rsidR="00C4795A" w:rsidRPr="005E1969">
        <w:t xml:space="preserve"> </w:t>
      </w:r>
      <w:r w:rsidR="0087565F">
        <w:t>porovnáváme</w:t>
      </w:r>
      <w:r w:rsidR="00C4795A">
        <w:t xml:space="preserve"> s průměrným vypočítaným </w:t>
      </w:r>
      <w:proofErr w:type="spellStart"/>
      <w:r w:rsidR="00C4795A">
        <w:t>Seam</w:t>
      </w:r>
      <w:proofErr w:type="spellEnd"/>
      <w:r w:rsidR="00DE0F80">
        <w:t xml:space="preserve"> </w:t>
      </w:r>
      <w:proofErr w:type="spellStart"/>
      <w:r w:rsidR="00C4795A">
        <w:t>Degree</w:t>
      </w:r>
      <w:proofErr w:type="spellEnd"/>
      <w:r w:rsidR="00C4795A">
        <w:t xml:space="preserve">. Z toho vyplývá, že ovlivňuje porovnávání sousednosti jednotlivých bloků. </w:t>
      </w:r>
      <w:r w:rsidR="00523AD3">
        <w:t xml:space="preserve">Necháme-li </w:t>
      </w:r>
      <w:r w:rsidR="00523AD3">
        <w:rPr>
          <w:i/>
        </w:rPr>
        <w:t>alfu</w:t>
      </w:r>
      <w:r w:rsidR="00523AD3">
        <w:t xml:space="preserve"> nastavenou na počáteční hodnotu, sousední bloky se budou </w:t>
      </w:r>
      <w:r w:rsidR="003B30A3">
        <w:t>muset nacházet ve větší blízkosti</w:t>
      </w:r>
      <w:r w:rsidR="00523AD3">
        <w:t xml:space="preserve">, aby se od sebe nedělily. </w:t>
      </w:r>
      <w:r w:rsidR="004A73AC">
        <w:t xml:space="preserve">Avšak jakmile hodnotu parametru </w:t>
      </w:r>
      <w:r w:rsidR="004A73AC">
        <w:rPr>
          <w:i/>
        </w:rPr>
        <w:t xml:space="preserve">alfa </w:t>
      </w:r>
      <w:r w:rsidR="004A73AC">
        <w:t xml:space="preserve">snížíme, tak se zvětší tolerance </w:t>
      </w:r>
      <w:r w:rsidR="00F17E46">
        <w:t>vzdálenosti</w:t>
      </w:r>
      <w:r w:rsidR="004A73AC">
        <w:t xml:space="preserve"> sousedních bloků. </w:t>
      </w:r>
      <w:r w:rsidR="001E3DEF">
        <w:t xml:space="preserve">Nastavení </w:t>
      </w:r>
      <w:r w:rsidR="001E3DEF">
        <w:rPr>
          <w:i/>
        </w:rPr>
        <w:t>alfy</w:t>
      </w:r>
      <w:r w:rsidR="001E3DEF">
        <w:t xml:space="preserve"> ovlivní</w:t>
      </w:r>
      <w:r w:rsidR="004A73AC">
        <w:t xml:space="preserve"> strukturu výsledného stromu.  Bude-li se </w:t>
      </w:r>
      <w:r w:rsidR="004A73AC">
        <w:rPr>
          <w:i/>
        </w:rPr>
        <w:t xml:space="preserve">alfa </w:t>
      </w:r>
      <w:r w:rsidR="004A73AC">
        <w:t xml:space="preserve">blížit nebo </w:t>
      </w:r>
      <w:r w:rsidR="00CA5140">
        <w:t xml:space="preserve">bude </w:t>
      </w:r>
      <w:r w:rsidR="004A73AC">
        <w:t xml:space="preserve">rovna počáteční hodnotě </w:t>
      </w:r>
      <m:oMath>
        <m:r>
          <w:rPr>
            <w:rFonts w:ascii="Cambria Math" w:hAnsi="Cambria Math"/>
          </w:rPr>
          <m:t>0.9</m:t>
        </m:r>
      </m:oMath>
      <w:r w:rsidR="005F63F5">
        <w:t>,</w:t>
      </w:r>
      <w:r w:rsidR="004A73AC">
        <w:t xml:space="preserve"> výsledný </w:t>
      </w:r>
      <w:proofErr w:type="spellStart"/>
      <w:r w:rsidR="004A73AC">
        <w:rPr>
          <w:i/>
        </w:rPr>
        <w:t>AreaTree</w:t>
      </w:r>
      <w:proofErr w:type="spellEnd"/>
      <w:r w:rsidR="004A73AC">
        <w:t xml:space="preserve"> bude plytký. Kdežto bude-li se </w:t>
      </w:r>
      <w:r w:rsidR="004A73AC">
        <w:rPr>
          <w:i/>
        </w:rPr>
        <w:t xml:space="preserve">alfa </w:t>
      </w:r>
      <w:r w:rsidR="004A73AC">
        <w:t xml:space="preserve">snižovat, tento výsledný strom bude více strukturovaný. Ostatně se můžeme podívat na obrázky </w:t>
      </w:r>
      <w:r w:rsidR="00943CE9">
        <w:rPr>
          <w:color w:val="000000" w:themeColor="text1"/>
        </w:rPr>
        <w:t>č. 6.</w:t>
      </w:r>
      <w:r w:rsidR="00FE72BE">
        <w:rPr>
          <w:color w:val="000000" w:themeColor="text1"/>
        </w:rPr>
        <w:t>3</w:t>
      </w:r>
      <w:r w:rsidR="00943CE9">
        <w:rPr>
          <w:color w:val="000000" w:themeColor="text1"/>
        </w:rPr>
        <w:t xml:space="preserve"> a č. 6.</w:t>
      </w:r>
      <w:r w:rsidR="00FE72BE">
        <w:rPr>
          <w:color w:val="000000" w:themeColor="text1"/>
        </w:rPr>
        <w:t>4</w:t>
      </w:r>
      <w:r w:rsidR="004A73AC">
        <w:t xml:space="preserve">, kde jsou příklady, co vše ovlivňuje parametr </w:t>
      </w:r>
      <w:r w:rsidR="004A73AC">
        <w:rPr>
          <w:i/>
        </w:rPr>
        <w:t>alfa</w:t>
      </w:r>
      <w:r w:rsidR="005F2B52">
        <w:t>,</w:t>
      </w:r>
      <w:r w:rsidR="004A73AC">
        <w:rPr>
          <w:i/>
        </w:rPr>
        <w:t xml:space="preserve"> </w:t>
      </w:r>
      <w:r w:rsidR="004A73AC">
        <w:t>ukázány.</w:t>
      </w:r>
      <w:r w:rsidR="00943CE9">
        <w:t xml:space="preserve"> Na prvním z nich můžeme </w:t>
      </w:r>
      <w:r w:rsidR="004F4E4B">
        <w:t>spatřit</w:t>
      </w:r>
      <w:r w:rsidR="00943CE9">
        <w:t xml:space="preserve">, jakou polohu mohou mít vzájemně dva sousedící bloky, dle zadané </w:t>
      </w:r>
      <w:r w:rsidR="00943CE9" w:rsidRPr="00427F12">
        <w:rPr>
          <w:i/>
        </w:rPr>
        <w:t>alfy</w:t>
      </w:r>
      <w:r w:rsidR="00943CE9">
        <w:t xml:space="preserve">. </w:t>
      </w:r>
      <w:r w:rsidR="00950C9A">
        <w:t xml:space="preserve">Na druhém z nich </w:t>
      </w:r>
      <w:r w:rsidR="00B026B6">
        <w:t>ilustrujeme</w:t>
      </w:r>
      <w:r w:rsidR="00950C9A">
        <w:t xml:space="preserve">, že červeně ohraničený blok se bude muset dělit na menší bloky, protože </w:t>
      </w:r>
      <w:r w:rsidR="00950C9A">
        <w:rPr>
          <w:i/>
        </w:rPr>
        <w:t xml:space="preserve">alfa </w:t>
      </w:r>
      <w:r w:rsidR="00950C9A">
        <w:t xml:space="preserve">je větší, kdežto zelený blok se dělit nebude, poněvadž </w:t>
      </w:r>
      <w:r w:rsidR="00950C9A">
        <w:rPr>
          <w:i/>
        </w:rPr>
        <w:t>alfa</w:t>
      </w:r>
      <w:r w:rsidR="00950C9A">
        <w:t xml:space="preserve"> je nižší</w:t>
      </w:r>
      <w:r w:rsidR="00C711C2">
        <w:t>,</w:t>
      </w:r>
      <w:r w:rsidR="00950C9A">
        <w:t xml:space="preserve"> a je tak povolena větší tolerance odsazení při vzájemně sousedících dvou blocích.</w:t>
      </w:r>
      <w:r w:rsidR="000E691A">
        <w:t xml:space="preserve"> Taktéž zde máme ukázku výsledku po segmentaci při různé</w:t>
      </w:r>
      <w:r w:rsidR="00584CDB">
        <w:t xml:space="preserve"> změně parametru</w:t>
      </w:r>
      <w:r w:rsidR="000E691A">
        <w:t xml:space="preserve"> </w:t>
      </w:r>
      <w:r w:rsidR="000E691A">
        <w:rPr>
          <w:i/>
        </w:rPr>
        <w:t>alf</w:t>
      </w:r>
      <w:r w:rsidR="00584CDB">
        <w:rPr>
          <w:i/>
        </w:rPr>
        <w:t>a</w:t>
      </w:r>
      <w:r w:rsidR="000E691A">
        <w:t>, na konkrétní vstupní webové stránce a to na obrázku 6.5.</w:t>
      </w:r>
    </w:p>
    <w:p w:rsidR="00D63718" w:rsidRPr="00950C9A" w:rsidRDefault="00D63718" w:rsidP="00D63718">
      <w:pPr>
        <w:spacing w:line="312" w:lineRule="auto"/>
        <w:ind w:firstLine="708"/>
        <w:rPr>
          <w:color w:val="FF0000"/>
        </w:rPr>
      </w:pPr>
      <w:r>
        <w:t>Poněvadž máme dva vstupní parametry</w:t>
      </w:r>
      <w:r w:rsidR="00B96924">
        <w:t>,</w:t>
      </w:r>
      <w:r>
        <w:t xml:space="preserve"> je vhodné si </w:t>
      </w:r>
      <w:r w:rsidR="00B45E70">
        <w:t>vysvětlit</w:t>
      </w:r>
      <w:r>
        <w:t xml:space="preserve"> i druhý parametr</w:t>
      </w:r>
      <w:r w:rsidR="005D14F1">
        <w:t>.</w:t>
      </w:r>
      <w:r>
        <w:t xml:space="preserve"> </w:t>
      </w:r>
      <w:r w:rsidR="00C865C6">
        <w:t xml:space="preserve">Hodnota parametru </w:t>
      </w:r>
      <w:r w:rsidR="00C865C6">
        <w:rPr>
          <w:i/>
        </w:rPr>
        <w:t>beta</w:t>
      </w:r>
      <w:r w:rsidR="00C865C6">
        <w:t xml:space="preserve"> je porovnávána s průměrnou podobností obsahu. Na rozdíl od</w:t>
      </w:r>
      <w:r w:rsidR="00C865C6">
        <w:rPr>
          <w:i/>
        </w:rPr>
        <w:t xml:space="preserve"> alfy</w:t>
      </w:r>
      <w:r w:rsidR="00C865C6">
        <w:t xml:space="preserve">, která ovlivňuje vzájemnou polohu při porovnávání dvou bloků, </w:t>
      </w:r>
      <w:r w:rsidR="00C865C6">
        <w:rPr>
          <w:i/>
        </w:rPr>
        <w:t>beta</w:t>
      </w:r>
      <w:r w:rsidR="00C865C6">
        <w:t xml:space="preserve"> ovlivňuje </w:t>
      </w:r>
      <w:r w:rsidR="00FA4193">
        <w:t xml:space="preserve">porovnávání obsahu v daném bloku. </w:t>
      </w:r>
      <w:r w:rsidR="00EA2324">
        <w:t xml:space="preserve">Spouštíme-li </w:t>
      </w:r>
      <w:r w:rsidR="0054768A">
        <w:t xml:space="preserve">naši segmentační metodu s nastavením </w:t>
      </w:r>
      <w:r w:rsidR="0054768A">
        <w:rPr>
          <w:i/>
        </w:rPr>
        <w:t>bety</w:t>
      </w:r>
      <w:r w:rsidR="0054768A">
        <w:t xml:space="preserve">, tak jak jsme si zmínili výše (prahovou hodnotou), blok se bude dělit na dílčí, již při menší různorodosti obsahu. </w:t>
      </w:r>
      <w:r w:rsidR="00BC098B">
        <w:t xml:space="preserve">Pokud budeme parametr </w:t>
      </w:r>
      <w:r w:rsidR="00BC098B">
        <w:rPr>
          <w:i/>
        </w:rPr>
        <w:t>beta</w:t>
      </w:r>
      <w:r w:rsidR="00BC098B">
        <w:t xml:space="preserve"> snižovat, zvětší se tolerance</w:t>
      </w:r>
      <w:r w:rsidR="003028DE">
        <w:t xml:space="preserve"> obsahu</w:t>
      </w:r>
      <w:r w:rsidR="00E50184">
        <w:t>,</w:t>
      </w:r>
      <w:r w:rsidR="00BC098B">
        <w:t xml:space="preserve"> a blok bude moci obsahovat různé prvky, například z 80% text a zbytek obrázky. </w:t>
      </w:r>
      <w:r w:rsidR="00AE2D67">
        <w:t>Nejvýstižněji to můžeme vysvětlit opět za pomocí obrázků a konkrétně</w:t>
      </w:r>
      <w:r w:rsidR="00C3421B">
        <w:t xml:space="preserve"> ilustrujeme</w:t>
      </w:r>
      <w:r w:rsidR="00AE2D67">
        <w:t xml:space="preserve"> </w:t>
      </w:r>
      <w:r w:rsidR="00FC4E06">
        <w:t>zmíněn</w:t>
      </w:r>
      <w:r w:rsidR="00C3421B">
        <w:t>ou</w:t>
      </w:r>
      <w:r w:rsidR="00AE2D67">
        <w:t xml:space="preserve"> situac</w:t>
      </w:r>
      <w:r w:rsidR="00C3421B">
        <w:t>i</w:t>
      </w:r>
      <w:r w:rsidR="00AE2D67">
        <w:t xml:space="preserve"> na </w:t>
      </w:r>
      <w:r w:rsidR="00950C9A">
        <w:t>obráz</w:t>
      </w:r>
      <w:r w:rsidR="001943BD">
        <w:t>cích</w:t>
      </w:r>
      <w:r w:rsidR="00950C9A">
        <w:t xml:space="preserve"> č. 6.</w:t>
      </w:r>
      <w:r w:rsidR="001943BD">
        <w:t>6 a 6.7</w:t>
      </w:r>
      <w:r w:rsidR="004A3CAF">
        <w:t xml:space="preserve">. </w:t>
      </w:r>
      <w:r w:rsidR="00C2523F">
        <w:t>Lze zde</w:t>
      </w:r>
      <w:r w:rsidR="00950C9A">
        <w:t xml:space="preserve"> </w:t>
      </w:r>
      <w:r w:rsidR="005A4A5A">
        <w:t>spatřit</w:t>
      </w:r>
      <w:r w:rsidR="00950C9A">
        <w:t xml:space="preserve"> situaci, kdy porovnáváme podobnost obsahu daného bloku, a jakou toleranci v této chvíli hraje vstupní parametr </w:t>
      </w:r>
      <w:r w:rsidR="00950C9A">
        <w:rPr>
          <w:i/>
        </w:rPr>
        <w:t>beta</w:t>
      </w:r>
      <w:r w:rsidR="00950C9A">
        <w:t>.</w:t>
      </w:r>
    </w:p>
    <w:p w:rsidR="00B46E7C" w:rsidRPr="00BC098B" w:rsidRDefault="00B46E7C" w:rsidP="00D63718">
      <w:pPr>
        <w:spacing w:line="312" w:lineRule="auto"/>
        <w:ind w:firstLine="708"/>
      </w:pPr>
    </w:p>
    <w:p w:rsidR="00AC40A7" w:rsidRDefault="00AC40A7" w:rsidP="00132EE4">
      <w:pPr>
        <w:spacing w:line="312" w:lineRule="auto"/>
      </w:pPr>
    </w:p>
    <w:p w:rsidR="00B46E7C" w:rsidRDefault="00B46E7C" w:rsidP="00D105CA">
      <w:pPr>
        <w:keepNext/>
        <w:ind w:hanging="142"/>
        <w:jc w:val="left"/>
      </w:pPr>
      <w:r>
        <w:rPr>
          <w:noProof/>
        </w:rPr>
        <w:lastRenderedPageBreak/>
        <w:drawing>
          <wp:inline distT="0" distB="0" distL="0" distR="0" wp14:anchorId="690F1CF8" wp14:editId="03D73448">
            <wp:extent cx="5753100" cy="3234690"/>
            <wp:effectExtent l="76200" t="76200" r="76200" b="800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ovlivnění.png"/>
                    <pic:cNvPicPr/>
                  </pic:nvPicPr>
                  <pic:blipFill>
                    <a:blip r:embed="rId40">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center"/>
        <w:rPr>
          <w:b w:val="0"/>
          <w:color w:val="000000" w:themeColor="text1"/>
          <w:sz w:val="24"/>
        </w:rPr>
      </w:pPr>
    </w:p>
    <w:p w:rsidR="00AE29C2" w:rsidRPr="00693FDC" w:rsidRDefault="00B46E7C" w:rsidP="00AE29C2">
      <w:pPr>
        <w:pStyle w:val="Titulek"/>
        <w:jc w:val="center"/>
        <w:rPr>
          <w:b w:val="0"/>
          <w:color w:val="000000" w:themeColor="text1"/>
          <w:sz w:val="24"/>
        </w:rPr>
      </w:pPr>
      <w:r w:rsidRPr="00B46E7C">
        <w:rPr>
          <w:b w:val="0"/>
          <w:color w:val="000000" w:themeColor="text1"/>
          <w:sz w:val="24"/>
        </w:rPr>
        <w:t xml:space="preserve">Obrázek </w:t>
      </w:r>
      <w:r>
        <w:rPr>
          <w:b w:val="0"/>
          <w:color w:val="000000" w:themeColor="text1"/>
          <w:sz w:val="24"/>
        </w:rPr>
        <w:t>6.</w:t>
      </w:r>
      <w:r w:rsidR="00FE72BE">
        <w:rPr>
          <w:b w:val="0"/>
          <w:color w:val="000000" w:themeColor="text1"/>
          <w:sz w:val="24"/>
        </w:rPr>
        <w:t>3</w:t>
      </w:r>
      <w:r>
        <w:rPr>
          <w:b w:val="0"/>
          <w:color w:val="000000" w:themeColor="text1"/>
          <w:sz w:val="24"/>
        </w:rPr>
        <w:t xml:space="preserve">: Ilustrace, jak </w:t>
      </w:r>
      <w:r>
        <w:rPr>
          <w:b w:val="0"/>
          <w:i/>
          <w:color w:val="000000" w:themeColor="text1"/>
          <w:sz w:val="24"/>
        </w:rPr>
        <w:t>alfa</w:t>
      </w:r>
      <w:r>
        <w:rPr>
          <w:b w:val="0"/>
          <w:color w:val="000000" w:themeColor="text1"/>
          <w:sz w:val="24"/>
        </w:rPr>
        <w:t xml:space="preserve"> ovlivňuje toleranci, při porovnávání sousednosti dvou bloků.</w:t>
      </w:r>
      <w:r w:rsidR="00AE29C2">
        <w:rPr>
          <w:b w:val="0"/>
          <w:color w:val="000000" w:themeColor="text1"/>
          <w:sz w:val="24"/>
        </w:rPr>
        <w:t xml:space="preserve"> Všechny ilustrované bloky se nebudou dále dělit, podle zadané </w:t>
      </w:r>
      <w:r w:rsidR="00AE29C2">
        <w:rPr>
          <w:b w:val="0"/>
          <w:i/>
          <w:color w:val="000000" w:themeColor="text1"/>
          <w:sz w:val="24"/>
        </w:rPr>
        <w:t>alfy</w:t>
      </w:r>
      <w:r w:rsidR="00AE29C2">
        <w:rPr>
          <w:b w:val="0"/>
          <w:color w:val="000000" w:themeColor="text1"/>
          <w:sz w:val="24"/>
        </w:rPr>
        <w:t xml:space="preserve"> nad nimi.</w:t>
      </w:r>
    </w:p>
    <w:p w:rsidR="006B0CB7" w:rsidRDefault="006B0CB7" w:rsidP="006B0CB7">
      <w:pPr>
        <w:keepNext/>
        <w:ind w:hanging="142"/>
        <w:jc w:val="left"/>
      </w:pPr>
      <w:r>
        <w:rPr>
          <w:noProof/>
        </w:rPr>
        <w:drawing>
          <wp:inline distT="0" distB="0" distL="0" distR="0" wp14:anchorId="71FD6DFE" wp14:editId="2271A030">
            <wp:extent cx="5753100" cy="3234690"/>
            <wp:effectExtent l="76200" t="76200" r="76200" b="8001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říklad alfy ovlivnění.png"/>
                    <pic:cNvPicPr/>
                  </pic:nvPicPr>
                  <pic:blipFill>
                    <a:blip r:embed="rId41">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left"/>
      </w:pPr>
    </w:p>
    <w:p w:rsidR="00B46E7C" w:rsidRDefault="006B0CB7" w:rsidP="006B0CB7">
      <w:pPr>
        <w:pStyle w:val="Titulek"/>
        <w:jc w:val="center"/>
        <w:rPr>
          <w:b w:val="0"/>
          <w:color w:val="000000" w:themeColor="text1"/>
          <w:sz w:val="24"/>
        </w:rPr>
      </w:pPr>
      <w:r w:rsidRPr="006B0CB7">
        <w:rPr>
          <w:b w:val="0"/>
          <w:color w:val="000000" w:themeColor="text1"/>
          <w:sz w:val="24"/>
        </w:rPr>
        <w:t xml:space="preserve">Obrázek </w:t>
      </w:r>
      <w:r>
        <w:rPr>
          <w:b w:val="0"/>
          <w:color w:val="000000" w:themeColor="text1"/>
          <w:sz w:val="24"/>
        </w:rPr>
        <w:t>6.</w:t>
      </w:r>
      <w:r w:rsidR="00FE72BE">
        <w:rPr>
          <w:b w:val="0"/>
          <w:color w:val="000000" w:themeColor="text1"/>
          <w:sz w:val="24"/>
        </w:rPr>
        <w:t>4</w:t>
      </w:r>
      <w:r>
        <w:rPr>
          <w:b w:val="0"/>
          <w:color w:val="000000" w:themeColor="text1"/>
          <w:sz w:val="24"/>
        </w:rPr>
        <w:t xml:space="preserve">: Ukázka bloků, které se při dané </w:t>
      </w:r>
      <w:r>
        <w:rPr>
          <w:b w:val="0"/>
          <w:i/>
          <w:color w:val="000000" w:themeColor="text1"/>
          <w:sz w:val="24"/>
        </w:rPr>
        <w:t>alfě</w:t>
      </w:r>
      <w:r>
        <w:rPr>
          <w:b w:val="0"/>
          <w:color w:val="000000" w:themeColor="text1"/>
          <w:sz w:val="24"/>
        </w:rPr>
        <w:t xml:space="preserve"> budou dělit či nikoliv. Červeně je označen blok, který se bude dělit na nižší a zeleně blok, který se dělit bude.</w:t>
      </w:r>
    </w:p>
    <w:p w:rsidR="002F02E4" w:rsidRDefault="002F02E4" w:rsidP="002F02E4"/>
    <w:p w:rsidR="002F02E4" w:rsidRDefault="002F02E4" w:rsidP="002F02E4"/>
    <w:p w:rsidR="002F02E4" w:rsidRDefault="002F02E4" w:rsidP="002F02E4"/>
    <w:p w:rsidR="002F02E4" w:rsidRDefault="002F02E4" w:rsidP="002F02E4"/>
    <w:p w:rsidR="002F02E4" w:rsidRDefault="002F02E4" w:rsidP="002F02E4">
      <w:pPr>
        <w:keepNext/>
        <w:ind w:hanging="142"/>
      </w:pPr>
      <w:r>
        <w:rPr>
          <w:noProof/>
        </w:rPr>
        <w:lastRenderedPageBreak/>
        <w:drawing>
          <wp:inline distT="0" distB="0" distL="0" distR="0" wp14:anchorId="7C1B0F1A" wp14:editId="351F4518">
            <wp:extent cx="5753100" cy="3234690"/>
            <wp:effectExtent l="76200" t="76200" r="76200" b="8001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ovnání změny alfy.png"/>
                    <pic:cNvPicPr/>
                  </pic:nvPicPr>
                  <pic:blipFill>
                    <a:blip r:embed="rId42">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45080" w:rsidRDefault="00945080" w:rsidP="002F02E4">
      <w:pPr>
        <w:keepNext/>
        <w:ind w:hanging="142"/>
      </w:pPr>
    </w:p>
    <w:p w:rsidR="00693FDC" w:rsidRPr="00945080" w:rsidRDefault="002F02E4" w:rsidP="00945080">
      <w:pPr>
        <w:pStyle w:val="Titulek"/>
        <w:jc w:val="center"/>
        <w:rPr>
          <w:b w:val="0"/>
          <w:color w:val="auto"/>
          <w:sz w:val="24"/>
        </w:rPr>
      </w:pPr>
      <w:r w:rsidRPr="002F02E4">
        <w:rPr>
          <w:b w:val="0"/>
          <w:color w:val="auto"/>
          <w:sz w:val="24"/>
        </w:rPr>
        <w:t xml:space="preserve">Obrázek </w:t>
      </w:r>
      <w:r>
        <w:rPr>
          <w:b w:val="0"/>
          <w:color w:val="auto"/>
          <w:sz w:val="24"/>
        </w:rPr>
        <w:t xml:space="preserve">6.5: Konkrétní ukázka po segmentaci námi implementovanou metodou. </w:t>
      </w:r>
    </w:p>
    <w:p w:rsidR="00693FDC" w:rsidRPr="00693FDC" w:rsidRDefault="00693FDC" w:rsidP="00693FDC"/>
    <w:p w:rsidR="00693FDC" w:rsidRDefault="00693FDC" w:rsidP="00E0552E">
      <w:pPr>
        <w:keepNext/>
        <w:ind w:hanging="142"/>
        <w:jc w:val="left"/>
      </w:pPr>
      <w:r>
        <w:rPr>
          <w:noProof/>
        </w:rPr>
        <w:drawing>
          <wp:inline distT="0" distB="0" distL="0" distR="0" wp14:anchorId="0BAA6BE2" wp14:editId="23F97F7D">
            <wp:extent cx="5776816" cy="3248025"/>
            <wp:effectExtent l="76200" t="76200" r="71755" b="6667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ovlivnění.png"/>
                    <pic:cNvPicPr/>
                  </pic:nvPicPr>
                  <pic:blipFill>
                    <a:blip r:embed="rId43">
                      <a:extLst>
                        <a:ext uri="{28A0092B-C50C-407E-A947-70E740481C1C}">
                          <a14:useLocalDpi xmlns:a14="http://schemas.microsoft.com/office/drawing/2010/main" val="0"/>
                        </a:ext>
                      </a:extLst>
                    </a:blip>
                    <a:stretch>
                      <a:fillRect/>
                    </a:stretch>
                  </pic:blipFill>
                  <pic:spPr>
                    <a:xfrm>
                      <a:off x="0" y="0"/>
                      <a:ext cx="5783023" cy="3251515"/>
                    </a:xfrm>
                    <a:prstGeom prst="rect">
                      <a:avLst/>
                    </a:prstGeom>
                    <a:effectLst>
                      <a:glow rad="63500">
                        <a:schemeClr val="tx1">
                          <a:alpha val="40000"/>
                        </a:schemeClr>
                      </a:glow>
                    </a:effectLst>
                  </pic:spPr>
                </pic:pic>
              </a:graphicData>
            </a:graphic>
          </wp:inline>
        </w:drawing>
      </w:r>
    </w:p>
    <w:p w:rsidR="00C730A7" w:rsidRDefault="00C730A7" w:rsidP="00693FDC">
      <w:pPr>
        <w:keepNext/>
        <w:ind w:hanging="426"/>
        <w:jc w:val="left"/>
      </w:pPr>
    </w:p>
    <w:p w:rsidR="004D1723" w:rsidRDefault="00693FDC" w:rsidP="004D1723">
      <w:pPr>
        <w:pStyle w:val="Titulek"/>
        <w:jc w:val="center"/>
        <w:rPr>
          <w:b w:val="0"/>
          <w:color w:val="000000" w:themeColor="text1"/>
          <w:sz w:val="24"/>
        </w:rPr>
      </w:pPr>
      <w:r w:rsidRPr="00693FDC">
        <w:rPr>
          <w:b w:val="0"/>
          <w:color w:val="000000" w:themeColor="text1"/>
          <w:sz w:val="24"/>
        </w:rPr>
        <w:t xml:space="preserve">Obrázek </w:t>
      </w:r>
      <w:r>
        <w:rPr>
          <w:b w:val="0"/>
          <w:color w:val="000000" w:themeColor="text1"/>
          <w:sz w:val="24"/>
        </w:rPr>
        <w:t>6.</w:t>
      </w:r>
      <w:r w:rsidR="00FE72BE">
        <w:rPr>
          <w:b w:val="0"/>
          <w:color w:val="000000" w:themeColor="text1"/>
          <w:sz w:val="24"/>
        </w:rPr>
        <w:t>6</w:t>
      </w:r>
      <w:r>
        <w:rPr>
          <w:b w:val="0"/>
          <w:color w:val="000000" w:themeColor="text1"/>
          <w:sz w:val="24"/>
        </w:rPr>
        <w:t xml:space="preserve">: Ilustrace, jak </w:t>
      </w:r>
      <w:r>
        <w:rPr>
          <w:b w:val="0"/>
          <w:i/>
          <w:color w:val="000000" w:themeColor="text1"/>
          <w:sz w:val="24"/>
        </w:rPr>
        <w:t>beta</w:t>
      </w:r>
      <w:r>
        <w:rPr>
          <w:b w:val="0"/>
          <w:color w:val="000000" w:themeColor="text1"/>
          <w:sz w:val="24"/>
        </w:rPr>
        <w:t xml:space="preserve"> ovlivňuje toleranci při porovnání obsahu v daném bloku. Všechny ilustrované bloky se nebudou dále dělit, podle zadané </w:t>
      </w:r>
      <w:r>
        <w:rPr>
          <w:b w:val="0"/>
          <w:i/>
          <w:color w:val="000000" w:themeColor="text1"/>
          <w:sz w:val="24"/>
        </w:rPr>
        <w:t>bety</w:t>
      </w:r>
      <w:r>
        <w:rPr>
          <w:b w:val="0"/>
          <w:color w:val="000000" w:themeColor="text1"/>
          <w:sz w:val="24"/>
        </w:rPr>
        <w:t xml:space="preserve"> nad nimi.</w:t>
      </w:r>
    </w:p>
    <w:p w:rsidR="007E1664" w:rsidRPr="007E1664" w:rsidRDefault="007E1664" w:rsidP="007E1664"/>
    <w:p w:rsidR="007E1664" w:rsidRDefault="007E1664" w:rsidP="007E1664">
      <w:pPr>
        <w:pStyle w:val="Titulek"/>
        <w:keepNext/>
        <w:ind w:hanging="142"/>
        <w:jc w:val="left"/>
      </w:pPr>
      <w:r>
        <w:rPr>
          <w:noProof/>
        </w:rPr>
        <w:lastRenderedPageBreak/>
        <w:drawing>
          <wp:inline distT="0" distB="0" distL="0" distR="0" wp14:anchorId="359CB5B4" wp14:editId="57F38551">
            <wp:extent cx="5753100" cy="3234690"/>
            <wp:effectExtent l="76200" t="76200" r="76200" b="8001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azka beta ovlivneni.png"/>
                    <pic:cNvPicPr/>
                  </pic:nvPicPr>
                  <pic:blipFill>
                    <a:blip r:embed="rId44">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E1664" w:rsidRPr="007E1664" w:rsidRDefault="007E1664" w:rsidP="007E1664">
      <w:pPr>
        <w:pStyle w:val="Titulek"/>
        <w:jc w:val="center"/>
        <w:rPr>
          <w:b w:val="0"/>
          <w:color w:val="000000" w:themeColor="text1"/>
          <w:sz w:val="24"/>
        </w:rPr>
      </w:pPr>
      <w:r w:rsidRPr="007E1664">
        <w:rPr>
          <w:b w:val="0"/>
          <w:color w:val="000000" w:themeColor="text1"/>
          <w:sz w:val="24"/>
        </w:rPr>
        <w:t xml:space="preserve">Obrázek </w:t>
      </w:r>
      <w:r>
        <w:rPr>
          <w:b w:val="0"/>
          <w:color w:val="000000" w:themeColor="text1"/>
          <w:sz w:val="24"/>
        </w:rPr>
        <w:t>6.</w:t>
      </w:r>
      <w:r w:rsidR="007436B7">
        <w:rPr>
          <w:b w:val="0"/>
          <w:color w:val="000000" w:themeColor="text1"/>
          <w:sz w:val="24"/>
        </w:rPr>
        <w:t>7</w:t>
      </w:r>
      <w:r>
        <w:rPr>
          <w:b w:val="0"/>
          <w:color w:val="000000" w:themeColor="text1"/>
          <w:sz w:val="24"/>
        </w:rPr>
        <w:t xml:space="preserve">: Ukázka bloků, které se při dané </w:t>
      </w:r>
      <w:r>
        <w:rPr>
          <w:b w:val="0"/>
          <w:i/>
          <w:color w:val="000000" w:themeColor="text1"/>
          <w:sz w:val="24"/>
        </w:rPr>
        <w:t>betě</w:t>
      </w:r>
      <w:r>
        <w:rPr>
          <w:b w:val="0"/>
          <w:color w:val="000000" w:themeColor="text1"/>
          <w:sz w:val="24"/>
        </w:rPr>
        <w:t xml:space="preserve"> budou dělit či nikoliv. Červeně je označen blok, který se bude dělit na nižší a zeleně blok, který se dělit bude. </w:t>
      </w:r>
    </w:p>
    <w:p w:rsidR="00B46E7C" w:rsidRPr="004D1723" w:rsidRDefault="00B46E7C" w:rsidP="007E1664">
      <w:pPr>
        <w:pStyle w:val="Titulek"/>
        <w:ind w:hanging="142"/>
        <w:jc w:val="left"/>
        <w:rPr>
          <w:b w:val="0"/>
          <w:color w:val="000000" w:themeColor="text1"/>
          <w:sz w:val="24"/>
        </w:rPr>
      </w:pPr>
      <w:r>
        <w:br w:type="page"/>
      </w:r>
    </w:p>
    <w:p w:rsidR="003A249B" w:rsidRDefault="003A249B" w:rsidP="004F4639">
      <w:pPr>
        <w:pStyle w:val="Nadpis1"/>
        <w:spacing w:line="360" w:lineRule="auto"/>
      </w:pPr>
      <w:bookmarkStart w:id="74" w:name="_Toc451343923"/>
      <w:r>
        <w:lastRenderedPageBreak/>
        <w:t>Závěr</w:t>
      </w:r>
      <w:bookmarkEnd w:id="74"/>
    </w:p>
    <w:p w:rsidR="001561CA" w:rsidRDefault="004F4639" w:rsidP="007B32AE">
      <w:pPr>
        <w:pStyle w:val="Odstavecprvn"/>
        <w:spacing w:line="312" w:lineRule="auto"/>
      </w:pPr>
      <w:r>
        <w:t xml:space="preserve">V této práci jsme se seznámili se segmentací webových stránek. Uvedli jsme stručně </w:t>
      </w:r>
      <w:r w:rsidR="00BA73F5">
        <w:t>některé</w:t>
      </w:r>
      <w:r>
        <w:t xml:space="preserve"> existující algoritmy pro segmentaci webových stránek. </w:t>
      </w:r>
      <w:r w:rsidR="00CC497E">
        <w:t>Pro připomenutí to byly metody DOM-</w:t>
      </w:r>
      <w:proofErr w:type="spellStart"/>
      <w:r w:rsidR="00CC497E">
        <w:t>based</w:t>
      </w:r>
      <w:proofErr w:type="spellEnd"/>
      <w:r w:rsidR="00CC497E">
        <w:t xml:space="preserve"> </w:t>
      </w:r>
      <w:proofErr w:type="spellStart"/>
      <w:r w:rsidR="00CC497E">
        <w:t>Segmentation</w:t>
      </w:r>
      <w:proofErr w:type="spellEnd"/>
      <w:r w:rsidR="00CC497E">
        <w:t xml:space="preserve">, VIPS a Box </w:t>
      </w:r>
      <w:proofErr w:type="spellStart"/>
      <w:r w:rsidR="00CC497E">
        <w:t>Clustering</w:t>
      </w:r>
      <w:proofErr w:type="spellEnd"/>
      <w:r w:rsidR="00CC497E">
        <w:t xml:space="preserve"> </w:t>
      </w:r>
      <w:proofErr w:type="spellStart"/>
      <w:r w:rsidR="00CC497E">
        <w:t>Segmentation</w:t>
      </w:r>
      <w:proofErr w:type="spellEnd"/>
      <w:r w:rsidR="00CC497E">
        <w:t xml:space="preserve">. </w:t>
      </w:r>
    </w:p>
    <w:p w:rsidR="002946D9" w:rsidRPr="002946D9" w:rsidRDefault="00F44D3D" w:rsidP="001561CA">
      <w:pPr>
        <w:pStyle w:val="Odstavecprvn"/>
        <w:spacing w:line="312" w:lineRule="auto"/>
        <w:ind w:firstLine="708"/>
      </w:pPr>
      <w:r>
        <w:t xml:space="preserve">Hlavním cílem práce bylo rozšířit Framework </w:t>
      </w:r>
      <w:proofErr w:type="spellStart"/>
      <w:r w:rsidR="00C665BB">
        <w:t>FITLayout</w:t>
      </w:r>
      <w:proofErr w:type="spellEnd"/>
      <w:r>
        <w:t xml:space="preserve"> o segmentační metodu.</w:t>
      </w:r>
      <w:r w:rsidR="001561CA">
        <w:t xml:space="preserve"> </w:t>
      </w:r>
      <w:r>
        <w:t xml:space="preserve">V našem případě se jednalo o metodu využívající vizuálních vlastností prvků na webových stránkách. </w:t>
      </w:r>
      <w:r w:rsidR="00017A46">
        <w:t xml:space="preserve">Nejprve jsme se seznámili </w:t>
      </w:r>
      <w:r w:rsidR="009B4984">
        <w:t>s algoritmem pouze teoreticky. Taktéž bylo za potřebí</w:t>
      </w:r>
      <w:r w:rsidR="007458EC">
        <w:t>,</w:t>
      </w:r>
      <w:r w:rsidR="009B4984">
        <w:t xml:space="preserve"> seznámit se samotným </w:t>
      </w:r>
      <w:proofErr w:type="spellStart"/>
      <w:r w:rsidR="009B4984">
        <w:t>Frameworkem</w:t>
      </w:r>
      <w:proofErr w:type="spellEnd"/>
      <w:r w:rsidR="009B4984">
        <w:t xml:space="preserve">. </w:t>
      </w:r>
      <w:r w:rsidR="007458EC">
        <w:t>Podrobněji se o tom můžeme dočíst v </w:t>
      </w:r>
      <w:r w:rsidR="002B55F3">
        <w:t>kapitole</w:t>
      </w:r>
      <w:r w:rsidR="007458EC">
        <w:t xml:space="preserve"> 3. kde je</w:t>
      </w:r>
      <w:r w:rsidR="002B55F3">
        <w:t xml:space="preserve"> teoretický popis námi vybraného algoritmu a ve 4. kapitole nalezneme seznámení s </w:t>
      </w:r>
      <w:proofErr w:type="spellStart"/>
      <w:r w:rsidR="00C665BB">
        <w:t>FITLayout</w:t>
      </w:r>
      <w:r w:rsidR="002B55F3">
        <w:t>em</w:t>
      </w:r>
      <w:proofErr w:type="spellEnd"/>
      <w:r w:rsidR="002B55F3">
        <w:t>.</w:t>
      </w:r>
    </w:p>
    <w:p w:rsidR="006E4D2F" w:rsidRDefault="00ED7E4F" w:rsidP="007B32AE">
      <w:pPr>
        <w:spacing w:line="312" w:lineRule="auto"/>
      </w:pPr>
      <w:r>
        <w:tab/>
        <w:t xml:space="preserve">Jakmile jsme se seznámili s potřebnou teorií a </w:t>
      </w:r>
      <w:proofErr w:type="spellStart"/>
      <w:r>
        <w:t>Frameworkem</w:t>
      </w:r>
      <w:proofErr w:type="spellEnd"/>
      <w:r>
        <w:t xml:space="preserve"> mohli jsme přejít na implementaci. Ta byla tvořena jako samostatný projekt, komunikující s </w:t>
      </w:r>
      <w:proofErr w:type="spellStart"/>
      <w:r w:rsidR="00C665BB">
        <w:t>FITLayout</w:t>
      </w:r>
      <w:r>
        <w:t>em</w:t>
      </w:r>
      <w:proofErr w:type="spellEnd"/>
      <w:r>
        <w:t xml:space="preserve">. </w:t>
      </w:r>
      <w:r w:rsidR="006979FD">
        <w:t xml:space="preserve">Implementace byla dokončena v předstihu, abychom se mohli dále zaměřit na kvalitní testování a sepsání této práce. </w:t>
      </w:r>
    </w:p>
    <w:p w:rsidR="00002D83" w:rsidRDefault="00002D83" w:rsidP="007B32AE">
      <w:pPr>
        <w:spacing w:line="312" w:lineRule="auto"/>
      </w:pPr>
      <w:r>
        <w:tab/>
        <w:t xml:space="preserve">Protože se jednalo o experimentální vývoj, museli jsme k tomu přizpůsobit i samotné testování. </w:t>
      </w:r>
      <w:r w:rsidR="00F42CCE">
        <w:t xml:space="preserve">Vybrali jsme pro to specifickou sadu webových stránek, na kterých jsme testování provedli. Testování prokázalo správnost implementace i se spouštěním s různými parametry. </w:t>
      </w:r>
      <w:r w:rsidR="00A113DE">
        <w:t xml:space="preserve">Závažné </w:t>
      </w:r>
      <w:r w:rsidR="0096568C">
        <w:t>problémy</w:t>
      </w:r>
      <w:r w:rsidR="00A113DE">
        <w:t xml:space="preserve"> jsme </w:t>
      </w:r>
      <w:r w:rsidR="008014E5">
        <w:t>nenalezli</w:t>
      </w:r>
      <w:r w:rsidR="00A113DE">
        <w:t xml:space="preserve"> a to i díky včasnému odhalení</w:t>
      </w:r>
      <w:r w:rsidR="00E569FC">
        <w:t xml:space="preserve"> již</w:t>
      </w:r>
      <w:r w:rsidR="00A113DE">
        <w:t xml:space="preserve"> některých</w:t>
      </w:r>
      <w:r w:rsidR="00970060">
        <w:t xml:space="preserve"> chyb</w:t>
      </w:r>
      <w:r w:rsidR="00A113DE">
        <w:t xml:space="preserve"> při tvorbě implementace. </w:t>
      </w:r>
    </w:p>
    <w:p w:rsidR="00743567" w:rsidRDefault="00743567" w:rsidP="007B32AE">
      <w:pPr>
        <w:spacing w:line="312" w:lineRule="auto"/>
      </w:pPr>
      <w:r>
        <w:tab/>
        <w:t>Jako nedostatek bychom mohli uvést</w:t>
      </w:r>
      <w:r w:rsidR="009A33E8">
        <w:t xml:space="preserve"> to</w:t>
      </w:r>
      <w:r>
        <w:t xml:space="preserve">, že testování parametru </w:t>
      </w:r>
      <w:r>
        <w:rPr>
          <w:i/>
        </w:rPr>
        <w:t>beta</w:t>
      </w:r>
      <w:r>
        <w:t xml:space="preserve"> nemohlo být dokonalé z důvodu </w:t>
      </w:r>
      <w:r w:rsidR="002B4FDF">
        <w:t>využití</w:t>
      </w:r>
      <w:r>
        <w:t xml:space="preserve"> </w:t>
      </w:r>
      <w:r w:rsidR="002B4FDF">
        <w:t xml:space="preserve">výchozího </w:t>
      </w:r>
      <w:proofErr w:type="spellStart"/>
      <w:r>
        <w:t>renderovacího</w:t>
      </w:r>
      <w:proofErr w:type="spellEnd"/>
      <w:r>
        <w:t xml:space="preserve"> nástroje. </w:t>
      </w:r>
      <w:proofErr w:type="spellStart"/>
      <w:r>
        <w:t>CSSBox</w:t>
      </w:r>
      <w:proofErr w:type="spellEnd"/>
      <w:r>
        <w:t xml:space="preserve"> totiž nevykresluje obrázkový obsah, a tak nešlo </w:t>
      </w:r>
      <w:r w:rsidR="00801CE8">
        <w:t>vizuálně</w:t>
      </w:r>
      <w:r>
        <w:t xml:space="preserve"> odhalit nějakou závažnější </w:t>
      </w:r>
      <w:r w:rsidR="003D4033">
        <w:t>chybu. Avšak můžeme konstatovat</w:t>
      </w:r>
      <w:r>
        <w:t xml:space="preserve"> správnou funkčnost našeho algoritmu, poněvadž jsme při implementaci dodrželi všechny teoreticky definované postupy. </w:t>
      </w:r>
      <w:r w:rsidR="00614F19">
        <w:t>Tudíž můžeme říct, že zadání diplomové práce bylo splněno.</w:t>
      </w:r>
    </w:p>
    <w:p w:rsidR="006A0F66" w:rsidRPr="00743567" w:rsidRDefault="006A0F66" w:rsidP="007B32AE">
      <w:pPr>
        <w:spacing w:line="312" w:lineRule="auto"/>
      </w:pPr>
      <w:r>
        <w:tab/>
        <w:t xml:space="preserve">Protože segmentačních algoritmů existuje celá řada a my jsme se seznámili pouze s omezeným počtem, navázáním na tuto práci bychom mohli rozšířit Framework </w:t>
      </w:r>
      <w:proofErr w:type="spellStart"/>
      <w:r w:rsidR="00C665BB">
        <w:t>FITLayout</w:t>
      </w:r>
      <w:proofErr w:type="spellEnd"/>
      <w:r>
        <w:t xml:space="preserve"> o další implementace segmentačních algoritmů. Dále bychom mohli poznamenat, že Framework je kvalitní a</w:t>
      </w:r>
      <w:r w:rsidR="00CC5465">
        <w:t xml:space="preserve"> velmi</w:t>
      </w:r>
      <w:r>
        <w:t xml:space="preserve"> lehce rozšiřitelný nástroj. Tím pádem může být rozšiřován o celou řadu implementací a může být dále zdokonalován. Například přidáním vylepšeného </w:t>
      </w:r>
      <w:proofErr w:type="spellStart"/>
      <w:r>
        <w:t>renderovacího</w:t>
      </w:r>
      <w:proofErr w:type="spellEnd"/>
      <w:r>
        <w:t xml:space="preserve"> nástroje by </w:t>
      </w:r>
      <w:r w:rsidR="000A6C2C">
        <w:t xml:space="preserve">mohl lépe fungovat i námi zvolený algoritmus. </w:t>
      </w:r>
    </w:p>
    <w:p w:rsidR="002B55F3" w:rsidRDefault="002B55F3" w:rsidP="007B32AE">
      <w:pPr>
        <w:spacing w:line="312" w:lineRule="auto"/>
      </w:pPr>
    </w:p>
    <w:p w:rsidR="002B55F3" w:rsidRDefault="002B55F3">
      <w:pPr>
        <w:jc w:val="left"/>
      </w:pPr>
      <w:r>
        <w:br w:type="page"/>
      </w:r>
    </w:p>
    <w:p w:rsidR="00335724" w:rsidRPr="00912EE1" w:rsidRDefault="00C23E80" w:rsidP="000646EB">
      <w:pPr>
        <w:pStyle w:val="Nadpis1"/>
        <w:numPr>
          <w:ilvl w:val="0"/>
          <w:numId w:val="0"/>
        </w:numPr>
        <w:ind w:left="1134" w:hanging="1134"/>
      </w:pPr>
      <w:bookmarkStart w:id="75" w:name="_Toc101325796"/>
      <w:bookmarkStart w:id="76" w:name="_Toc451343924"/>
      <w:r w:rsidRPr="00912EE1">
        <w:lastRenderedPageBreak/>
        <w:t>Literatura</w:t>
      </w:r>
      <w:bookmarkEnd w:id="75"/>
      <w:bookmarkEnd w:id="76"/>
    </w:p>
    <w:p w:rsidR="00C21457" w:rsidRPr="00934381" w:rsidRDefault="00C21457" w:rsidP="00FB560A">
      <w:pPr>
        <w:pStyle w:val="Literatura"/>
        <w:tabs>
          <w:tab w:val="left" w:pos="1080"/>
        </w:tabs>
        <w:spacing w:line="312" w:lineRule="auto"/>
        <w:jc w:val="left"/>
        <w:rPr>
          <w:lang w:val="cs-CZ"/>
        </w:rPr>
      </w:pPr>
      <w:r w:rsidRPr="00934381">
        <w:rPr>
          <w:lang w:val="cs-CZ"/>
        </w:rPr>
        <w:t>[1]</w:t>
      </w:r>
      <w:r w:rsidR="00424BEB" w:rsidRPr="00934381">
        <w:rPr>
          <w:lang w:val="cs-CZ"/>
        </w:rPr>
        <w:tab/>
      </w:r>
      <w:r w:rsidR="00440A9B">
        <w:rPr>
          <w:lang w:val="cs-CZ"/>
        </w:rPr>
        <w:t>MILIČKA</w:t>
      </w:r>
      <w:r w:rsidR="003B47B8">
        <w:rPr>
          <w:lang w:val="cs-CZ"/>
        </w:rPr>
        <w:t>,</w:t>
      </w:r>
      <w:r w:rsidRPr="00934381">
        <w:rPr>
          <w:lang w:val="cs-CZ"/>
        </w:rPr>
        <w:t xml:space="preserve"> M</w:t>
      </w:r>
      <w:r w:rsidR="00536C64">
        <w:rPr>
          <w:lang w:val="cs-CZ"/>
        </w:rPr>
        <w:t>.;</w:t>
      </w:r>
      <w:r w:rsidR="002E2408">
        <w:rPr>
          <w:lang w:val="cs-CZ"/>
        </w:rPr>
        <w:t xml:space="preserve"> </w:t>
      </w:r>
      <w:r w:rsidR="00440A9B">
        <w:rPr>
          <w:lang w:val="cs-CZ"/>
        </w:rPr>
        <w:t>BURGET</w:t>
      </w:r>
      <w:r w:rsidR="00536C64">
        <w:rPr>
          <w:lang w:val="cs-CZ"/>
        </w:rPr>
        <w: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640AC4">
        <w:rPr>
          <w:i/>
          <w:lang w:val="cs-CZ"/>
        </w:rPr>
        <w:t>Semantic</w:t>
      </w:r>
      <w:proofErr w:type="spellEnd"/>
      <w:r w:rsidRPr="00640AC4">
        <w:rPr>
          <w:i/>
          <w:lang w:val="cs-CZ"/>
        </w:rPr>
        <w:t xml:space="preserve"> </w:t>
      </w:r>
      <w:r w:rsidRPr="000E284C">
        <w:rPr>
          <w:i/>
          <w:lang w:val="cs-CZ"/>
        </w:rPr>
        <w:t xml:space="preserve">Web </w:t>
      </w:r>
      <w:proofErr w:type="spellStart"/>
      <w:r w:rsidRPr="000E284C">
        <w:rPr>
          <w:i/>
          <w:lang w:val="cs-CZ"/>
        </w:rPr>
        <w:t>Evaluation</w:t>
      </w:r>
      <w:proofErr w:type="spellEnd"/>
      <w:r w:rsidRPr="000E284C">
        <w:rPr>
          <w:i/>
          <w:lang w:val="cs-CZ"/>
        </w:rPr>
        <w:t xml:space="preserve"> </w:t>
      </w:r>
      <w:proofErr w:type="spellStart"/>
      <w:r w:rsidRPr="000E284C">
        <w:rPr>
          <w:i/>
          <w:lang w:val="cs-CZ"/>
        </w:rPr>
        <w:t>Challenges</w:t>
      </w:r>
      <w:proofErr w:type="spellEnd"/>
      <w:r w:rsidRPr="000E284C">
        <w:rPr>
          <w:i/>
          <w:lang w:val="cs-CZ"/>
        </w:rPr>
        <w:t xml:space="preserve">, </w:t>
      </w:r>
      <w:proofErr w:type="spellStart"/>
      <w:r w:rsidRPr="000E284C">
        <w:rPr>
          <w:i/>
          <w:lang w:val="cs-CZ"/>
        </w:rPr>
        <w:t>SemWebEval</w:t>
      </w:r>
      <w:proofErr w:type="spellEnd"/>
      <w:r w:rsidRPr="000E284C">
        <w:rPr>
          <w:i/>
          <w:lang w:val="cs-CZ"/>
        </w:rPr>
        <w:t xml:space="preserve"> 2015 </w:t>
      </w:r>
      <w:proofErr w:type="spellStart"/>
      <w:r w:rsidRPr="000E284C">
        <w:rPr>
          <w:i/>
          <w:lang w:val="cs-CZ"/>
        </w:rPr>
        <w:t>at</w:t>
      </w:r>
      <w:proofErr w:type="spellEnd"/>
      <w:r w:rsidRPr="000E284C">
        <w:rPr>
          <w:i/>
          <w:lang w:val="cs-CZ"/>
        </w:rPr>
        <w:t xml:space="preserve"> ESWC 2015</w:t>
      </w:r>
      <w:r w:rsidRPr="00934381">
        <w:rPr>
          <w:lang w:val="cs-CZ"/>
        </w:rPr>
        <w:t xml:space="preserve">.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w:t>
      </w:r>
    </w:p>
    <w:p w:rsidR="006B5956" w:rsidRPr="00934381" w:rsidRDefault="006B5956" w:rsidP="00FB560A">
      <w:pPr>
        <w:pStyle w:val="Literatura"/>
        <w:tabs>
          <w:tab w:val="left" w:pos="1080"/>
        </w:tabs>
        <w:spacing w:line="312" w:lineRule="auto"/>
        <w:ind w:left="570" w:hanging="570"/>
        <w:jc w:val="left"/>
        <w:rPr>
          <w:lang w:val="cs-CZ"/>
        </w:rPr>
      </w:pPr>
    </w:p>
    <w:p w:rsidR="001C1CDB" w:rsidRPr="00934381" w:rsidRDefault="001A50D3" w:rsidP="00FB560A">
      <w:pPr>
        <w:pStyle w:val="Literatura"/>
        <w:tabs>
          <w:tab w:val="left" w:pos="1080"/>
        </w:tabs>
        <w:spacing w:line="312" w:lineRule="auto"/>
        <w:jc w:val="left"/>
        <w:rPr>
          <w:lang w:val="cs-CZ"/>
        </w:rPr>
      </w:pPr>
      <w:r w:rsidRPr="00934381">
        <w:rPr>
          <w:lang w:val="cs-CZ"/>
        </w:rPr>
        <w:t>[2]</w:t>
      </w:r>
      <w:r w:rsidR="00424BEB" w:rsidRPr="00934381">
        <w:rPr>
          <w:rFonts w:ascii="Arial" w:hAnsi="Arial" w:cs="Arial"/>
          <w:color w:val="000000"/>
          <w:lang w:val="cs-CZ"/>
        </w:rPr>
        <w:tab/>
      </w:r>
      <w:r w:rsidR="00440A9B">
        <w:rPr>
          <w:lang w:val="cs-CZ"/>
        </w:rPr>
        <w:t>MILIČKA</w:t>
      </w:r>
      <w:r w:rsidR="002E2408">
        <w:rPr>
          <w:lang w:val="cs-CZ"/>
        </w:rPr>
        <w:t>, M.;</w:t>
      </w:r>
      <w:r w:rsidR="001C1CDB" w:rsidRPr="00934381">
        <w:rPr>
          <w:lang w:val="cs-CZ"/>
        </w:rPr>
        <w:t xml:space="preserve"> </w:t>
      </w:r>
      <w:r w:rsidR="00440A9B">
        <w:rPr>
          <w:lang w:val="cs-CZ"/>
        </w:rPr>
        <w:t>BURGET</w:t>
      </w:r>
      <w:r w:rsidR="002E2408">
        <w:rPr>
          <w:lang w:val="cs-CZ"/>
        </w:rPr>
        <w: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640AC4">
        <w:rPr>
          <w:i/>
          <w:lang w:val="cs-CZ"/>
        </w:rPr>
        <w:t>Proceedings</w:t>
      </w:r>
      <w:proofErr w:type="spellEnd"/>
      <w:r w:rsidR="001C1CDB" w:rsidRPr="00640AC4">
        <w:rPr>
          <w:i/>
          <w:lang w:val="cs-CZ"/>
        </w:rPr>
        <w:t xml:space="preserve"> </w:t>
      </w:r>
      <w:proofErr w:type="spellStart"/>
      <w:r w:rsidR="001C1CDB" w:rsidRPr="00640AC4">
        <w:rPr>
          <w:i/>
          <w:lang w:val="cs-CZ"/>
        </w:rPr>
        <w:t>of</w:t>
      </w:r>
      <w:proofErr w:type="spellEnd"/>
      <w:r w:rsidR="001C1CDB" w:rsidRPr="00640AC4">
        <w:rPr>
          <w:i/>
          <w:lang w:val="cs-CZ"/>
        </w:rPr>
        <w:t xml:space="preserve"> </w:t>
      </w:r>
      <w:proofErr w:type="spellStart"/>
      <w:r w:rsidR="001C1CDB" w:rsidRPr="00640AC4">
        <w:rPr>
          <w:i/>
          <w:lang w:val="cs-CZ"/>
        </w:rPr>
        <w:t>the</w:t>
      </w:r>
      <w:proofErr w:type="spellEnd"/>
      <w:r w:rsidR="001C1CDB" w:rsidRPr="00640AC4">
        <w:rPr>
          <w:i/>
          <w:lang w:val="cs-CZ"/>
        </w:rPr>
        <w:t xml:space="preserve"> 2nd </w:t>
      </w:r>
      <w:proofErr w:type="spellStart"/>
      <w:r w:rsidR="001C1CDB" w:rsidRPr="00640AC4">
        <w:rPr>
          <w:i/>
          <w:lang w:val="cs-CZ"/>
        </w:rPr>
        <w:t>annual</w:t>
      </w:r>
      <w:proofErr w:type="spellEnd"/>
      <w:r w:rsidR="001C1CDB" w:rsidRPr="00640AC4">
        <w:rPr>
          <w:i/>
          <w:lang w:val="cs-CZ"/>
        </w:rPr>
        <w:t xml:space="preserve"> </w:t>
      </w:r>
      <w:proofErr w:type="spellStart"/>
      <w:r w:rsidR="001C1CDB" w:rsidRPr="00640AC4">
        <w:rPr>
          <w:i/>
          <w:lang w:val="cs-CZ"/>
        </w:rPr>
        <w:t>conference</w:t>
      </w:r>
      <w:proofErr w:type="spellEnd"/>
      <w:r w:rsidR="001C1CDB" w:rsidRPr="00640AC4">
        <w:rPr>
          <w:i/>
          <w:lang w:val="cs-CZ"/>
        </w:rPr>
        <w:t xml:space="preserve"> ICIA 2013</w:t>
      </w:r>
      <w:r w:rsidR="001C1CDB" w:rsidRPr="00934381">
        <w:rPr>
          <w:lang w:val="cs-CZ"/>
        </w:rPr>
        <w:t xml:space="preserve">.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FB560A">
      <w:pPr>
        <w:pStyle w:val="Literatura"/>
        <w:tabs>
          <w:tab w:val="left" w:pos="1080"/>
        </w:tabs>
        <w:spacing w:line="312" w:lineRule="auto"/>
        <w:ind w:left="570" w:hanging="570"/>
        <w:jc w:val="left"/>
        <w:rPr>
          <w:lang w:val="cs-CZ"/>
        </w:rPr>
      </w:pPr>
    </w:p>
    <w:p w:rsidR="00AA7B6C" w:rsidRPr="00934381" w:rsidRDefault="00424BEB" w:rsidP="00FB560A">
      <w:pPr>
        <w:pStyle w:val="Literatura"/>
        <w:tabs>
          <w:tab w:val="left" w:pos="1080"/>
        </w:tabs>
        <w:spacing w:line="312" w:lineRule="auto"/>
        <w:jc w:val="left"/>
        <w:rPr>
          <w:lang w:val="cs-CZ"/>
        </w:rPr>
      </w:pPr>
      <w:r w:rsidRPr="00934381">
        <w:rPr>
          <w:lang w:val="cs-CZ"/>
        </w:rPr>
        <w:t>[3]</w:t>
      </w:r>
      <w:r w:rsidRPr="00934381">
        <w:rPr>
          <w:lang w:val="cs-CZ"/>
        </w:rPr>
        <w:tab/>
      </w:r>
      <w:r w:rsidR="00440A9B">
        <w:rPr>
          <w:lang w:val="cs-CZ"/>
        </w:rPr>
        <w:t>BURGET</w:t>
      </w:r>
      <w:r w:rsidR="00981CED">
        <w:rPr>
          <w:lang w:val="cs-CZ"/>
        </w:rPr>
        <w: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w:t>
      </w:r>
      <w:r w:rsidR="00AA7B6C" w:rsidRPr="00A57959">
        <w:rPr>
          <w:i/>
          <w:lang w:val="cs-CZ"/>
        </w:rPr>
        <w:t xml:space="preserve">9th International </w:t>
      </w:r>
      <w:proofErr w:type="spellStart"/>
      <w:r w:rsidR="00AA7B6C" w:rsidRPr="00A57959">
        <w:rPr>
          <w:i/>
          <w:lang w:val="cs-CZ"/>
        </w:rPr>
        <w:t>Conference</w:t>
      </w:r>
      <w:proofErr w:type="spellEnd"/>
      <w:r w:rsidR="00AA7B6C" w:rsidRPr="00A57959">
        <w:rPr>
          <w:i/>
          <w:lang w:val="cs-CZ"/>
        </w:rPr>
        <w:t xml:space="preserve"> on </w:t>
      </w:r>
      <w:proofErr w:type="spellStart"/>
      <w:r w:rsidR="00AA7B6C" w:rsidRPr="00A57959">
        <w:rPr>
          <w:i/>
          <w:lang w:val="cs-CZ"/>
        </w:rPr>
        <w:t>Document</w:t>
      </w:r>
      <w:proofErr w:type="spellEnd"/>
      <w:r w:rsidR="00AA7B6C" w:rsidRPr="00A57959">
        <w:rPr>
          <w:i/>
          <w:lang w:val="cs-CZ"/>
        </w:rPr>
        <w:t xml:space="preserve"> </w:t>
      </w:r>
      <w:proofErr w:type="spellStart"/>
      <w:r w:rsidR="00AA7B6C" w:rsidRPr="00A57959">
        <w:rPr>
          <w:i/>
          <w:lang w:val="cs-CZ"/>
        </w:rPr>
        <w:t>Analysis</w:t>
      </w:r>
      <w:proofErr w:type="spellEnd"/>
      <w:r w:rsidR="00AA7B6C" w:rsidRPr="00A57959">
        <w:rPr>
          <w:i/>
          <w:lang w:val="cs-CZ"/>
        </w:rPr>
        <w:t xml:space="preserve"> and </w:t>
      </w:r>
      <w:proofErr w:type="spellStart"/>
      <w:r w:rsidR="00AA7B6C" w:rsidRPr="00A57959">
        <w:rPr>
          <w:i/>
          <w:lang w:val="cs-CZ"/>
        </w:rPr>
        <w:t>Recognition</w:t>
      </w:r>
      <w:proofErr w:type="spellEnd"/>
      <w:r w:rsidR="00AA7B6C" w:rsidRPr="00A57959">
        <w:rPr>
          <w:i/>
          <w:lang w:val="cs-CZ"/>
        </w:rPr>
        <w:t xml:space="preserve"> ICDAR 2007</w:t>
      </w:r>
      <w:r w:rsidR="00AA7B6C" w:rsidRPr="00934381">
        <w:rPr>
          <w:lang w:val="cs-CZ"/>
        </w:rPr>
        <w:t xml:space="preserve">.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FB560A">
      <w:pPr>
        <w:pStyle w:val="Literatura"/>
        <w:tabs>
          <w:tab w:val="left" w:pos="1080"/>
        </w:tabs>
        <w:spacing w:line="312" w:lineRule="auto"/>
        <w:ind w:left="570" w:hanging="570"/>
        <w:jc w:val="left"/>
        <w:rPr>
          <w:lang w:val="cs-CZ"/>
        </w:rPr>
      </w:pPr>
    </w:p>
    <w:p w:rsidR="007A54B9" w:rsidRPr="00934381" w:rsidRDefault="00AA7B6C" w:rsidP="00FB560A">
      <w:pPr>
        <w:pStyle w:val="Literatura"/>
        <w:tabs>
          <w:tab w:val="left" w:pos="1080"/>
        </w:tabs>
        <w:spacing w:line="312" w:lineRule="auto"/>
        <w:jc w:val="left"/>
        <w:rPr>
          <w:lang w:val="cs-CZ"/>
        </w:rPr>
      </w:pPr>
      <w:r w:rsidRPr="00934381">
        <w:rPr>
          <w:lang w:val="cs-CZ"/>
        </w:rPr>
        <w:t>[4]</w:t>
      </w:r>
      <w:r w:rsidR="00424BEB" w:rsidRPr="00934381">
        <w:rPr>
          <w:lang w:val="cs-CZ"/>
        </w:rPr>
        <w:tab/>
      </w:r>
      <w:r w:rsidR="00440A9B">
        <w:rPr>
          <w:lang w:val="cs-CZ"/>
        </w:rPr>
        <w:t>BURGET</w:t>
      </w:r>
      <w:r w:rsidR="009E455E">
        <w:rPr>
          <w:lang w:val="cs-CZ"/>
        </w:rPr>
        <w:t xml:space="preserve">, R.; </w:t>
      </w:r>
      <w:r w:rsidR="007A54B9" w:rsidRPr="00934381">
        <w:rPr>
          <w:lang w:val="cs-CZ"/>
        </w:rPr>
        <w:t xml:space="preserve"> </w:t>
      </w:r>
      <w:r w:rsidR="00440A9B">
        <w:rPr>
          <w:lang w:val="cs-CZ"/>
        </w:rPr>
        <w:t>RUDOLFOVÁ</w:t>
      </w:r>
      <w:r w:rsidR="009E455E">
        <w:rPr>
          <w:lang w:val="cs-CZ"/>
        </w:rPr>
        <w:t>,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w:t>
      </w:r>
      <w:r w:rsidR="007A54B9" w:rsidRPr="004A3F68">
        <w:rPr>
          <w:i/>
          <w:lang w:val="cs-CZ"/>
        </w:rPr>
        <w:t xml:space="preserve">1st </w:t>
      </w:r>
      <w:proofErr w:type="spellStart"/>
      <w:r w:rsidR="007A54B9" w:rsidRPr="004A3F68">
        <w:rPr>
          <w:i/>
          <w:lang w:val="cs-CZ"/>
        </w:rPr>
        <w:t>Asian</w:t>
      </w:r>
      <w:proofErr w:type="spellEnd"/>
      <w:r w:rsidR="007A54B9" w:rsidRPr="004A3F68">
        <w:rPr>
          <w:i/>
          <w:lang w:val="cs-CZ"/>
        </w:rPr>
        <w:t xml:space="preserve"> </w:t>
      </w:r>
      <w:proofErr w:type="spellStart"/>
      <w:r w:rsidR="007A54B9" w:rsidRPr="004A3F68">
        <w:rPr>
          <w:i/>
          <w:lang w:val="cs-CZ"/>
        </w:rPr>
        <w:t>Conference</w:t>
      </w:r>
      <w:proofErr w:type="spellEnd"/>
      <w:r w:rsidR="007A54B9" w:rsidRPr="004A3F68">
        <w:rPr>
          <w:i/>
          <w:lang w:val="cs-CZ"/>
        </w:rPr>
        <w:t xml:space="preserve"> on </w:t>
      </w:r>
      <w:proofErr w:type="spellStart"/>
      <w:r w:rsidR="007A54B9" w:rsidRPr="004A3F68">
        <w:rPr>
          <w:i/>
          <w:lang w:val="cs-CZ"/>
        </w:rPr>
        <w:t>Intelligent</w:t>
      </w:r>
      <w:proofErr w:type="spellEnd"/>
      <w:r w:rsidR="007A54B9" w:rsidRPr="004A3F68">
        <w:rPr>
          <w:i/>
          <w:lang w:val="cs-CZ"/>
        </w:rPr>
        <w:t xml:space="preserve"> </w:t>
      </w:r>
      <w:proofErr w:type="spellStart"/>
      <w:r w:rsidR="007A54B9" w:rsidRPr="004A3F68">
        <w:rPr>
          <w:i/>
          <w:lang w:val="cs-CZ"/>
        </w:rPr>
        <w:t>Information</w:t>
      </w:r>
      <w:proofErr w:type="spellEnd"/>
      <w:r w:rsidR="007A54B9" w:rsidRPr="004A3F68">
        <w:rPr>
          <w:i/>
          <w:lang w:val="cs-CZ"/>
        </w:rPr>
        <w:t xml:space="preserve"> and Database Systems ACIIDS 2009</w:t>
      </w:r>
      <w:r w:rsidR="007A54B9" w:rsidRPr="00934381">
        <w:rPr>
          <w:lang w:val="cs-CZ"/>
        </w:rPr>
        <w:t xml:space="preserve">.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FB560A">
      <w:pPr>
        <w:pStyle w:val="Literatura"/>
        <w:tabs>
          <w:tab w:val="left" w:pos="1080"/>
        </w:tabs>
        <w:spacing w:line="312" w:lineRule="auto"/>
        <w:ind w:left="570" w:hanging="570"/>
        <w:jc w:val="left"/>
        <w:rPr>
          <w:lang w:val="en-US"/>
        </w:rPr>
      </w:pPr>
    </w:p>
    <w:p w:rsidR="006C5C66" w:rsidRPr="00C26B06" w:rsidRDefault="00C235E6" w:rsidP="00FB560A">
      <w:pPr>
        <w:pStyle w:val="Literatura"/>
        <w:tabs>
          <w:tab w:val="left" w:pos="1080"/>
        </w:tabs>
        <w:spacing w:line="312" w:lineRule="auto"/>
        <w:jc w:val="left"/>
        <w:rPr>
          <w:lang w:val="cs-CZ"/>
        </w:rPr>
      </w:pPr>
      <w:r w:rsidRPr="00C26B06">
        <w:rPr>
          <w:lang w:val="cs-CZ"/>
        </w:rPr>
        <w:t>[5]</w:t>
      </w:r>
      <w:r w:rsidRPr="00C26B06">
        <w:rPr>
          <w:lang w:val="cs-CZ"/>
        </w:rPr>
        <w:tab/>
      </w:r>
      <w:r w:rsidR="00440A9B" w:rsidRPr="00C26B06">
        <w:rPr>
          <w:lang w:val="cs-CZ"/>
        </w:rPr>
        <w:t>DENG</w:t>
      </w:r>
      <w:r w:rsidR="00255E5A" w:rsidRPr="00C26B06">
        <w:rPr>
          <w:lang w:val="cs-CZ"/>
        </w:rPr>
        <w:t xml:space="preserve">, C.; </w:t>
      </w:r>
      <w:r w:rsidR="00440A9B" w:rsidRPr="00C26B06">
        <w:rPr>
          <w:lang w:val="cs-CZ"/>
        </w:rPr>
        <w:t>SHIPENG</w:t>
      </w:r>
      <w:r w:rsidR="00255E5A" w:rsidRPr="00C26B06">
        <w:rPr>
          <w:lang w:val="cs-CZ"/>
        </w:rPr>
        <w:t xml:space="preserve">, Y.; </w:t>
      </w:r>
      <w:r w:rsidR="00440A9B" w:rsidRPr="00C26B06">
        <w:rPr>
          <w:lang w:val="cs-CZ"/>
        </w:rPr>
        <w:t>JI-RONG</w:t>
      </w:r>
      <w:r w:rsidR="00255E5A" w:rsidRPr="00C26B06">
        <w:rPr>
          <w:lang w:val="cs-CZ"/>
        </w:rPr>
        <w:t xml:space="preserve">, W. </w:t>
      </w:r>
      <w:r w:rsidR="00255E5A" w:rsidRPr="00C26B06">
        <w:rPr>
          <w:i/>
          <w:lang w:val="cs-CZ"/>
        </w:rPr>
        <w:t>VIPS: a Vision-</w:t>
      </w:r>
      <w:proofErr w:type="spellStart"/>
      <w:r w:rsidR="00255E5A" w:rsidRPr="00C26B06">
        <w:rPr>
          <w:i/>
          <w:lang w:val="cs-CZ"/>
        </w:rPr>
        <w:t>based</w:t>
      </w:r>
      <w:proofErr w:type="spellEnd"/>
      <w:r w:rsidR="00255E5A" w:rsidRPr="00C26B06">
        <w:rPr>
          <w:i/>
          <w:lang w:val="cs-CZ"/>
        </w:rPr>
        <w:t xml:space="preserve"> </w:t>
      </w:r>
      <w:proofErr w:type="spellStart"/>
      <w:r w:rsidR="00255E5A" w:rsidRPr="00C26B06">
        <w:rPr>
          <w:i/>
          <w:lang w:val="cs-CZ"/>
        </w:rPr>
        <w:t>Page</w:t>
      </w:r>
      <w:proofErr w:type="spellEnd"/>
      <w:r w:rsidR="00255E5A" w:rsidRPr="00C26B06">
        <w:rPr>
          <w:i/>
          <w:lang w:val="cs-CZ"/>
        </w:rPr>
        <w:t xml:space="preserve"> </w:t>
      </w:r>
      <w:proofErr w:type="spellStart"/>
      <w:r w:rsidR="00255E5A" w:rsidRPr="00C26B06">
        <w:rPr>
          <w:i/>
          <w:lang w:val="cs-CZ"/>
        </w:rPr>
        <w:t>Segmentation</w:t>
      </w:r>
      <w:proofErr w:type="spellEnd"/>
      <w:r w:rsidRPr="00C26B06">
        <w:rPr>
          <w:i/>
          <w:lang w:val="cs-CZ"/>
        </w:rPr>
        <w:t xml:space="preserve"> </w:t>
      </w:r>
      <w:proofErr w:type="spellStart"/>
      <w:r w:rsidR="00255E5A" w:rsidRPr="00C26B06">
        <w:rPr>
          <w:i/>
          <w:lang w:val="cs-CZ"/>
        </w:rPr>
        <w:t>Algorithm</w:t>
      </w:r>
      <w:proofErr w:type="spellEnd"/>
      <w:r w:rsidR="005B2935" w:rsidRPr="00C26B06">
        <w:rPr>
          <w:lang w:val="cs-CZ"/>
        </w:rPr>
        <w:t xml:space="preserve"> </w:t>
      </w:r>
      <w:r w:rsidR="005B2935" w:rsidRPr="00C26B06">
        <w:rPr>
          <w:lang w:val="en-US"/>
        </w:rPr>
        <w:t>[online]</w:t>
      </w:r>
      <w:r w:rsidR="00255E5A" w:rsidRPr="00C26B06">
        <w:rPr>
          <w:lang w:val="cs-CZ"/>
        </w:rPr>
        <w:t xml:space="preserve">. </w:t>
      </w:r>
      <w:r w:rsidRPr="00C26B06">
        <w:rPr>
          <w:lang w:val="cs-CZ"/>
        </w:rPr>
        <w:t>2</w:t>
      </w:r>
      <w:r w:rsidR="00255E5A" w:rsidRPr="00C26B06">
        <w:rPr>
          <w:lang w:val="cs-CZ"/>
        </w:rPr>
        <w:t>003</w:t>
      </w:r>
      <w:r w:rsidR="005B2935" w:rsidRPr="00C26B06">
        <w:rPr>
          <w:lang w:val="cs-CZ"/>
        </w:rPr>
        <w:t xml:space="preserve"> </w:t>
      </w:r>
      <w:r w:rsidR="005B2935" w:rsidRPr="00C26B06">
        <w:rPr>
          <w:lang w:val="en-US"/>
        </w:rPr>
        <w:t>[cit. 2015-12-30]</w:t>
      </w:r>
      <w:r w:rsidR="005B2935" w:rsidRPr="00C26B06">
        <w:rPr>
          <w:lang w:val="cs-CZ"/>
        </w:rPr>
        <w:t>.</w:t>
      </w:r>
      <w:r w:rsidR="00255E5A" w:rsidRPr="00C26B06">
        <w:rPr>
          <w:lang w:val="cs-CZ"/>
        </w:rPr>
        <w:t xml:space="preserve"> </w:t>
      </w:r>
    </w:p>
    <w:p w:rsidR="00F51F89" w:rsidRPr="00C26B06" w:rsidRDefault="005B2935" w:rsidP="00FB560A">
      <w:pPr>
        <w:pStyle w:val="Literatura"/>
        <w:tabs>
          <w:tab w:val="left" w:pos="1080"/>
        </w:tabs>
        <w:spacing w:line="312" w:lineRule="auto"/>
        <w:jc w:val="left"/>
        <w:rPr>
          <w:lang w:val="en-US"/>
        </w:rPr>
      </w:pPr>
      <w:r w:rsidRPr="00C26B06">
        <w:rPr>
          <w:lang w:val="cs-CZ"/>
        </w:rPr>
        <w:t xml:space="preserve">Dostupné z: </w:t>
      </w:r>
      <w:hyperlink r:id="rId45" w:history="1">
        <w:r w:rsidRPr="00C26B06">
          <w:rPr>
            <w:rStyle w:val="Hypertextovodkaz"/>
            <w:color w:val="auto"/>
            <w:u w:val="none"/>
            <w:lang w:val="en-US"/>
          </w:rPr>
          <w:t>https://research.microsoft.com/pubs/70027/tr-2003-79.pdf</w:t>
        </w:r>
      </w:hyperlink>
    </w:p>
    <w:p w:rsidR="00FC1A93" w:rsidRPr="00C26B06" w:rsidRDefault="00FC1A93" w:rsidP="00FB560A">
      <w:pPr>
        <w:pStyle w:val="Literatura"/>
        <w:tabs>
          <w:tab w:val="left" w:pos="1080"/>
        </w:tabs>
        <w:spacing w:line="312" w:lineRule="auto"/>
        <w:jc w:val="left"/>
        <w:rPr>
          <w:lang w:val="en-US"/>
        </w:rPr>
      </w:pPr>
    </w:p>
    <w:p w:rsidR="005E70BE" w:rsidRPr="00C26B06" w:rsidRDefault="000A5135" w:rsidP="00FB560A">
      <w:pPr>
        <w:pStyle w:val="Literatura"/>
        <w:tabs>
          <w:tab w:val="left" w:pos="1080"/>
        </w:tabs>
        <w:spacing w:line="312" w:lineRule="auto"/>
        <w:jc w:val="left"/>
        <w:rPr>
          <w:lang w:val="cs-CZ"/>
        </w:rPr>
      </w:pPr>
      <w:r w:rsidRPr="00C26B06">
        <w:rPr>
          <w:lang w:val="en-US"/>
        </w:rPr>
        <w:t>[6]</w:t>
      </w:r>
      <w:r w:rsidRPr="00C26B06">
        <w:rPr>
          <w:lang w:val="en-US"/>
        </w:rPr>
        <w:tab/>
      </w:r>
      <w:r w:rsidR="00440A9B" w:rsidRPr="00C26B06">
        <w:rPr>
          <w:lang w:val="en-US"/>
        </w:rPr>
        <w:t>POPELA</w:t>
      </w:r>
      <w:r w:rsidRPr="00C26B06">
        <w:rPr>
          <w:lang w:val="en-US"/>
        </w:rPr>
        <w:t xml:space="preserve">, T. </w:t>
      </w:r>
      <w:proofErr w:type="spellStart"/>
      <w:r w:rsidRPr="00C26B06">
        <w:rPr>
          <w:i/>
          <w:lang w:val="en-US"/>
        </w:rPr>
        <w:t>Implementace</w:t>
      </w:r>
      <w:proofErr w:type="spellEnd"/>
      <w:r w:rsidRPr="00C26B06">
        <w:rPr>
          <w:i/>
          <w:lang w:val="en-US"/>
        </w:rPr>
        <w:t xml:space="preserve"> </w:t>
      </w:r>
      <w:proofErr w:type="spellStart"/>
      <w:r w:rsidRPr="00C26B06">
        <w:rPr>
          <w:i/>
          <w:lang w:val="en-US"/>
        </w:rPr>
        <w:t>algoritmu</w:t>
      </w:r>
      <w:proofErr w:type="spellEnd"/>
      <w:r w:rsidRPr="00C26B06">
        <w:rPr>
          <w:i/>
          <w:lang w:val="en-US"/>
        </w:rPr>
        <w:t xml:space="preserve"> pro vi</w:t>
      </w:r>
      <w:proofErr w:type="spellStart"/>
      <w:r w:rsidRPr="00C26B06">
        <w:rPr>
          <w:i/>
          <w:lang w:val="cs-CZ"/>
        </w:rPr>
        <w:t>zuální</w:t>
      </w:r>
      <w:proofErr w:type="spellEnd"/>
      <w:r w:rsidRPr="00C26B06">
        <w:rPr>
          <w:i/>
          <w:lang w:val="cs-CZ"/>
        </w:rPr>
        <w:t xml:space="preserve"> segmentaci www stránek</w:t>
      </w:r>
      <w:r w:rsidR="005E70BE" w:rsidRPr="00C26B06">
        <w:rPr>
          <w:lang w:val="cs-CZ"/>
        </w:rPr>
        <w:t xml:space="preserve">. Brno, 2012. Diplomová práce. Vysoké učení technické v Brně, Fakulta informačních technologií. </w:t>
      </w:r>
    </w:p>
    <w:p w:rsidR="00FC1A93" w:rsidRPr="00C26B06" w:rsidRDefault="005E70BE" w:rsidP="00FB560A">
      <w:pPr>
        <w:pStyle w:val="Literatura"/>
        <w:tabs>
          <w:tab w:val="left" w:pos="1080"/>
        </w:tabs>
        <w:spacing w:line="312" w:lineRule="auto"/>
        <w:jc w:val="left"/>
        <w:rPr>
          <w:lang w:val="cs-CZ"/>
        </w:rPr>
      </w:pPr>
      <w:r w:rsidRPr="00C26B06">
        <w:rPr>
          <w:lang w:val="cs-CZ"/>
        </w:rPr>
        <w:t xml:space="preserve">Vedoucí práce Ing. Jan Zelený. Dostupné z: </w:t>
      </w:r>
      <w:hyperlink r:id="rId46" w:history="1">
        <w:r w:rsidR="00FF3576" w:rsidRPr="00C26B06">
          <w:rPr>
            <w:rStyle w:val="Hypertextovodkaz"/>
            <w:color w:val="auto"/>
            <w:u w:val="none"/>
            <w:lang w:val="cs-CZ"/>
          </w:rPr>
          <w:t>h</w:t>
        </w:r>
        <w:r w:rsidRPr="00C26B06">
          <w:rPr>
            <w:rStyle w:val="Hypertextovodkaz"/>
            <w:color w:val="auto"/>
            <w:u w:val="none"/>
            <w:lang w:val="cs-CZ"/>
          </w:rPr>
          <w:t>ttps://www.vutbr.cz/www_base/zav_prace_soubor_verejne.php?file_id=118449</w:t>
        </w:r>
      </w:hyperlink>
    </w:p>
    <w:p w:rsidR="00020172" w:rsidRPr="00823EC8" w:rsidRDefault="00020172" w:rsidP="00FB560A">
      <w:pPr>
        <w:pStyle w:val="Literatura"/>
        <w:tabs>
          <w:tab w:val="left" w:pos="1080"/>
        </w:tabs>
        <w:spacing w:line="312" w:lineRule="auto"/>
        <w:ind w:left="1080" w:hanging="1080"/>
        <w:jc w:val="left"/>
        <w:rPr>
          <w:lang w:val="cs-CZ"/>
        </w:rPr>
      </w:pPr>
    </w:p>
    <w:p w:rsidR="00C23E80" w:rsidRPr="001347DA" w:rsidRDefault="00E75E54" w:rsidP="00FB560A">
      <w:pPr>
        <w:pStyle w:val="Literatura"/>
        <w:spacing w:line="312" w:lineRule="auto"/>
        <w:jc w:val="left"/>
      </w:pPr>
      <w:r>
        <w:rPr>
          <w:lang w:val="cs-CZ"/>
        </w:rPr>
        <w:t>[7]</w:t>
      </w:r>
      <w:r w:rsidR="006B2808">
        <w:rPr>
          <w:lang w:val="cs-CZ"/>
        </w:rPr>
        <w:tab/>
      </w:r>
      <w:r w:rsidR="00440A9B">
        <w:rPr>
          <w:shd w:val="clear" w:color="auto" w:fill="FFFFFF"/>
        </w:rPr>
        <w:t>ZELENÝ</w:t>
      </w:r>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r w:rsidR="00440A9B">
        <w:rPr>
          <w:shd w:val="clear" w:color="auto" w:fill="FFFFFF"/>
        </w:rPr>
        <w:t>BURGET</w:t>
      </w:r>
      <w:r w:rsidR="00145A7E" w:rsidRPr="00145A7E">
        <w:rPr>
          <w:shd w:val="clear" w:color="auto" w:fill="FFFFFF"/>
        </w:rPr>
        <w:t xml:space="preserve"> R.</w:t>
      </w:r>
      <w:r w:rsidR="00145A7E" w:rsidRPr="00145A7E">
        <w:rPr>
          <w:rStyle w:val="apple-converted-space"/>
          <w:shd w:val="clear" w:color="auto" w:fill="FFFFFF"/>
        </w:rPr>
        <w:t> </w:t>
      </w:r>
      <w:hyperlink r:id="rId47"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3324C7">
        <w:rPr>
          <w:i/>
          <w:iCs/>
          <w:shd w:val="clear" w:color="auto" w:fill="FFFFFF"/>
        </w:rPr>
        <w:t xml:space="preserve">The Third International Conference on Web </w:t>
      </w:r>
      <w:proofErr w:type="spellStart"/>
      <w:r w:rsidR="00145A7E" w:rsidRPr="003324C7">
        <w:rPr>
          <w:i/>
          <w:iCs/>
          <w:shd w:val="clear" w:color="auto" w:fill="FFFFFF"/>
        </w:rPr>
        <w:t>Intelligence</w:t>
      </w:r>
      <w:proofErr w:type="spellEnd"/>
      <w:r w:rsidR="00145A7E" w:rsidRPr="003324C7">
        <w:rPr>
          <w:i/>
          <w:iCs/>
          <w:shd w:val="clear" w:color="auto" w:fill="FFFFFF"/>
        </w:rPr>
        <w:t xml:space="preserve">, Mining </w:t>
      </w:r>
      <w:proofErr w:type="spellStart"/>
      <w:r w:rsidR="00145A7E" w:rsidRPr="003324C7">
        <w:rPr>
          <w:i/>
          <w:iCs/>
          <w:shd w:val="clear" w:color="auto" w:fill="FFFFFF"/>
        </w:rPr>
        <w:t>and</w:t>
      </w:r>
      <w:proofErr w:type="spellEnd"/>
      <w:r w:rsidR="00145A7E" w:rsidRPr="003324C7">
        <w:rPr>
          <w:i/>
          <w:iCs/>
          <w:shd w:val="clear" w:color="auto" w:fill="FFFFFF"/>
        </w:rPr>
        <w:t xml:space="preserve"> </w:t>
      </w:r>
      <w:proofErr w:type="spellStart"/>
      <w:r w:rsidR="00145A7E" w:rsidRPr="003324C7">
        <w:rPr>
          <w:i/>
          <w:iCs/>
          <w:shd w:val="clear" w:color="auto" w:fill="FFFFFF"/>
        </w:rPr>
        <w:t>Semantics</w:t>
      </w:r>
      <w:proofErr w:type="spellEnd"/>
      <w:r w:rsidR="003324C7">
        <w:rPr>
          <w:i/>
          <w:iCs/>
          <w:shd w:val="clear" w:color="auto" w:fill="FFFFFF"/>
        </w:rPr>
        <w:t xml:space="preserve"> </w:t>
      </w:r>
      <w:r w:rsidR="00497E7A" w:rsidRPr="00497E7A">
        <w:rPr>
          <w:iCs/>
          <w:shd w:val="clear" w:color="auto" w:fill="FFFFFF"/>
          <w:lang w:val="cs-CZ"/>
        </w:rPr>
        <w:t>[online]</w:t>
      </w:r>
      <w:r w:rsidR="00145A7E" w:rsidRPr="00497E7A">
        <w:rPr>
          <w:shd w:val="clear" w:color="auto" w:fill="FFFFFF"/>
        </w:rPr>
        <w:t>.</w:t>
      </w:r>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290B65">
        <w:rPr>
          <w:shd w:val="clear" w:color="auto" w:fill="FFFFFF"/>
        </w:rPr>
        <w:t xml:space="preserve"> </w:t>
      </w:r>
      <w:r w:rsidR="00290B65">
        <w:t>[</w:t>
      </w:r>
      <w:proofErr w:type="spellStart"/>
      <w:r w:rsidR="00290B65">
        <w:t>cit</w:t>
      </w:r>
      <w:proofErr w:type="spellEnd"/>
      <w:r w:rsidR="00290B65">
        <w:t>. 2016-04-11]</w:t>
      </w:r>
      <w:r w:rsidR="00145A7E" w:rsidRPr="00145A7E">
        <w:rPr>
          <w:shd w:val="clear" w:color="auto" w:fill="FFFFFF"/>
        </w:rPr>
        <w:t>,</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r w:rsidR="003B6757">
        <w:rPr>
          <w:shd w:val="clear" w:color="auto" w:fill="FFFFFF"/>
        </w:rPr>
        <w:t xml:space="preserve"> </w:t>
      </w:r>
      <w:proofErr w:type="spellStart"/>
      <w:r w:rsidR="003B6757">
        <w:rPr>
          <w:shd w:val="clear" w:color="auto" w:fill="FFFFFF"/>
        </w:rPr>
        <w:t>Dostupné</w:t>
      </w:r>
      <w:proofErr w:type="spellEnd"/>
      <w:r w:rsidR="003B6757">
        <w:rPr>
          <w:shd w:val="clear" w:color="auto" w:fill="FFFFFF"/>
        </w:rPr>
        <w:t xml:space="preserve"> z: </w:t>
      </w:r>
      <w:hyperlink r:id="rId48" w:history="1">
        <w:r w:rsidR="001347DA" w:rsidRPr="001347DA">
          <w:rPr>
            <w:rStyle w:val="Hypertextovodkaz"/>
            <w:color w:val="auto"/>
            <w:u w:val="none"/>
            <w:shd w:val="clear" w:color="auto" w:fill="FFFFFF"/>
          </w:rPr>
          <w:t>http://www.fit.vutbr.cz/research/pubs/conpa.php?file=%2Fpub%2F10252%2Fjzeleny.pdf&amp;id=10252</w:t>
        </w:r>
      </w:hyperlink>
    </w:p>
    <w:p w:rsidR="00906FA0" w:rsidRDefault="00906FA0" w:rsidP="00FB560A">
      <w:pPr>
        <w:spacing w:line="312" w:lineRule="auto"/>
        <w:jc w:val="left"/>
      </w:pPr>
    </w:p>
    <w:p w:rsidR="00BC30F0" w:rsidRDefault="00BC30F0" w:rsidP="00FB560A">
      <w:pPr>
        <w:spacing w:line="312" w:lineRule="auto"/>
        <w:jc w:val="left"/>
        <w:rPr>
          <w:lang w:val="en-US"/>
        </w:rPr>
      </w:pPr>
      <w:r>
        <w:rPr>
          <w:lang w:val="en-US"/>
        </w:rPr>
        <w:t>[8]</w:t>
      </w:r>
      <w:r w:rsidR="002A5A0F">
        <w:rPr>
          <w:lang w:val="en-US"/>
        </w:rPr>
        <w:tab/>
      </w:r>
      <w:r w:rsidR="00392D36">
        <w:rPr>
          <w:lang w:val="en-US"/>
        </w:rPr>
        <w:t>ZENG</w:t>
      </w:r>
      <w:r w:rsidR="00346357">
        <w:rPr>
          <w:lang w:val="en-US"/>
        </w:rPr>
        <w:t xml:space="preserve">, J.; </w:t>
      </w:r>
      <w:r w:rsidR="00392D36">
        <w:rPr>
          <w:lang w:val="en-US"/>
        </w:rPr>
        <w:t>FLANAGAN</w:t>
      </w:r>
      <w:r w:rsidR="00346357">
        <w:rPr>
          <w:lang w:val="en-US"/>
        </w:rPr>
        <w:t xml:space="preserve">, B.; </w:t>
      </w:r>
      <w:r w:rsidR="00392D36">
        <w:rPr>
          <w:lang w:val="en-US"/>
        </w:rPr>
        <w:t>HIROKAWA</w:t>
      </w:r>
      <w:r w:rsidR="00346357">
        <w:rPr>
          <w:lang w:val="en-US"/>
        </w:rPr>
        <w:t xml:space="preserve">, S. </w:t>
      </w:r>
      <w:proofErr w:type="gramStart"/>
      <w:r w:rsidR="00346357">
        <w:rPr>
          <w:lang w:val="en-US"/>
        </w:rPr>
        <w:t>A Web Page Segmentation Approach Using Visual Sema</w:t>
      </w:r>
      <w:r w:rsidR="004716F4">
        <w:rPr>
          <w:lang w:val="en-US"/>
        </w:rPr>
        <w:t>ntics</w:t>
      </w:r>
      <w:r w:rsidR="00837C99">
        <w:rPr>
          <w:lang w:val="en-US"/>
        </w:rPr>
        <w:t>.</w:t>
      </w:r>
      <w:proofErr w:type="gramEnd"/>
      <w:r w:rsidR="00837C99">
        <w:rPr>
          <w:lang w:val="en-US"/>
        </w:rPr>
        <w:t xml:space="preserve"> </w:t>
      </w:r>
      <w:r w:rsidR="00837C99" w:rsidRPr="00ED01CD">
        <w:rPr>
          <w:i/>
          <w:lang w:val="en-US"/>
        </w:rPr>
        <w:t>IEICE TRANSACTIONS on Information and Systems</w:t>
      </w:r>
      <w:r w:rsidR="00837C99">
        <w:rPr>
          <w:lang w:val="en-US"/>
        </w:rPr>
        <w:t xml:space="preserve">, </w:t>
      </w:r>
      <w:r w:rsidR="009244D4">
        <w:rPr>
          <w:lang w:val="en-US"/>
        </w:rPr>
        <w:t>2014</w:t>
      </w:r>
      <w:r w:rsidR="00ED6007">
        <w:rPr>
          <w:lang w:val="en-US"/>
        </w:rPr>
        <w:t xml:space="preserve">, </w:t>
      </w:r>
      <w:proofErr w:type="spellStart"/>
      <w:proofErr w:type="gramStart"/>
      <w:r w:rsidR="00ED6007">
        <w:rPr>
          <w:lang w:val="en-US"/>
        </w:rPr>
        <w:t>str</w:t>
      </w:r>
      <w:proofErr w:type="spellEnd"/>
      <w:proofErr w:type="gramEnd"/>
      <w:r w:rsidR="00ED6007">
        <w:rPr>
          <w:lang w:val="en-US"/>
        </w:rPr>
        <w:t xml:space="preserve"> 223-230. </w:t>
      </w:r>
      <w:proofErr w:type="gramStart"/>
      <w:r w:rsidR="00ED6007">
        <w:rPr>
          <w:lang w:val="en-US"/>
        </w:rPr>
        <w:t>ISSN 1745-1361.</w:t>
      </w:r>
      <w:proofErr w:type="gramEnd"/>
    </w:p>
    <w:p w:rsidR="00245462" w:rsidRDefault="00245462" w:rsidP="00FB560A">
      <w:pPr>
        <w:spacing w:line="312" w:lineRule="auto"/>
        <w:jc w:val="left"/>
        <w:rPr>
          <w:lang w:val="en-US"/>
        </w:rPr>
      </w:pPr>
    </w:p>
    <w:p w:rsidR="00245462" w:rsidRPr="00A575C1" w:rsidRDefault="00245462" w:rsidP="00FB560A">
      <w:pPr>
        <w:spacing w:line="312" w:lineRule="auto"/>
        <w:jc w:val="left"/>
      </w:pPr>
      <w:r>
        <w:rPr>
          <w:lang w:val="en-US"/>
        </w:rPr>
        <w:lastRenderedPageBreak/>
        <w:t>[9]</w:t>
      </w:r>
      <w:r w:rsidR="007C25E4">
        <w:rPr>
          <w:lang w:val="en-US"/>
        </w:rPr>
        <w:tab/>
      </w:r>
      <w:r w:rsidR="00392D36">
        <w:rPr>
          <w:lang w:val="en-US"/>
        </w:rPr>
        <w:t>ZENG</w:t>
      </w:r>
      <w:r w:rsidR="00A575C1">
        <w:rPr>
          <w:lang w:val="en-US"/>
        </w:rPr>
        <w:t xml:space="preserve">, J.; </w:t>
      </w:r>
      <w:r w:rsidR="00392D36">
        <w:rPr>
          <w:lang w:val="en-US"/>
        </w:rPr>
        <w:t>FLANAGAN</w:t>
      </w:r>
      <w:r w:rsidR="00A575C1">
        <w:rPr>
          <w:lang w:val="en-US"/>
        </w:rPr>
        <w:t xml:space="preserve">, B.; </w:t>
      </w:r>
      <w:r w:rsidR="00392D36">
        <w:rPr>
          <w:lang w:val="en-US"/>
        </w:rPr>
        <w:t>HIROKAWA</w:t>
      </w:r>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w:t>
      </w:r>
      <w:r w:rsidR="00DD051E" w:rsidRPr="00DD051E">
        <w:t>In: </w:t>
      </w:r>
      <w:proofErr w:type="spellStart"/>
      <w:r w:rsidR="00DD051E" w:rsidRPr="00DD051E">
        <w:rPr>
          <w:i/>
          <w:iCs/>
        </w:rPr>
        <w:t>Computer</w:t>
      </w:r>
      <w:proofErr w:type="spellEnd"/>
      <w:r w:rsidR="00DD051E" w:rsidRPr="00DD051E">
        <w:rPr>
          <w:i/>
          <w:iCs/>
        </w:rPr>
        <w:t xml:space="preserve"> and </w:t>
      </w:r>
      <w:proofErr w:type="spellStart"/>
      <w:r w:rsidR="00DD051E" w:rsidRPr="00DD051E">
        <w:rPr>
          <w:i/>
          <w:iCs/>
        </w:rPr>
        <w:t>Information</w:t>
      </w:r>
      <w:proofErr w:type="spellEnd"/>
      <w:r w:rsidR="00DD051E" w:rsidRPr="00DD051E">
        <w:rPr>
          <w:i/>
          <w:iCs/>
        </w:rPr>
        <w:t xml:space="preserve"> Science (ICIS), 2013 IEEE/ACIS 12th International </w:t>
      </w:r>
      <w:proofErr w:type="spellStart"/>
      <w:r w:rsidR="00DD051E" w:rsidRPr="00DD051E">
        <w:rPr>
          <w:i/>
          <w:iCs/>
        </w:rPr>
        <w:t>Conference</w:t>
      </w:r>
      <w:proofErr w:type="spellEnd"/>
      <w:r w:rsidR="00DD051E" w:rsidRPr="00DD051E">
        <w:rPr>
          <w:i/>
          <w:iCs/>
        </w:rPr>
        <w:t xml:space="preserve"> on</w:t>
      </w:r>
      <w:r w:rsidR="00DD051E" w:rsidRPr="00DD051E">
        <w:t>. IEEE, 2013.</w:t>
      </w:r>
      <w:r w:rsidR="00A575C1">
        <w:t xml:space="preserve"> </w:t>
      </w:r>
      <w:r w:rsidR="00484C64">
        <w:t>str.</w:t>
      </w:r>
      <w:r w:rsidR="00A575C1">
        <w:t xml:space="preserve"> 66-70</w:t>
      </w:r>
      <w:r w:rsidR="00DD051E">
        <w:t>.</w:t>
      </w:r>
    </w:p>
    <w:p w:rsidR="00906FA0" w:rsidRDefault="00906FA0" w:rsidP="00FB560A">
      <w:pPr>
        <w:spacing w:line="312" w:lineRule="auto"/>
        <w:jc w:val="left"/>
      </w:pPr>
    </w:p>
    <w:p w:rsidR="001559A2" w:rsidRDefault="001559A2" w:rsidP="00FB560A">
      <w:pPr>
        <w:spacing w:line="312" w:lineRule="auto"/>
        <w:jc w:val="left"/>
      </w:pPr>
      <w:r>
        <w:t>[10]</w:t>
      </w:r>
      <w:r w:rsidR="00F77FFA">
        <w:tab/>
      </w:r>
      <w:r w:rsidR="002C2C35">
        <w:t>ZHANG</w:t>
      </w:r>
      <w:r w:rsidR="00F77FFA">
        <w:t xml:space="preserve">, K.; </w:t>
      </w:r>
      <w:r w:rsidR="002C2C35">
        <w:t>SHASHA</w:t>
      </w:r>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w:t>
      </w:r>
      <w:r w:rsidR="00B14E03">
        <w:t xml:space="preserve">In: </w:t>
      </w:r>
      <w:r w:rsidR="00F77FFA" w:rsidRPr="00FC146A">
        <w:rPr>
          <w:i/>
        </w:rPr>
        <w:t xml:space="preserve">SIAM </w:t>
      </w:r>
      <w:proofErr w:type="spellStart"/>
      <w:r w:rsidR="00F77FFA" w:rsidRPr="00FC146A">
        <w:rPr>
          <w:i/>
        </w:rPr>
        <w:t>J</w:t>
      </w:r>
      <w:r w:rsidR="009F6DBD" w:rsidRPr="00FC146A">
        <w:rPr>
          <w:i/>
        </w:rPr>
        <w:t>ournal</w:t>
      </w:r>
      <w:proofErr w:type="spellEnd"/>
      <w:r w:rsidR="009F6DBD" w:rsidRPr="00FC146A">
        <w:rPr>
          <w:i/>
        </w:rPr>
        <w:t xml:space="preserve"> on</w:t>
      </w:r>
      <w:r w:rsidR="00F77FFA" w:rsidRPr="00FC146A">
        <w:rPr>
          <w:i/>
        </w:rPr>
        <w:t xml:space="preserve"> </w:t>
      </w:r>
      <w:proofErr w:type="spellStart"/>
      <w:r w:rsidR="00F77FFA" w:rsidRPr="00FC146A">
        <w:rPr>
          <w:i/>
        </w:rPr>
        <w:t>Comput</w:t>
      </w:r>
      <w:r w:rsidR="009F6DBD" w:rsidRPr="00FC146A">
        <w:rPr>
          <w:i/>
        </w:rPr>
        <w:t>ing</w:t>
      </w:r>
      <w:proofErr w:type="spellEnd"/>
      <w:r w:rsidR="000D7A43">
        <w:rPr>
          <w:i/>
        </w:rPr>
        <w:t xml:space="preserve"> </w:t>
      </w:r>
      <w:r w:rsidR="000D7A43">
        <w:rPr>
          <w:lang w:val="en-US"/>
        </w:rPr>
        <w:t>[online]</w:t>
      </w:r>
      <w:r w:rsidR="009F6DBD">
        <w:t>. 1989</w:t>
      </w:r>
      <w:r w:rsidR="000D7A43">
        <w:t xml:space="preserve"> [cit. 2016-04-15]</w:t>
      </w:r>
      <w:r w:rsidR="009F6DBD">
        <w:t>.</w:t>
      </w:r>
      <w:r w:rsidR="00F77FFA">
        <w:t xml:space="preserve"> </w:t>
      </w:r>
      <w:proofErr w:type="gramStart"/>
      <w:r w:rsidR="00484C64">
        <w:t>str.</w:t>
      </w:r>
      <w:proofErr w:type="gramEnd"/>
      <w:r w:rsidR="009F6DBD">
        <w:t xml:space="preserve"> 1245-1262.</w:t>
      </w:r>
      <w:r w:rsidR="003A50EC">
        <w:t xml:space="preserve"> Dostupné z</w:t>
      </w:r>
      <w:r w:rsidR="003A50EC" w:rsidRPr="00556615">
        <w:t xml:space="preserve">: </w:t>
      </w:r>
      <w:hyperlink r:id="rId49" w:history="1">
        <w:r w:rsidR="003A50EC" w:rsidRPr="00556615">
          <w:rPr>
            <w:rStyle w:val="Hypertextovodkaz"/>
            <w:color w:val="auto"/>
            <w:u w:val="none"/>
          </w:rPr>
          <w:t>http://dl.acm.org/citation.cfm?id=76082</w:t>
        </w:r>
      </w:hyperlink>
    </w:p>
    <w:p w:rsidR="0027576F" w:rsidRDefault="0027576F" w:rsidP="00FB560A">
      <w:pPr>
        <w:spacing w:line="312" w:lineRule="auto"/>
        <w:jc w:val="left"/>
      </w:pPr>
    </w:p>
    <w:p w:rsidR="00E24C23" w:rsidRDefault="00E24C23" w:rsidP="00FB560A">
      <w:pPr>
        <w:spacing w:line="312" w:lineRule="auto"/>
        <w:jc w:val="left"/>
      </w:pPr>
      <w:r>
        <w:rPr>
          <w:lang w:val="en-US"/>
        </w:rPr>
        <w:t>[11]</w:t>
      </w:r>
      <w:r w:rsidR="00101325">
        <w:rPr>
          <w:lang w:val="en-US"/>
        </w:rPr>
        <w:tab/>
      </w:r>
      <w:r w:rsidR="00356398">
        <w:rPr>
          <w:lang w:val="en-US"/>
        </w:rPr>
        <w:t>AMIT</w:t>
      </w:r>
      <w:r w:rsidR="00043370">
        <w:rPr>
          <w:lang w:val="en-US"/>
        </w:rPr>
        <w:t xml:space="preserve">, S. Modern information retrieval: </w:t>
      </w:r>
      <w:r w:rsidR="00F37BAF">
        <w:rPr>
          <w:lang w:val="en-US"/>
        </w:rPr>
        <w:t>A</w:t>
      </w:r>
      <w:r w:rsidR="00043370">
        <w:rPr>
          <w:lang w:val="en-US"/>
        </w:rPr>
        <w:t xml:space="preserve"> </w:t>
      </w:r>
      <w:r w:rsidR="00F37BAF">
        <w:rPr>
          <w:lang w:val="en-US"/>
        </w:rPr>
        <w:t>B</w:t>
      </w:r>
      <w:r w:rsidR="00043370">
        <w:rPr>
          <w:lang w:val="en-US"/>
        </w:rPr>
        <w:t xml:space="preserve">rief </w:t>
      </w:r>
      <w:r w:rsidR="00F37BAF">
        <w:rPr>
          <w:lang w:val="en-US"/>
        </w:rPr>
        <w:t>O</w:t>
      </w:r>
      <w:r w:rsidR="000202A5">
        <w:rPr>
          <w:lang w:val="en-US"/>
        </w:rPr>
        <w:t>verview</w:t>
      </w:r>
      <w:r w:rsidR="00043370">
        <w:rPr>
          <w:lang w:val="en-US"/>
        </w:rPr>
        <w:t xml:space="preserve">. </w:t>
      </w:r>
      <w:r w:rsidR="00043370" w:rsidRPr="003F4BE8">
        <w:rPr>
          <w:i/>
        </w:rPr>
        <w:t xml:space="preserve">Bulletin </w:t>
      </w:r>
      <w:proofErr w:type="spellStart"/>
      <w:r w:rsidR="00043370" w:rsidRPr="003F4BE8">
        <w:rPr>
          <w:i/>
        </w:rPr>
        <w:t>of</w:t>
      </w:r>
      <w:proofErr w:type="spellEnd"/>
      <w:r w:rsidR="00043370" w:rsidRPr="003F4BE8">
        <w:rPr>
          <w:i/>
        </w:rPr>
        <w:t xml:space="preserve"> </w:t>
      </w:r>
      <w:proofErr w:type="spellStart"/>
      <w:r w:rsidR="00043370" w:rsidRPr="003F4BE8">
        <w:rPr>
          <w:i/>
        </w:rPr>
        <w:t>the</w:t>
      </w:r>
      <w:proofErr w:type="spellEnd"/>
      <w:r w:rsidR="00043370" w:rsidRPr="003F4BE8">
        <w:rPr>
          <w:i/>
        </w:rPr>
        <w:t xml:space="preserve"> IEEE </w:t>
      </w:r>
      <w:proofErr w:type="spellStart"/>
      <w:r w:rsidR="00043370" w:rsidRPr="003F4BE8">
        <w:rPr>
          <w:i/>
        </w:rPr>
        <w:t>Computer</w:t>
      </w:r>
      <w:proofErr w:type="spellEnd"/>
      <w:r w:rsidR="00043370" w:rsidRPr="003F4BE8">
        <w:rPr>
          <w:i/>
        </w:rPr>
        <w:t xml:space="preserve"> Society </w:t>
      </w:r>
      <w:proofErr w:type="spellStart"/>
      <w:r w:rsidR="00043370" w:rsidRPr="003F4BE8">
        <w:rPr>
          <w:i/>
        </w:rPr>
        <w:t>Technical</w:t>
      </w:r>
      <w:proofErr w:type="spellEnd"/>
      <w:r w:rsidR="00043370" w:rsidRPr="003F4BE8">
        <w:rPr>
          <w:i/>
        </w:rPr>
        <w:t xml:space="preserve"> </w:t>
      </w:r>
      <w:proofErr w:type="spellStart"/>
      <w:r w:rsidR="00043370" w:rsidRPr="003F4BE8">
        <w:rPr>
          <w:i/>
        </w:rPr>
        <w:t>Committee</w:t>
      </w:r>
      <w:proofErr w:type="spellEnd"/>
      <w:r w:rsidR="00043370" w:rsidRPr="003F4BE8">
        <w:rPr>
          <w:i/>
        </w:rPr>
        <w:t xml:space="preserve"> on Data </w:t>
      </w:r>
      <w:proofErr w:type="spellStart"/>
      <w:r w:rsidR="00043370" w:rsidRPr="003F4BE8">
        <w:rPr>
          <w:i/>
        </w:rPr>
        <w:t>Engineering</w:t>
      </w:r>
      <w:proofErr w:type="spellEnd"/>
      <w:r w:rsidR="00043370">
        <w:t xml:space="preserve">, </w:t>
      </w:r>
      <w:r w:rsidR="003F4BE8">
        <w:t xml:space="preserve">2001. </w:t>
      </w:r>
      <w:r w:rsidR="006A661C">
        <w:t>str</w:t>
      </w:r>
      <w:r w:rsidR="003F4BE8">
        <w:t>. 35-43.</w:t>
      </w:r>
    </w:p>
    <w:p w:rsidR="0039190F" w:rsidRDefault="0039190F" w:rsidP="00FB560A">
      <w:pPr>
        <w:spacing w:line="312" w:lineRule="auto"/>
        <w:jc w:val="left"/>
      </w:pPr>
    </w:p>
    <w:p w:rsidR="0039190F" w:rsidRPr="00E4724F" w:rsidRDefault="0039190F" w:rsidP="00FB560A">
      <w:pPr>
        <w:spacing w:line="312" w:lineRule="auto"/>
        <w:jc w:val="left"/>
      </w:pPr>
      <w:r w:rsidRPr="00E4724F">
        <w:t>[12]</w:t>
      </w:r>
      <w:r w:rsidRPr="00E4724F">
        <w:tab/>
      </w:r>
      <w:r w:rsidR="00356398">
        <w:t>DENG</w:t>
      </w:r>
      <w:r w:rsidR="00ED483A" w:rsidRPr="00E4724F">
        <w:t xml:space="preserve">, C.; </w:t>
      </w:r>
      <w:r w:rsidR="00D1217E">
        <w:t>SHIPENG</w:t>
      </w:r>
      <w:r w:rsidR="00ED483A" w:rsidRPr="00E4724F">
        <w:t xml:space="preserve">, Y.; </w:t>
      </w:r>
      <w:r w:rsidR="00D1217E">
        <w:t>JI-RONG</w:t>
      </w:r>
      <w:r w:rsidR="00ED483A" w:rsidRPr="00E4724F">
        <w:t xml:space="preserve">, W. </w:t>
      </w:r>
      <w:proofErr w:type="spellStart"/>
      <w:r w:rsidR="00ED483A" w:rsidRPr="00705ABD">
        <w:rPr>
          <w:i/>
        </w:rPr>
        <w:t>Block-based</w:t>
      </w:r>
      <w:proofErr w:type="spellEnd"/>
      <w:r w:rsidR="00ED483A" w:rsidRPr="00705ABD">
        <w:rPr>
          <w:i/>
        </w:rPr>
        <w:t xml:space="preserve"> Web </w:t>
      </w:r>
      <w:proofErr w:type="spellStart"/>
      <w:r w:rsidR="00ED483A" w:rsidRPr="00705ABD">
        <w:rPr>
          <w:i/>
        </w:rPr>
        <w:t>Search</w:t>
      </w:r>
      <w:proofErr w:type="spellEnd"/>
      <w:r w:rsidR="00B33440">
        <w:t xml:space="preserve"> </w:t>
      </w:r>
      <w:r w:rsidR="00B33440" w:rsidRPr="00E4724F">
        <w:t>[online]</w:t>
      </w:r>
      <w:r w:rsidR="00B33440">
        <w:t>.</w:t>
      </w:r>
      <w:r w:rsidR="00B33440" w:rsidRPr="00E4724F">
        <w:t xml:space="preserve"> </w:t>
      </w:r>
      <w:r w:rsidR="00ED483A" w:rsidRPr="00E4724F">
        <w:t>2004</w:t>
      </w:r>
      <w:r w:rsidR="00B33440">
        <w:t xml:space="preserve"> </w:t>
      </w:r>
      <w:r w:rsidR="00B33440">
        <w:rPr>
          <w:lang w:val="en-US"/>
        </w:rPr>
        <w:t>[cit. 2016-03-07]</w:t>
      </w:r>
      <w:r w:rsidR="00B33440">
        <w:t>. Dostupné z:</w:t>
      </w:r>
      <w:r w:rsidR="00ED483A" w:rsidRPr="00E4724F">
        <w:t xml:space="preserve"> </w:t>
      </w:r>
      <w:hyperlink r:id="rId50" w:history="1">
        <w:r w:rsidR="00671589" w:rsidRPr="00E4724F">
          <w:rPr>
            <w:rStyle w:val="Hypertextovodkaz"/>
            <w:color w:val="auto"/>
            <w:u w:val="none"/>
          </w:rPr>
          <w:t>http://www.zjucadcg.cn/dengcai/VIPS/VIPS_July-2004.pdf</w:t>
        </w:r>
      </w:hyperlink>
    </w:p>
    <w:p w:rsidR="00583110" w:rsidRPr="00E4724F" w:rsidRDefault="00583110" w:rsidP="00FB560A">
      <w:pPr>
        <w:spacing w:line="312" w:lineRule="auto"/>
        <w:jc w:val="left"/>
      </w:pPr>
    </w:p>
    <w:p w:rsidR="00815D23" w:rsidRPr="00E4724F" w:rsidRDefault="00815D23" w:rsidP="00FB560A">
      <w:pPr>
        <w:spacing w:line="312" w:lineRule="auto"/>
        <w:jc w:val="left"/>
        <w:rPr>
          <w:rStyle w:val="apple-converted-space"/>
          <w:shd w:val="clear" w:color="auto" w:fill="FFFFFF"/>
          <w:lang w:val="en-US"/>
        </w:rPr>
      </w:pPr>
      <w:r w:rsidRPr="00E4724F">
        <w:rPr>
          <w:lang w:val="en-US"/>
        </w:rPr>
        <w:t>[13]</w:t>
      </w:r>
      <w:r w:rsidRPr="00E4724F">
        <w:rPr>
          <w:lang w:val="en-US"/>
        </w:rPr>
        <w:tab/>
      </w:r>
      <w:r w:rsidR="00356398">
        <w:rPr>
          <w:shd w:val="clear" w:color="auto" w:fill="FFFFFF"/>
        </w:rPr>
        <w:t>ZELENÝ</w:t>
      </w:r>
      <w:r w:rsidRPr="00E4724F">
        <w:rPr>
          <w:shd w:val="clear" w:color="auto" w:fill="FFFFFF"/>
        </w:rPr>
        <w:t xml:space="preserve">, J.; </w:t>
      </w:r>
      <w:r w:rsidR="00356398">
        <w:rPr>
          <w:shd w:val="clear" w:color="auto" w:fill="FFFFFF"/>
        </w:rPr>
        <w:t>BURGET</w:t>
      </w:r>
      <w:r w:rsidRPr="00E4724F">
        <w:rPr>
          <w:shd w:val="clear" w:color="auto" w:fill="FFFFFF"/>
        </w:rPr>
        <w:t xml:space="preserve"> R.</w:t>
      </w:r>
      <w:r w:rsidRPr="00E4724F">
        <w:rPr>
          <w:rStyle w:val="apple-converted-space"/>
          <w:shd w:val="clear" w:color="auto" w:fill="FFFFFF"/>
        </w:rPr>
        <w:t> </w:t>
      </w:r>
      <w:proofErr w:type="spellStart"/>
      <w:r w:rsidR="00C665BB" w:rsidRPr="00576151">
        <w:rPr>
          <w:rStyle w:val="apple-converted-space"/>
          <w:i/>
          <w:shd w:val="clear" w:color="auto" w:fill="FFFFFF"/>
        </w:rPr>
        <w:t>FITLayout</w:t>
      </w:r>
      <w:proofErr w:type="spellEnd"/>
      <w:r w:rsidR="00DE7BF7" w:rsidRPr="00576151">
        <w:rPr>
          <w:rStyle w:val="apple-converted-space"/>
          <w:i/>
          <w:shd w:val="clear" w:color="auto" w:fill="FFFFFF"/>
        </w:rPr>
        <w:t xml:space="preserve"> Web </w:t>
      </w:r>
      <w:proofErr w:type="spellStart"/>
      <w:r w:rsidR="00DE7BF7" w:rsidRPr="00576151">
        <w:rPr>
          <w:rStyle w:val="apple-converted-space"/>
          <w:i/>
          <w:shd w:val="clear" w:color="auto" w:fill="FFFFFF"/>
        </w:rPr>
        <w:t>Page</w:t>
      </w:r>
      <w:proofErr w:type="spellEnd"/>
      <w:r w:rsidR="00DE7BF7" w:rsidRPr="00576151">
        <w:rPr>
          <w:rStyle w:val="apple-converted-space"/>
          <w:i/>
          <w:shd w:val="clear" w:color="auto" w:fill="FFFFFF"/>
        </w:rPr>
        <w:t xml:space="preserve"> </w:t>
      </w:r>
      <w:proofErr w:type="spellStart"/>
      <w:r w:rsidR="00DE7BF7" w:rsidRPr="00576151">
        <w:rPr>
          <w:rStyle w:val="apple-converted-space"/>
          <w:i/>
          <w:shd w:val="clear" w:color="auto" w:fill="FFFFFF"/>
        </w:rPr>
        <w:t>Analysis</w:t>
      </w:r>
      <w:proofErr w:type="spellEnd"/>
      <w:r w:rsidR="00DE7BF7" w:rsidRPr="00576151">
        <w:rPr>
          <w:rStyle w:val="apple-converted-space"/>
          <w:i/>
          <w:shd w:val="clear" w:color="auto" w:fill="FFFFFF"/>
        </w:rPr>
        <w:t xml:space="preserve"> Framework</w:t>
      </w:r>
      <w:r w:rsidR="00576151">
        <w:rPr>
          <w:rStyle w:val="apple-converted-space"/>
          <w:shd w:val="clear" w:color="auto" w:fill="FFFFFF"/>
        </w:rPr>
        <w:t xml:space="preserve"> </w:t>
      </w:r>
      <w:r w:rsidR="00576151" w:rsidRPr="00E4724F">
        <w:rPr>
          <w:rStyle w:val="apple-converted-space"/>
          <w:shd w:val="clear" w:color="auto" w:fill="FFFFFF"/>
          <w:lang w:val="en-US"/>
        </w:rPr>
        <w:t>[online]</w:t>
      </w:r>
      <w:r w:rsidR="00576151">
        <w:rPr>
          <w:rStyle w:val="apple-converted-space"/>
          <w:shd w:val="clear" w:color="auto" w:fill="FFFFFF"/>
          <w:lang w:val="en-US"/>
        </w:rPr>
        <w:t>.</w:t>
      </w:r>
      <w:r w:rsidR="00DE7BF7" w:rsidRPr="00E4724F">
        <w:rPr>
          <w:rStyle w:val="apple-converted-space"/>
          <w:shd w:val="clear" w:color="auto" w:fill="FFFFFF"/>
        </w:rPr>
        <w:t xml:space="preserve"> 2014-2015</w:t>
      </w:r>
      <w:r w:rsidR="00576151">
        <w:rPr>
          <w:rStyle w:val="apple-converted-space"/>
          <w:shd w:val="clear" w:color="auto" w:fill="FFFFFF"/>
        </w:rPr>
        <w:t xml:space="preserve"> [cit. 2016-03-14]. Dostupné z: </w:t>
      </w:r>
      <w:hyperlink r:id="rId51" w:history="1">
        <w:r w:rsidR="00EB44C1" w:rsidRPr="00E4724F">
          <w:rPr>
            <w:rStyle w:val="Hypertextovodkaz"/>
            <w:color w:val="auto"/>
            <w:u w:val="none"/>
            <w:shd w:val="clear" w:color="auto" w:fill="FFFFFF"/>
            <w:lang w:val="en-US"/>
          </w:rPr>
          <w:t>http://www.fit.vutbr.cz/~burgetr/</w:t>
        </w:r>
        <w:r w:rsidR="00C665BB" w:rsidRPr="00E4724F">
          <w:rPr>
            <w:rStyle w:val="Hypertextovodkaz"/>
            <w:color w:val="auto"/>
            <w:u w:val="none"/>
            <w:shd w:val="clear" w:color="auto" w:fill="FFFFFF"/>
            <w:lang w:val="en-US"/>
          </w:rPr>
          <w:t>FITLayout</w:t>
        </w:r>
        <w:r w:rsidR="00EB44C1" w:rsidRPr="00E4724F">
          <w:rPr>
            <w:rStyle w:val="Hypertextovodkaz"/>
            <w:color w:val="auto"/>
            <w:u w:val="none"/>
            <w:shd w:val="clear" w:color="auto" w:fill="FFFFFF"/>
            <w:lang w:val="en-US"/>
          </w:rPr>
          <w:t>/</w:t>
        </w:r>
      </w:hyperlink>
    </w:p>
    <w:p w:rsidR="00EB44C1" w:rsidRPr="00E4724F" w:rsidRDefault="00EB44C1" w:rsidP="00FB560A">
      <w:pPr>
        <w:spacing w:line="312" w:lineRule="auto"/>
        <w:jc w:val="left"/>
        <w:rPr>
          <w:rStyle w:val="apple-converted-space"/>
          <w:shd w:val="clear" w:color="auto" w:fill="FFFFFF"/>
          <w:lang w:val="en-US"/>
        </w:rPr>
      </w:pPr>
    </w:p>
    <w:p w:rsidR="00EB44C1" w:rsidRPr="00E4724F" w:rsidRDefault="00EB44C1" w:rsidP="00FB560A">
      <w:pPr>
        <w:spacing w:line="312" w:lineRule="auto"/>
        <w:jc w:val="left"/>
        <w:rPr>
          <w:rStyle w:val="apple-converted-space"/>
          <w:shd w:val="clear" w:color="auto" w:fill="FFFFFF"/>
          <w:lang w:val="en-US"/>
        </w:rPr>
      </w:pPr>
      <w:r w:rsidRPr="00E4724F">
        <w:rPr>
          <w:rStyle w:val="apple-converted-space"/>
          <w:shd w:val="clear" w:color="auto" w:fill="FFFFFF"/>
          <w:lang w:val="en-US"/>
        </w:rPr>
        <w:t>[14]</w:t>
      </w:r>
      <w:r w:rsidRPr="00E4724F">
        <w:rPr>
          <w:rStyle w:val="apple-converted-space"/>
          <w:shd w:val="clear" w:color="auto" w:fill="FFFFFF"/>
          <w:lang w:val="en-US"/>
        </w:rPr>
        <w:tab/>
      </w:r>
      <w:r w:rsidR="00356398">
        <w:rPr>
          <w:rStyle w:val="apple-converted-space"/>
          <w:shd w:val="clear" w:color="auto" w:fill="FFFFFF"/>
        </w:rPr>
        <w:t>ZELENÝ</w:t>
      </w:r>
      <w:r w:rsidRPr="00E4724F">
        <w:rPr>
          <w:rStyle w:val="apple-converted-space"/>
          <w:shd w:val="clear" w:color="auto" w:fill="FFFFFF"/>
        </w:rPr>
        <w:t>, J</w:t>
      </w:r>
      <w:r w:rsidR="0032261B">
        <w:rPr>
          <w:rStyle w:val="apple-converted-space"/>
          <w:shd w:val="clear" w:color="auto" w:fill="FFFFFF"/>
        </w:rPr>
        <w:t>.</w:t>
      </w:r>
      <w:r w:rsidRPr="00E4724F">
        <w:rPr>
          <w:rStyle w:val="apple-converted-space"/>
          <w:shd w:val="clear" w:color="auto" w:fill="FFFFFF"/>
        </w:rPr>
        <w:t xml:space="preserve"> </w:t>
      </w:r>
      <w:r w:rsidRPr="0015491F">
        <w:rPr>
          <w:rStyle w:val="apple-converted-space"/>
          <w:i/>
          <w:shd w:val="clear" w:color="auto" w:fill="FFFFFF"/>
        </w:rPr>
        <w:t xml:space="preserve">Web </w:t>
      </w:r>
      <w:proofErr w:type="spellStart"/>
      <w:r w:rsidRPr="0015491F">
        <w:rPr>
          <w:rStyle w:val="apple-converted-space"/>
          <w:i/>
          <w:shd w:val="clear" w:color="auto" w:fill="FFFFFF"/>
        </w:rPr>
        <w:t>page</w:t>
      </w:r>
      <w:proofErr w:type="spellEnd"/>
      <w:r w:rsidRPr="0015491F">
        <w:rPr>
          <w:rStyle w:val="apple-converted-space"/>
          <w:i/>
          <w:shd w:val="clear" w:color="auto" w:fill="FFFFFF"/>
        </w:rPr>
        <w:t xml:space="preserve"> </w:t>
      </w:r>
      <w:proofErr w:type="spellStart"/>
      <w:r w:rsidRPr="0015491F">
        <w:rPr>
          <w:rStyle w:val="apple-converted-space"/>
          <w:i/>
          <w:shd w:val="clear" w:color="auto" w:fill="FFFFFF"/>
        </w:rPr>
        <w:t>segmentation</w:t>
      </w:r>
      <w:proofErr w:type="spellEnd"/>
      <w:r w:rsidRPr="0015491F">
        <w:rPr>
          <w:rStyle w:val="apple-converted-space"/>
          <w:i/>
          <w:shd w:val="clear" w:color="auto" w:fill="FFFFFF"/>
        </w:rPr>
        <w:t xml:space="preserve"> and </w:t>
      </w:r>
      <w:proofErr w:type="spellStart"/>
      <w:r w:rsidRPr="0015491F">
        <w:rPr>
          <w:rStyle w:val="apple-converted-space"/>
          <w:i/>
          <w:shd w:val="clear" w:color="auto" w:fill="FFFFFF"/>
        </w:rPr>
        <w:t>classification</w:t>
      </w:r>
      <w:proofErr w:type="spellEnd"/>
      <w:r w:rsidRPr="00E4724F">
        <w:rPr>
          <w:rStyle w:val="apple-converted-space"/>
          <w:shd w:val="clear" w:color="auto" w:fill="FFFFFF"/>
        </w:rPr>
        <w:t xml:space="preserve"> </w:t>
      </w:r>
      <w:r w:rsidR="00CA7739">
        <w:rPr>
          <w:rStyle w:val="apple-converted-space"/>
          <w:shd w:val="clear" w:color="auto" w:fill="FFFFFF"/>
          <w:lang w:val="en-US"/>
        </w:rPr>
        <w:t>[online].</w:t>
      </w:r>
      <w:r w:rsidR="00CA7739" w:rsidRPr="00E4724F">
        <w:rPr>
          <w:rStyle w:val="apple-converted-space"/>
          <w:shd w:val="clear" w:color="auto" w:fill="FFFFFF"/>
          <w:lang w:val="en-US"/>
        </w:rPr>
        <w:t xml:space="preserve"> </w:t>
      </w:r>
      <w:r w:rsidRPr="00E4724F">
        <w:rPr>
          <w:rStyle w:val="apple-converted-space"/>
          <w:shd w:val="clear" w:color="auto" w:fill="FFFFFF"/>
        </w:rPr>
        <w:t>2011</w:t>
      </w:r>
      <w:r w:rsidR="00CA7739">
        <w:rPr>
          <w:rStyle w:val="apple-converted-space"/>
          <w:shd w:val="clear" w:color="auto" w:fill="FFFFFF"/>
        </w:rPr>
        <w:t xml:space="preserve"> </w:t>
      </w:r>
      <w:r w:rsidR="00CA7739">
        <w:rPr>
          <w:rStyle w:val="apple-converted-space"/>
          <w:shd w:val="clear" w:color="auto" w:fill="FFFFFF"/>
          <w:lang w:val="en-US"/>
        </w:rPr>
        <w:t>[cit. 2016-03-15]</w:t>
      </w:r>
      <w:r w:rsidR="00C84BFE">
        <w:rPr>
          <w:rStyle w:val="apple-converted-space"/>
          <w:shd w:val="clear" w:color="auto" w:fill="FFFFFF"/>
        </w:rPr>
        <w:t xml:space="preserve">. Dostupné z: </w:t>
      </w:r>
      <w:hyperlink r:id="rId52" w:history="1">
        <w:r w:rsidRPr="00E4724F">
          <w:rPr>
            <w:rStyle w:val="Hypertextovodkaz"/>
            <w:color w:val="auto"/>
            <w:u w:val="none"/>
            <w:shd w:val="clear" w:color="auto" w:fill="FFFFFF"/>
            <w:lang w:val="en-US"/>
          </w:rPr>
          <w:t>http://www.feec.vutbr.cz/EEICT/2011/sbornik/03-Doktorske%20projekty/08-Informacni%20systemy/10-xzelen11.pdf</w:t>
        </w:r>
      </w:hyperlink>
    </w:p>
    <w:p w:rsidR="00EB44C1" w:rsidRPr="00E4724F" w:rsidRDefault="00EB44C1" w:rsidP="00FB560A">
      <w:pPr>
        <w:spacing w:line="312" w:lineRule="auto"/>
        <w:jc w:val="left"/>
        <w:rPr>
          <w:rStyle w:val="apple-converted-space"/>
          <w:shd w:val="clear" w:color="auto" w:fill="FFFFFF"/>
          <w:lang w:val="en-US"/>
        </w:rPr>
      </w:pPr>
    </w:p>
    <w:p w:rsidR="006E127E" w:rsidRDefault="002C3F1F" w:rsidP="00FB560A">
      <w:pPr>
        <w:spacing w:line="312" w:lineRule="auto"/>
        <w:jc w:val="left"/>
        <w:rPr>
          <w:rStyle w:val="apple-converted-space"/>
          <w:shd w:val="clear" w:color="auto" w:fill="FFFFFF"/>
          <w:lang w:val="en-US"/>
        </w:rPr>
      </w:pPr>
      <w:r w:rsidRPr="00E4724F">
        <w:rPr>
          <w:rStyle w:val="apple-converted-space"/>
          <w:shd w:val="clear" w:color="auto" w:fill="FFFFFF"/>
          <w:lang w:val="en-US"/>
        </w:rPr>
        <w:t>[15]</w:t>
      </w:r>
      <w:r w:rsidR="00EF1E8B" w:rsidRPr="00E4724F">
        <w:rPr>
          <w:rStyle w:val="apple-converted-space"/>
          <w:shd w:val="clear" w:color="auto" w:fill="FFFFFF"/>
          <w:lang w:val="en-US"/>
        </w:rPr>
        <w:tab/>
      </w:r>
      <w:r w:rsidR="00356398">
        <w:rPr>
          <w:shd w:val="clear" w:color="auto" w:fill="FFFFFF"/>
        </w:rPr>
        <w:t>BURGET</w:t>
      </w:r>
      <w:r w:rsidR="00B95DA0" w:rsidRPr="00E4724F">
        <w:rPr>
          <w:rStyle w:val="apple-converted-space"/>
          <w:shd w:val="clear" w:color="auto" w:fill="FFFFFF"/>
          <w:lang w:val="en-US"/>
        </w:rPr>
        <w:t>, R</w:t>
      </w:r>
      <w:r w:rsidR="0032261B">
        <w:rPr>
          <w:rStyle w:val="apple-converted-space"/>
          <w:shd w:val="clear" w:color="auto" w:fill="FFFFFF"/>
          <w:lang w:val="en-US"/>
        </w:rPr>
        <w:t>.</w:t>
      </w:r>
      <w:r w:rsidR="00B95DA0" w:rsidRPr="00E4724F">
        <w:rPr>
          <w:rStyle w:val="apple-converted-space"/>
          <w:shd w:val="clear" w:color="auto" w:fill="FFFFFF"/>
          <w:lang w:val="en-US"/>
        </w:rPr>
        <w:t xml:space="preserve"> </w:t>
      </w:r>
      <w:proofErr w:type="spellStart"/>
      <w:r w:rsidR="00B95DA0" w:rsidRPr="007D67EA">
        <w:rPr>
          <w:rStyle w:val="apple-converted-space"/>
          <w:i/>
          <w:shd w:val="clear" w:color="auto" w:fill="FFFFFF"/>
          <w:lang w:val="en-US"/>
        </w:rPr>
        <w:t>CSSBox</w:t>
      </w:r>
      <w:proofErr w:type="spellEnd"/>
      <w:r w:rsidR="007D67EA">
        <w:rPr>
          <w:rStyle w:val="apple-converted-space"/>
          <w:shd w:val="clear" w:color="auto" w:fill="FFFFFF"/>
          <w:lang w:val="en-US"/>
        </w:rPr>
        <w:t xml:space="preserve"> [online].</w:t>
      </w:r>
      <w:r w:rsidR="00B95DA0" w:rsidRPr="00E4724F">
        <w:rPr>
          <w:rStyle w:val="apple-converted-space"/>
          <w:shd w:val="clear" w:color="auto" w:fill="FFFFFF"/>
          <w:lang w:val="en-US"/>
        </w:rPr>
        <w:t xml:space="preserve"> </w:t>
      </w:r>
      <w:proofErr w:type="gramStart"/>
      <w:r w:rsidR="00B95DA0" w:rsidRPr="00E4724F">
        <w:rPr>
          <w:rStyle w:val="apple-converted-space"/>
          <w:shd w:val="clear" w:color="auto" w:fill="FFFFFF"/>
          <w:lang w:val="en-US"/>
        </w:rPr>
        <w:t>2007-2016</w:t>
      </w:r>
      <w:r w:rsidR="007D67EA">
        <w:rPr>
          <w:rStyle w:val="apple-converted-space"/>
          <w:shd w:val="clear" w:color="auto" w:fill="FFFFFF"/>
          <w:lang w:val="en-US"/>
        </w:rPr>
        <w:t xml:space="preserve"> [cit. 2016-04-25].</w:t>
      </w:r>
      <w:proofErr w:type="gramEnd"/>
      <w:r w:rsidR="007D67EA">
        <w:rPr>
          <w:rStyle w:val="apple-converted-space"/>
          <w:shd w:val="clear" w:color="auto" w:fill="FFFFFF"/>
          <w:lang w:val="en-US"/>
        </w:rPr>
        <w:t xml:space="preserve"> </w:t>
      </w:r>
    </w:p>
    <w:p w:rsidR="00B95DA0" w:rsidRPr="00E4724F" w:rsidRDefault="007D67EA" w:rsidP="00FB560A">
      <w:pPr>
        <w:spacing w:line="312" w:lineRule="auto"/>
        <w:jc w:val="left"/>
        <w:rPr>
          <w:rStyle w:val="apple-converted-space"/>
          <w:shd w:val="clear" w:color="auto" w:fill="FFFFFF"/>
          <w:lang w:val="en-US"/>
        </w:rPr>
      </w:pPr>
      <w:proofErr w:type="spellStart"/>
      <w:r>
        <w:rPr>
          <w:rStyle w:val="apple-converted-space"/>
          <w:shd w:val="clear" w:color="auto" w:fill="FFFFFF"/>
          <w:lang w:val="en-US"/>
        </w:rPr>
        <w:t>Dostupn</w:t>
      </w:r>
      <w:proofErr w:type="spellEnd"/>
      <w:r>
        <w:rPr>
          <w:rStyle w:val="apple-converted-space"/>
          <w:shd w:val="clear" w:color="auto" w:fill="FFFFFF"/>
        </w:rPr>
        <w:t xml:space="preserve">é z: </w:t>
      </w:r>
      <w:hyperlink r:id="rId53" w:history="1">
        <w:r w:rsidR="00B95DA0" w:rsidRPr="00E4724F">
          <w:rPr>
            <w:rStyle w:val="Hypertextovodkaz"/>
            <w:color w:val="auto"/>
            <w:u w:val="none"/>
            <w:shd w:val="clear" w:color="auto" w:fill="FFFFFF"/>
            <w:lang w:val="en-US"/>
          </w:rPr>
          <w:t>http://cssbox.sourceforge.net/</w:t>
        </w:r>
      </w:hyperlink>
    </w:p>
    <w:p w:rsidR="002C3F1F" w:rsidRPr="00E4724F" w:rsidRDefault="002C3F1F" w:rsidP="00FB560A">
      <w:pPr>
        <w:spacing w:line="312" w:lineRule="auto"/>
        <w:jc w:val="left"/>
        <w:rPr>
          <w:rStyle w:val="apple-converted-space"/>
          <w:shd w:val="clear" w:color="auto" w:fill="FFFFFF"/>
          <w:lang w:val="en-US"/>
        </w:rPr>
      </w:pPr>
    </w:p>
    <w:p w:rsidR="00EB44C1" w:rsidRPr="006E127E" w:rsidRDefault="001A3A80" w:rsidP="00FB560A">
      <w:pPr>
        <w:spacing w:line="312" w:lineRule="auto"/>
        <w:jc w:val="left"/>
        <w:rPr>
          <w:rStyle w:val="Hypertextovodkaz"/>
          <w:color w:val="auto"/>
          <w:u w:val="none"/>
          <w:lang w:val="en-US"/>
        </w:rPr>
      </w:pPr>
      <w:r w:rsidRPr="00E4724F">
        <w:t>[16]</w:t>
      </w:r>
      <w:r w:rsidRPr="00E4724F">
        <w:tab/>
      </w:r>
      <w:r w:rsidR="00356398">
        <w:rPr>
          <w:shd w:val="clear" w:color="auto" w:fill="FFFFFF"/>
        </w:rPr>
        <w:t>BURGET</w:t>
      </w:r>
      <w:r w:rsidRPr="00E4724F">
        <w:t xml:space="preserve">, </w:t>
      </w:r>
      <w:r w:rsidR="002D070B" w:rsidRPr="00E4724F">
        <w:t>R</w:t>
      </w:r>
      <w:r w:rsidR="008D36C9">
        <w:t>.</w:t>
      </w:r>
      <w:r w:rsidR="002D070B" w:rsidRPr="00E4724F">
        <w:t xml:space="preserve"> </w:t>
      </w:r>
      <w:proofErr w:type="spellStart"/>
      <w:r w:rsidR="00C665BB" w:rsidRPr="00FF3576">
        <w:rPr>
          <w:i/>
        </w:rPr>
        <w:t>FITLayout</w:t>
      </w:r>
      <w:proofErr w:type="spellEnd"/>
      <w:r w:rsidR="002D070B" w:rsidRPr="00FF3576">
        <w:rPr>
          <w:i/>
        </w:rPr>
        <w:t xml:space="preserve"> Web </w:t>
      </w:r>
      <w:proofErr w:type="spellStart"/>
      <w:r w:rsidR="002D070B" w:rsidRPr="00FF3576">
        <w:rPr>
          <w:i/>
        </w:rPr>
        <w:t>Page</w:t>
      </w:r>
      <w:proofErr w:type="spellEnd"/>
      <w:r w:rsidR="002D070B" w:rsidRPr="00FF3576">
        <w:rPr>
          <w:i/>
        </w:rPr>
        <w:t xml:space="preserve"> </w:t>
      </w:r>
      <w:proofErr w:type="spellStart"/>
      <w:r w:rsidR="002D070B" w:rsidRPr="00FF3576">
        <w:rPr>
          <w:i/>
        </w:rPr>
        <w:t>Analysis</w:t>
      </w:r>
      <w:proofErr w:type="spellEnd"/>
      <w:r w:rsidR="002D070B" w:rsidRPr="00FF3576">
        <w:rPr>
          <w:i/>
        </w:rPr>
        <w:t xml:space="preserve"> Framework</w:t>
      </w:r>
      <w:r w:rsidR="002C3B3F">
        <w:t xml:space="preserve"> </w:t>
      </w:r>
      <w:r w:rsidR="002C3B3F" w:rsidRPr="00E4724F">
        <w:t>[online]</w:t>
      </w:r>
      <w:r w:rsidR="00F411A6">
        <w:t>.</w:t>
      </w:r>
      <w:r w:rsidR="002C3B3F" w:rsidRPr="00E4724F">
        <w:t xml:space="preserve"> </w:t>
      </w:r>
      <w:r w:rsidR="002D070B" w:rsidRPr="00E4724F">
        <w:t>2014-2015</w:t>
      </w:r>
      <w:r w:rsidR="00531143">
        <w:t xml:space="preserve"> </w:t>
      </w:r>
      <w:r w:rsidR="00531143">
        <w:rPr>
          <w:lang w:val="en-US"/>
        </w:rPr>
        <w:t>[cit. 2016-04-25]</w:t>
      </w:r>
      <w:r w:rsidR="00DF20A1">
        <w:rPr>
          <w:lang w:val="en-US"/>
        </w:rPr>
        <w:t xml:space="preserve">. </w:t>
      </w:r>
      <w:proofErr w:type="spellStart"/>
      <w:r w:rsidR="00DF20A1">
        <w:rPr>
          <w:lang w:val="en-US"/>
        </w:rPr>
        <w:t>Dostupn</w:t>
      </w:r>
      <w:proofErr w:type="spellEnd"/>
      <w:r w:rsidR="00DF20A1">
        <w:t xml:space="preserve">é z: </w:t>
      </w:r>
      <w:hyperlink r:id="rId54" w:history="1">
        <w:r w:rsidR="002D070B" w:rsidRPr="00E4724F">
          <w:rPr>
            <w:rStyle w:val="Hypertextovodkaz"/>
            <w:color w:val="auto"/>
            <w:u w:val="none"/>
          </w:rPr>
          <w:t>http://www.fit.vutbr.cz/~burgetr/</w:t>
        </w:r>
        <w:r w:rsidR="00C665BB" w:rsidRPr="00E4724F">
          <w:rPr>
            <w:rStyle w:val="Hypertextovodkaz"/>
            <w:color w:val="auto"/>
            <w:u w:val="none"/>
          </w:rPr>
          <w:t>FITLayout</w:t>
        </w:r>
        <w:r w:rsidR="002D070B" w:rsidRPr="00E4724F">
          <w:rPr>
            <w:rStyle w:val="Hypertextovodkaz"/>
            <w:color w:val="auto"/>
            <w:u w:val="none"/>
          </w:rPr>
          <w:t>/manual/</w:t>
        </w:r>
      </w:hyperlink>
    </w:p>
    <w:p w:rsidR="006327D7" w:rsidRDefault="006327D7" w:rsidP="00FB560A">
      <w:pPr>
        <w:spacing w:line="312" w:lineRule="auto"/>
        <w:jc w:val="left"/>
        <w:rPr>
          <w:rStyle w:val="Hypertextovodkaz"/>
        </w:rPr>
      </w:pPr>
    </w:p>
    <w:p w:rsidR="006327D7" w:rsidRPr="006327D7" w:rsidRDefault="006327D7" w:rsidP="00FB560A">
      <w:pPr>
        <w:spacing w:line="312" w:lineRule="auto"/>
        <w:jc w:val="left"/>
        <w:rPr>
          <w:lang w:val="en-US"/>
        </w:rPr>
      </w:pPr>
      <w:r w:rsidRPr="006327D7">
        <w:rPr>
          <w:rStyle w:val="Hypertextovodkaz"/>
          <w:color w:val="auto"/>
          <w:u w:val="none"/>
          <w:lang w:val="en-US"/>
        </w:rPr>
        <w:t>[</w:t>
      </w:r>
      <w:r>
        <w:rPr>
          <w:rStyle w:val="Hypertextovodkaz"/>
          <w:color w:val="auto"/>
          <w:u w:val="none"/>
        </w:rPr>
        <w:t>17</w:t>
      </w:r>
      <w:r w:rsidRPr="006327D7">
        <w:rPr>
          <w:rStyle w:val="Hypertextovodkaz"/>
          <w:color w:val="auto"/>
          <w:u w:val="none"/>
          <w:lang w:val="en-US"/>
        </w:rPr>
        <w:t>]</w:t>
      </w:r>
      <w:r>
        <w:rPr>
          <w:rStyle w:val="Hypertextovodkaz"/>
          <w:color w:val="auto"/>
          <w:u w:val="none"/>
          <w:lang w:val="en-US"/>
        </w:rPr>
        <w:t xml:space="preserve"> </w:t>
      </w:r>
      <w:r>
        <w:rPr>
          <w:rStyle w:val="Hypertextovodkaz"/>
          <w:color w:val="auto"/>
          <w:u w:val="none"/>
          <w:lang w:val="en-US"/>
        </w:rPr>
        <w:tab/>
      </w:r>
      <w:r w:rsidR="00D1217E">
        <w:t>HONG</w:t>
      </w:r>
      <w:r>
        <w:t xml:space="preserve">, J. L., </w:t>
      </w:r>
      <w:r w:rsidR="00D1217E">
        <w:t>SIEW</w:t>
      </w:r>
      <w:r>
        <w:t xml:space="preserve">, E. G., </w:t>
      </w:r>
      <w:r w:rsidR="00D1217E">
        <w:t>EGERTON</w:t>
      </w:r>
      <w:r>
        <w:t xml:space="preserve">, S. </w:t>
      </w:r>
      <w:proofErr w:type="spellStart"/>
      <w:r>
        <w:t>Information</w:t>
      </w:r>
      <w:proofErr w:type="spellEnd"/>
      <w:r>
        <w:t xml:space="preserve"> </w:t>
      </w:r>
      <w:proofErr w:type="spellStart"/>
      <w:r>
        <w:t>extraction</w:t>
      </w:r>
      <w:proofErr w:type="spellEnd"/>
      <w:r>
        <w:t xml:space="preserve"> </w:t>
      </w:r>
      <w:proofErr w:type="spellStart"/>
      <w:r>
        <w:t>for</w:t>
      </w:r>
      <w:proofErr w:type="spellEnd"/>
      <w:r>
        <w:t xml:space="preserve"> </w:t>
      </w:r>
      <w:proofErr w:type="spellStart"/>
      <w:r>
        <w:t>search</w:t>
      </w:r>
      <w:proofErr w:type="spellEnd"/>
      <w:r>
        <w:t xml:space="preserve"> </w:t>
      </w:r>
      <w:proofErr w:type="spellStart"/>
      <w:r>
        <w:t>engines</w:t>
      </w:r>
      <w:proofErr w:type="spellEnd"/>
      <w:r>
        <w:t xml:space="preserve"> </w:t>
      </w:r>
      <w:proofErr w:type="spellStart"/>
      <w:r>
        <w:t>using</w:t>
      </w:r>
      <w:proofErr w:type="spellEnd"/>
      <w:r>
        <w:t xml:space="preserve"> fast </w:t>
      </w:r>
      <w:proofErr w:type="spellStart"/>
      <w:r>
        <w:t>heuristic</w:t>
      </w:r>
      <w:proofErr w:type="spellEnd"/>
      <w:r>
        <w:t xml:space="preserve"> </w:t>
      </w:r>
      <w:proofErr w:type="spellStart"/>
      <w:r>
        <w:t>techniques</w:t>
      </w:r>
      <w:proofErr w:type="spellEnd"/>
      <w:r>
        <w:t xml:space="preserve">. </w:t>
      </w:r>
      <w:r w:rsidRPr="00F85A7C">
        <w:rPr>
          <w:i/>
        </w:rPr>
        <w:t xml:space="preserve">In </w:t>
      </w:r>
      <w:proofErr w:type="spellStart"/>
      <w:r w:rsidRPr="00F85A7C">
        <w:rPr>
          <w:i/>
        </w:rPr>
        <w:t>Journal</w:t>
      </w:r>
      <w:proofErr w:type="spellEnd"/>
      <w:r w:rsidRPr="00F85A7C">
        <w:rPr>
          <w:i/>
        </w:rPr>
        <w:t xml:space="preserve"> </w:t>
      </w:r>
      <w:proofErr w:type="spellStart"/>
      <w:r w:rsidRPr="00F85A7C">
        <w:rPr>
          <w:i/>
        </w:rPr>
        <w:t>of</w:t>
      </w:r>
      <w:proofErr w:type="spellEnd"/>
      <w:r w:rsidRPr="00F85A7C">
        <w:rPr>
          <w:i/>
        </w:rPr>
        <w:t xml:space="preserve"> Data and </w:t>
      </w:r>
      <w:proofErr w:type="spellStart"/>
      <w:r w:rsidRPr="00F85A7C">
        <w:rPr>
          <w:i/>
        </w:rPr>
        <w:t>Knowledge</w:t>
      </w:r>
      <w:proofErr w:type="spellEnd"/>
      <w:r w:rsidRPr="00F85A7C">
        <w:rPr>
          <w:i/>
        </w:rPr>
        <w:t xml:space="preserve"> </w:t>
      </w:r>
      <w:proofErr w:type="spellStart"/>
      <w:r w:rsidRPr="00F85A7C">
        <w:rPr>
          <w:i/>
        </w:rPr>
        <w:t>Engineering</w:t>
      </w:r>
      <w:proofErr w:type="spellEnd"/>
      <w:r w:rsidR="00174B99">
        <w:t>, 2010. str. 169-196.</w:t>
      </w:r>
      <w:r w:rsidR="00FC2DE1">
        <w:tab/>
      </w:r>
    </w:p>
    <w:p w:rsidR="002D070B" w:rsidRDefault="002D070B" w:rsidP="001A3A80">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D306E6" w:rsidP="000646EB">
      <w:pPr>
        <w:pStyle w:val="Nadpis1"/>
        <w:numPr>
          <w:ilvl w:val="0"/>
          <w:numId w:val="0"/>
        </w:numPr>
        <w:ind w:left="1134" w:hanging="1134"/>
      </w:pPr>
      <w:bookmarkStart w:id="77" w:name="_Toc451343925"/>
      <w:r>
        <w:lastRenderedPageBreak/>
        <w:t>Seznam příloh</w:t>
      </w:r>
      <w:bookmarkEnd w:id="77"/>
    </w:p>
    <w:p w:rsidR="00D306E6" w:rsidRDefault="00D306E6" w:rsidP="00530E56">
      <w:pPr>
        <w:spacing w:line="312" w:lineRule="auto"/>
      </w:pPr>
    </w:p>
    <w:p w:rsidR="00D306E6" w:rsidRDefault="00D306E6" w:rsidP="00D306E6">
      <w:pPr>
        <w:pStyle w:val="Odstavecseseznamem"/>
        <w:numPr>
          <w:ilvl w:val="0"/>
          <w:numId w:val="38"/>
        </w:numPr>
        <w:spacing w:line="312" w:lineRule="auto"/>
      </w:pPr>
      <w:r>
        <w:t>Příloha A – obsah CD</w:t>
      </w:r>
      <w:r w:rsidR="00360E26">
        <w:t>.</w:t>
      </w:r>
    </w:p>
    <w:p w:rsidR="00360E26" w:rsidRDefault="00360E26">
      <w:pPr>
        <w:jc w:val="left"/>
      </w:pPr>
      <w:r>
        <w:br w:type="page"/>
      </w:r>
    </w:p>
    <w:p w:rsidR="00360E26" w:rsidRPr="00360E26" w:rsidRDefault="00360E26" w:rsidP="00360E26">
      <w:pPr>
        <w:spacing w:line="312" w:lineRule="auto"/>
        <w:rPr>
          <w:b/>
          <w:sz w:val="48"/>
        </w:rPr>
      </w:pPr>
      <w:r w:rsidRPr="00360E26">
        <w:rPr>
          <w:b/>
          <w:sz w:val="48"/>
        </w:rPr>
        <w:lastRenderedPageBreak/>
        <w:t>Obsah CD</w:t>
      </w:r>
    </w:p>
    <w:p w:rsidR="00360E26" w:rsidRDefault="00360E26" w:rsidP="00360E26">
      <w:pPr>
        <w:spacing w:line="312" w:lineRule="auto"/>
      </w:pPr>
      <w:r>
        <w:t>Na přiloženém CD se nachází:</w:t>
      </w:r>
    </w:p>
    <w:p w:rsidR="00360E26" w:rsidRDefault="00EA54B8" w:rsidP="00360E26">
      <w:pPr>
        <w:pStyle w:val="Odstavecseseznamem"/>
        <w:numPr>
          <w:ilvl w:val="0"/>
          <w:numId w:val="38"/>
        </w:numPr>
        <w:spacing w:line="312" w:lineRule="auto"/>
      </w:pPr>
      <w:r>
        <w:t xml:space="preserve">Framework </w:t>
      </w:r>
      <w:proofErr w:type="spellStart"/>
      <w:r>
        <w:t>FITLayout</w:t>
      </w:r>
      <w:proofErr w:type="spellEnd"/>
      <w:r>
        <w:t xml:space="preserve"> s rozšířením o implementaci</w:t>
      </w:r>
      <w:r w:rsidR="00360E26">
        <w:t xml:space="preserve"> diplomové práce.</w:t>
      </w:r>
    </w:p>
    <w:p w:rsidR="00360E26" w:rsidRDefault="00360E26" w:rsidP="00360E26">
      <w:pPr>
        <w:pStyle w:val="Odstavecseseznamem"/>
        <w:numPr>
          <w:ilvl w:val="0"/>
          <w:numId w:val="38"/>
        </w:numPr>
        <w:spacing w:line="312" w:lineRule="auto"/>
      </w:pPr>
      <w:r>
        <w:t>Návod na instalaci</w:t>
      </w:r>
      <w:r w:rsidR="007E1F69">
        <w:t xml:space="preserve"> a spuštění</w:t>
      </w:r>
      <w:r w:rsidR="00476346">
        <w:t xml:space="preserve"> implementace</w:t>
      </w:r>
      <w:r>
        <w:t>, který se jmenuje „Čti mě“.</w:t>
      </w:r>
    </w:p>
    <w:p w:rsidR="002B5988" w:rsidRPr="00360E26" w:rsidRDefault="002B5988" w:rsidP="00360E26">
      <w:pPr>
        <w:pStyle w:val="Odstavecseseznamem"/>
        <w:numPr>
          <w:ilvl w:val="0"/>
          <w:numId w:val="38"/>
        </w:numPr>
        <w:spacing w:line="312" w:lineRule="auto"/>
      </w:pPr>
      <w:r>
        <w:t>Elektronická podoba diplomové práce.</w:t>
      </w:r>
    </w:p>
    <w:sectPr w:rsidR="002B5988" w:rsidRPr="00360E26" w:rsidSect="004D751C">
      <w:footerReference w:type="default" r:id="rId55"/>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34F" w:rsidRDefault="00DA734F">
      <w:r>
        <w:separator/>
      </w:r>
    </w:p>
  </w:endnote>
  <w:endnote w:type="continuationSeparator" w:id="0">
    <w:p w:rsidR="00DA734F" w:rsidRDefault="00DA7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05D" w:rsidRDefault="004F505D">
    <w:pPr>
      <w:pStyle w:val="Zpat"/>
      <w:jc w:val="center"/>
    </w:pPr>
  </w:p>
  <w:p w:rsidR="004F505D" w:rsidRDefault="004F505D" w:rsidP="00561A23">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05D" w:rsidRDefault="004F505D">
    <w:pPr>
      <w:pStyle w:val="Zpat"/>
      <w:jc w:val="center"/>
    </w:pPr>
  </w:p>
  <w:p w:rsidR="004F505D" w:rsidRDefault="004F505D"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Content>
      <w:p w:rsidR="004F505D" w:rsidRDefault="004F505D">
        <w:pPr>
          <w:pStyle w:val="Zpat"/>
          <w:jc w:val="center"/>
        </w:pPr>
        <w:r>
          <w:fldChar w:fldCharType="begin"/>
        </w:r>
        <w:r>
          <w:instrText>PAGE   \* MERGEFORMAT</w:instrText>
        </w:r>
        <w:r>
          <w:fldChar w:fldCharType="separate"/>
        </w:r>
        <w:r w:rsidR="0054544A">
          <w:rPr>
            <w:noProof/>
          </w:rPr>
          <w:t>1</w:t>
        </w:r>
        <w:r>
          <w:fldChar w:fldCharType="end"/>
        </w:r>
      </w:p>
    </w:sdtContent>
  </w:sdt>
  <w:p w:rsidR="004F505D" w:rsidRDefault="004F505D"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34F" w:rsidRDefault="00DA734F">
      <w:r>
        <w:separator/>
      </w:r>
    </w:p>
  </w:footnote>
  <w:footnote w:type="continuationSeparator" w:id="0">
    <w:p w:rsidR="00DA734F" w:rsidRDefault="00DA734F">
      <w:r>
        <w:continuationSeparator/>
      </w:r>
    </w:p>
  </w:footnote>
  <w:footnote w:id="1">
    <w:p w:rsidR="004F505D" w:rsidRDefault="004F505D">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4F505D" w:rsidRDefault="004F505D">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4F505D" w:rsidRDefault="004F505D" w:rsidP="000175D4">
      <w:pPr>
        <w:pStyle w:val="Textpoznpodarou"/>
      </w:pPr>
      <w:r>
        <w:rPr>
          <w:rStyle w:val="Znakapoznpodarou"/>
        </w:rPr>
        <w:footnoteRef/>
      </w:r>
      <w:r>
        <w:t xml:space="preserve"> Ke stažení na </w:t>
      </w:r>
      <w:r w:rsidRPr="00DA16D2">
        <w:t>https://github.com/FitLayout/FitLayout.github.io</w:t>
      </w:r>
    </w:p>
  </w:footnote>
  <w:footnote w:id="4">
    <w:p w:rsidR="004F505D" w:rsidRPr="00352CBE" w:rsidRDefault="004F505D">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230D"/>
    <w:multiLevelType w:val="hybridMultilevel"/>
    <w:tmpl w:val="A79A3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5">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7">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4">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6">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9">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D8169D8"/>
    <w:multiLevelType w:val="hybridMultilevel"/>
    <w:tmpl w:val="DA70B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4">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6">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7">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E9E055E"/>
    <w:multiLevelType w:val="hybridMultilevel"/>
    <w:tmpl w:val="3982C4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32">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3">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6">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0"/>
  </w:num>
  <w:num w:numId="4">
    <w:abstractNumId w:val="36"/>
  </w:num>
  <w:num w:numId="5">
    <w:abstractNumId w:val="34"/>
  </w:num>
  <w:num w:numId="6">
    <w:abstractNumId w:val="16"/>
  </w:num>
  <w:num w:numId="7">
    <w:abstractNumId w:val="30"/>
  </w:num>
  <w:num w:numId="8">
    <w:abstractNumId w:val="20"/>
  </w:num>
  <w:num w:numId="9">
    <w:abstractNumId w:val="6"/>
  </w:num>
  <w:num w:numId="10">
    <w:abstractNumId w:val="1"/>
  </w:num>
  <w:num w:numId="11">
    <w:abstractNumId w:val="15"/>
  </w:num>
  <w:num w:numId="12">
    <w:abstractNumId w:val="31"/>
  </w:num>
  <w:num w:numId="13">
    <w:abstractNumId w:val="26"/>
  </w:num>
  <w:num w:numId="14">
    <w:abstractNumId w:val="17"/>
  </w:num>
  <w:num w:numId="15">
    <w:abstractNumId w:val="13"/>
  </w:num>
  <w:num w:numId="16">
    <w:abstractNumId w:val="27"/>
  </w:num>
  <w:num w:numId="17">
    <w:abstractNumId w:val="32"/>
  </w:num>
  <w:num w:numId="18">
    <w:abstractNumId w:val="12"/>
  </w:num>
  <w:num w:numId="19">
    <w:abstractNumId w:val="11"/>
  </w:num>
  <w:num w:numId="20">
    <w:abstractNumId w:val="8"/>
  </w:num>
  <w:num w:numId="21">
    <w:abstractNumId w:val="19"/>
  </w:num>
  <w:num w:numId="22">
    <w:abstractNumId w:val="9"/>
  </w:num>
  <w:num w:numId="23">
    <w:abstractNumId w:val="33"/>
  </w:num>
  <w:num w:numId="24">
    <w:abstractNumId w:val="21"/>
  </w:num>
  <w:num w:numId="25">
    <w:abstractNumId w:val="7"/>
  </w:num>
  <w:num w:numId="26">
    <w:abstractNumId w:val="14"/>
  </w:num>
  <w:num w:numId="27">
    <w:abstractNumId w:val="25"/>
  </w:num>
  <w:num w:numId="28">
    <w:abstractNumId w:val="18"/>
  </w:num>
  <w:num w:numId="29">
    <w:abstractNumId w:val="37"/>
  </w:num>
  <w:num w:numId="30">
    <w:abstractNumId w:val="2"/>
  </w:num>
  <w:num w:numId="31">
    <w:abstractNumId w:val="3"/>
  </w:num>
  <w:num w:numId="32">
    <w:abstractNumId w:val="35"/>
  </w:num>
  <w:num w:numId="33">
    <w:abstractNumId w:val="5"/>
  </w:num>
  <w:num w:numId="34">
    <w:abstractNumId w:val="28"/>
  </w:num>
  <w:num w:numId="35">
    <w:abstractNumId w:val="23"/>
  </w:num>
  <w:num w:numId="36">
    <w:abstractNumId w:val="0"/>
  </w:num>
  <w:num w:numId="37">
    <w:abstractNumId w:val="29"/>
  </w:num>
  <w:num w:numId="38">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2D83"/>
    <w:rsid w:val="000037CA"/>
    <w:rsid w:val="0000443B"/>
    <w:rsid w:val="00004B7A"/>
    <w:rsid w:val="0000564E"/>
    <w:rsid w:val="000068D4"/>
    <w:rsid w:val="00007CBC"/>
    <w:rsid w:val="00012454"/>
    <w:rsid w:val="000131D3"/>
    <w:rsid w:val="000133C3"/>
    <w:rsid w:val="00015363"/>
    <w:rsid w:val="000175D4"/>
    <w:rsid w:val="00017A46"/>
    <w:rsid w:val="00020172"/>
    <w:rsid w:val="000202A5"/>
    <w:rsid w:val="0002145A"/>
    <w:rsid w:val="000220D8"/>
    <w:rsid w:val="000231FB"/>
    <w:rsid w:val="00023678"/>
    <w:rsid w:val="000241DE"/>
    <w:rsid w:val="00024AA9"/>
    <w:rsid w:val="00026527"/>
    <w:rsid w:val="00026DB4"/>
    <w:rsid w:val="00027108"/>
    <w:rsid w:val="0002772A"/>
    <w:rsid w:val="00027A0E"/>
    <w:rsid w:val="000309C8"/>
    <w:rsid w:val="00031594"/>
    <w:rsid w:val="00031BFF"/>
    <w:rsid w:val="0003334B"/>
    <w:rsid w:val="00033652"/>
    <w:rsid w:val="00033964"/>
    <w:rsid w:val="000340E5"/>
    <w:rsid w:val="000348CD"/>
    <w:rsid w:val="000356FD"/>
    <w:rsid w:val="00035DC9"/>
    <w:rsid w:val="00037171"/>
    <w:rsid w:val="00037527"/>
    <w:rsid w:val="00040073"/>
    <w:rsid w:val="000406D3"/>
    <w:rsid w:val="0004084B"/>
    <w:rsid w:val="00041F1D"/>
    <w:rsid w:val="00042640"/>
    <w:rsid w:val="00042693"/>
    <w:rsid w:val="00043370"/>
    <w:rsid w:val="00044386"/>
    <w:rsid w:val="00045629"/>
    <w:rsid w:val="0004597B"/>
    <w:rsid w:val="00045D2E"/>
    <w:rsid w:val="00046152"/>
    <w:rsid w:val="00046B23"/>
    <w:rsid w:val="00047969"/>
    <w:rsid w:val="0005028E"/>
    <w:rsid w:val="0005324F"/>
    <w:rsid w:val="00053FE1"/>
    <w:rsid w:val="000548C9"/>
    <w:rsid w:val="000564E0"/>
    <w:rsid w:val="00061264"/>
    <w:rsid w:val="00061691"/>
    <w:rsid w:val="00062FF9"/>
    <w:rsid w:val="0006323F"/>
    <w:rsid w:val="000639A5"/>
    <w:rsid w:val="000646EB"/>
    <w:rsid w:val="00066FDC"/>
    <w:rsid w:val="000676E6"/>
    <w:rsid w:val="00067E4E"/>
    <w:rsid w:val="0007087B"/>
    <w:rsid w:val="00072638"/>
    <w:rsid w:val="00073170"/>
    <w:rsid w:val="000732E8"/>
    <w:rsid w:val="00073512"/>
    <w:rsid w:val="000739A9"/>
    <w:rsid w:val="00073E63"/>
    <w:rsid w:val="00074478"/>
    <w:rsid w:val="00074B43"/>
    <w:rsid w:val="00076E1D"/>
    <w:rsid w:val="00083678"/>
    <w:rsid w:val="00083A1F"/>
    <w:rsid w:val="00083B69"/>
    <w:rsid w:val="0008447F"/>
    <w:rsid w:val="000847AD"/>
    <w:rsid w:val="00084F7F"/>
    <w:rsid w:val="0008511D"/>
    <w:rsid w:val="00085188"/>
    <w:rsid w:val="00085BB5"/>
    <w:rsid w:val="000870BA"/>
    <w:rsid w:val="000917D2"/>
    <w:rsid w:val="000926B9"/>
    <w:rsid w:val="000928F9"/>
    <w:rsid w:val="00093342"/>
    <w:rsid w:val="00094021"/>
    <w:rsid w:val="0009424B"/>
    <w:rsid w:val="00094795"/>
    <w:rsid w:val="00094A47"/>
    <w:rsid w:val="00094FD9"/>
    <w:rsid w:val="000969E8"/>
    <w:rsid w:val="00096D7D"/>
    <w:rsid w:val="000A2752"/>
    <w:rsid w:val="000A31A8"/>
    <w:rsid w:val="000A4056"/>
    <w:rsid w:val="000A4906"/>
    <w:rsid w:val="000A5135"/>
    <w:rsid w:val="000A6C2C"/>
    <w:rsid w:val="000A71A7"/>
    <w:rsid w:val="000B0273"/>
    <w:rsid w:val="000B08EF"/>
    <w:rsid w:val="000B0F8C"/>
    <w:rsid w:val="000B2D8B"/>
    <w:rsid w:val="000B42A5"/>
    <w:rsid w:val="000B585C"/>
    <w:rsid w:val="000B6C0E"/>
    <w:rsid w:val="000B75D4"/>
    <w:rsid w:val="000B75FE"/>
    <w:rsid w:val="000B77AB"/>
    <w:rsid w:val="000C00ED"/>
    <w:rsid w:val="000C1089"/>
    <w:rsid w:val="000C1206"/>
    <w:rsid w:val="000C14A5"/>
    <w:rsid w:val="000C191C"/>
    <w:rsid w:val="000C199E"/>
    <w:rsid w:val="000C1A36"/>
    <w:rsid w:val="000C33F9"/>
    <w:rsid w:val="000C7306"/>
    <w:rsid w:val="000C787B"/>
    <w:rsid w:val="000D072F"/>
    <w:rsid w:val="000D0B8B"/>
    <w:rsid w:val="000D1EA4"/>
    <w:rsid w:val="000D22EA"/>
    <w:rsid w:val="000D538F"/>
    <w:rsid w:val="000D56C6"/>
    <w:rsid w:val="000D63B1"/>
    <w:rsid w:val="000D68F3"/>
    <w:rsid w:val="000D6DE9"/>
    <w:rsid w:val="000D7A43"/>
    <w:rsid w:val="000D7D31"/>
    <w:rsid w:val="000E035E"/>
    <w:rsid w:val="000E0638"/>
    <w:rsid w:val="000E1643"/>
    <w:rsid w:val="000E26BA"/>
    <w:rsid w:val="000E284C"/>
    <w:rsid w:val="000E3890"/>
    <w:rsid w:val="000E3DE3"/>
    <w:rsid w:val="000E42E9"/>
    <w:rsid w:val="000E691A"/>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27B7"/>
    <w:rsid w:val="00114120"/>
    <w:rsid w:val="00114215"/>
    <w:rsid w:val="00117302"/>
    <w:rsid w:val="00121980"/>
    <w:rsid w:val="001226F4"/>
    <w:rsid w:val="00122D0E"/>
    <w:rsid w:val="00124DF9"/>
    <w:rsid w:val="00126B24"/>
    <w:rsid w:val="00126F55"/>
    <w:rsid w:val="00131485"/>
    <w:rsid w:val="001325D1"/>
    <w:rsid w:val="00132D90"/>
    <w:rsid w:val="00132EE4"/>
    <w:rsid w:val="00132F66"/>
    <w:rsid w:val="00132FD8"/>
    <w:rsid w:val="001336F3"/>
    <w:rsid w:val="001347DA"/>
    <w:rsid w:val="00134FD8"/>
    <w:rsid w:val="001353A6"/>
    <w:rsid w:val="001357A9"/>
    <w:rsid w:val="00136B2F"/>
    <w:rsid w:val="00137477"/>
    <w:rsid w:val="00140296"/>
    <w:rsid w:val="00140694"/>
    <w:rsid w:val="0014126A"/>
    <w:rsid w:val="001421B2"/>
    <w:rsid w:val="001445D7"/>
    <w:rsid w:val="00144E5B"/>
    <w:rsid w:val="00145A7E"/>
    <w:rsid w:val="00145E30"/>
    <w:rsid w:val="00146E8B"/>
    <w:rsid w:val="00147A24"/>
    <w:rsid w:val="00150FB8"/>
    <w:rsid w:val="00152F59"/>
    <w:rsid w:val="0015491F"/>
    <w:rsid w:val="00154AA8"/>
    <w:rsid w:val="00154CB8"/>
    <w:rsid w:val="001559A2"/>
    <w:rsid w:val="00156192"/>
    <w:rsid w:val="001561CA"/>
    <w:rsid w:val="00157AFD"/>
    <w:rsid w:val="00157DE0"/>
    <w:rsid w:val="001609DA"/>
    <w:rsid w:val="0016287F"/>
    <w:rsid w:val="0016300A"/>
    <w:rsid w:val="001636CD"/>
    <w:rsid w:val="00163D9A"/>
    <w:rsid w:val="00165434"/>
    <w:rsid w:val="00165E42"/>
    <w:rsid w:val="00171308"/>
    <w:rsid w:val="0017264D"/>
    <w:rsid w:val="00174B99"/>
    <w:rsid w:val="001768D5"/>
    <w:rsid w:val="00176DD3"/>
    <w:rsid w:val="00177567"/>
    <w:rsid w:val="00177AA9"/>
    <w:rsid w:val="00177BB1"/>
    <w:rsid w:val="00180C76"/>
    <w:rsid w:val="001835AE"/>
    <w:rsid w:val="00183BE5"/>
    <w:rsid w:val="00184B06"/>
    <w:rsid w:val="0019034E"/>
    <w:rsid w:val="001908A3"/>
    <w:rsid w:val="0019118E"/>
    <w:rsid w:val="0019144B"/>
    <w:rsid w:val="00191B5E"/>
    <w:rsid w:val="00191C23"/>
    <w:rsid w:val="0019303A"/>
    <w:rsid w:val="001943BD"/>
    <w:rsid w:val="00195927"/>
    <w:rsid w:val="00196A61"/>
    <w:rsid w:val="00197EF8"/>
    <w:rsid w:val="001A053F"/>
    <w:rsid w:val="001A0DB2"/>
    <w:rsid w:val="001A2E7D"/>
    <w:rsid w:val="001A3A80"/>
    <w:rsid w:val="001A50D3"/>
    <w:rsid w:val="001A603A"/>
    <w:rsid w:val="001B0A3F"/>
    <w:rsid w:val="001B1152"/>
    <w:rsid w:val="001B2AD2"/>
    <w:rsid w:val="001B344C"/>
    <w:rsid w:val="001B3783"/>
    <w:rsid w:val="001B37DA"/>
    <w:rsid w:val="001B4BBF"/>
    <w:rsid w:val="001B51C6"/>
    <w:rsid w:val="001B6E32"/>
    <w:rsid w:val="001B74A7"/>
    <w:rsid w:val="001C07A2"/>
    <w:rsid w:val="001C1A59"/>
    <w:rsid w:val="001C1CDB"/>
    <w:rsid w:val="001C1EF2"/>
    <w:rsid w:val="001C3A92"/>
    <w:rsid w:val="001C4436"/>
    <w:rsid w:val="001C4605"/>
    <w:rsid w:val="001C4B87"/>
    <w:rsid w:val="001C4E6D"/>
    <w:rsid w:val="001C5B8E"/>
    <w:rsid w:val="001C6422"/>
    <w:rsid w:val="001C6E66"/>
    <w:rsid w:val="001C7ECE"/>
    <w:rsid w:val="001D2378"/>
    <w:rsid w:val="001D3075"/>
    <w:rsid w:val="001D3344"/>
    <w:rsid w:val="001D361D"/>
    <w:rsid w:val="001D4097"/>
    <w:rsid w:val="001D5418"/>
    <w:rsid w:val="001D5A85"/>
    <w:rsid w:val="001D685F"/>
    <w:rsid w:val="001D6905"/>
    <w:rsid w:val="001D692C"/>
    <w:rsid w:val="001D7DF0"/>
    <w:rsid w:val="001E0B68"/>
    <w:rsid w:val="001E1FDE"/>
    <w:rsid w:val="001E2D19"/>
    <w:rsid w:val="001E3881"/>
    <w:rsid w:val="001E3DEF"/>
    <w:rsid w:val="001E3E87"/>
    <w:rsid w:val="001E3F89"/>
    <w:rsid w:val="001E432A"/>
    <w:rsid w:val="001E4495"/>
    <w:rsid w:val="001E4A6C"/>
    <w:rsid w:val="001E52BA"/>
    <w:rsid w:val="001E6B68"/>
    <w:rsid w:val="001E71E9"/>
    <w:rsid w:val="001F190F"/>
    <w:rsid w:val="001F30E8"/>
    <w:rsid w:val="001F341E"/>
    <w:rsid w:val="001F45A3"/>
    <w:rsid w:val="001F61B5"/>
    <w:rsid w:val="001F7A4A"/>
    <w:rsid w:val="002020DE"/>
    <w:rsid w:val="0020363A"/>
    <w:rsid w:val="002036EC"/>
    <w:rsid w:val="0020504E"/>
    <w:rsid w:val="00205BDF"/>
    <w:rsid w:val="00207129"/>
    <w:rsid w:val="002106D0"/>
    <w:rsid w:val="00211433"/>
    <w:rsid w:val="002121BC"/>
    <w:rsid w:val="00213A7E"/>
    <w:rsid w:val="00215703"/>
    <w:rsid w:val="0021627D"/>
    <w:rsid w:val="002170A2"/>
    <w:rsid w:val="00217190"/>
    <w:rsid w:val="00220E6B"/>
    <w:rsid w:val="00220FF3"/>
    <w:rsid w:val="00221F0D"/>
    <w:rsid w:val="002234A2"/>
    <w:rsid w:val="00223857"/>
    <w:rsid w:val="00223CBC"/>
    <w:rsid w:val="002241FA"/>
    <w:rsid w:val="002266AF"/>
    <w:rsid w:val="002303B2"/>
    <w:rsid w:val="00231955"/>
    <w:rsid w:val="002321B9"/>
    <w:rsid w:val="00234646"/>
    <w:rsid w:val="00237458"/>
    <w:rsid w:val="00237A3E"/>
    <w:rsid w:val="0024008D"/>
    <w:rsid w:val="00240669"/>
    <w:rsid w:val="002410D5"/>
    <w:rsid w:val="00241561"/>
    <w:rsid w:val="00241F3E"/>
    <w:rsid w:val="002436E6"/>
    <w:rsid w:val="00243F89"/>
    <w:rsid w:val="00245462"/>
    <w:rsid w:val="00246CF0"/>
    <w:rsid w:val="002501D5"/>
    <w:rsid w:val="0025351B"/>
    <w:rsid w:val="00253610"/>
    <w:rsid w:val="00253899"/>
    <w:rsid w:val="00254223"/>
    <w:rsid w:val="0025425A"/>
    <w:rsid w:val="002545D6"/>
    <w:rsid w:val="0025483B"/>
    <w:rsid w:val="00255E5A"/>
    <w:rsid w:val="00256E2D"/>
    <w:rsid w:val="0025793F"/>
    <w:rsid w:val="00260EC3"/>
    <w:rsid w:val="002616F1"/>
    <w:rsid w:val="00262098"/>
    <w:rsid w:val="00264F48"/>
    <w:rsid w:val="002662E9"/>
    <w:rsid w:val="002663CB"/>
    <w:rsid w:val="00266C60"/>
    <w:rsid w:val="002671F1"/>
    <w:rsid w:val="00270053"/>
    <w:rsid w:val="0027471E"/>
    <w:rsid w:val="0027576F"/>
    <w:rsid w:val="00277354"/>
    <w:rsid w:val="00277DFA"/>
    <w:rsid w:val="00281A8E"/>
    <w:rsid w:val="002827FA"/>
    <w:rsid w:val="00282AB5"/>
    <w:rsid w:val="00284A81"/>
    <w:rsid w:val="002864F6"/>
    <w:rsid w:val="00287726"/>
    <w:rsid w:val="00290B65"/>
    <w:rsid w:val="0029197A"/>
    <w:rsid w:val="00293A28"/>
    <w:rsid w:val="002946D9"/>
    <w:rsid w:val="00294C04"/>
    <w:rsid w:val="00295D1F"/>
    <w:rsid w:val="002960D6"/>
    <w:rsid w:val="00296C1B"/>
    <w:rsid w:val="00296C3D"/>
    <w:rsid w:val="00296DD7"/>
    <w:rsid w:val="002975FF"/>
    <w:rsid w:val="002977F7"/>
    <w:rsid w:val="002A034A"/>
    <w:rsid w:val="002A105E"/>
    <w:rsid w:val="002A242B"/>
    <w:rsid w:val="002A2F77"/>
    <w:rsid w:val="002A30DA"/>
    <w:rsid w:val="002A3F70"/>
    <w:rsid w:val="002A4BDD"/>
    <w:rsid w:val="002A5203"/>
    <w:rsid w:val="002A5A0F"/>
    <w:rsid w:val="002A6AF5"/>
    <w:rsid w:val="002A6DC1"/>
    <w:rsid w:val="002B0AB5"/>
    <w:rsid w:val="002B2A73"/>
    <w:rsid w:val="002B343C"/>
    <w:rsid w:val="002B3F48"/>
    <w:rsid w:val="002B42E6"/>
    <w:rsid w:val="002B4B22"/>
    <w:rsid w:val="002B4FDF"/>
    <w:rsid w:val="002B55F3"/>
    <w:rsid w:val="002B5988"/>
    <w:rsid w:val="002B5DC4"/>
    <w:rsid w:val="002B6654"/>
    <w:rsid w:val="002C0A91"/>
    <w:rsid w:val="002C167C"/>
    <w:rsid w:val="002C2C35"/>
    <w:rsid w:val="002C2F39"/>
    <w:rsid w:val="002C3B3F"/>
    <w:rsid w:val="002C3F1F"/>
    <w:rsid w:val="002C7575"/>
    <w:rsid w:val="002D070B"/>
    <w:rsid w:val="002D2A1B"/>
    <w:rsid w:val="002D38C1"/>
    <w:rsid w:val="002D40B8"/>
    <w:rsid w:val="002D4BEA"/>
    <w:rsid w:val="002D4CA1"/>
    <w:rsid w:val="002D4EE7"/>
    <w:rsid w:val="002D4F71"/>
    <w:rsid w:val="002D5425"/>
    <w:rsid w:val="002D560F"/>
    <w:rsid w:val="002D6305"/>
    <w:rsid w:val="002D63FC"/>
    <w:rsid w:val="002D7560"/>
    <w:rsid w:val="002D7769"/>
    <w:rsid w:val="002E1D8B"/>
    <w:rsid w:val="002E2408"/>
    <w:rsid w:val="002E3418"/>
    <w:rsid w:val="002E6B5C"/>
    <w:rsid w:val="002E6E1D"/>
    <w:rsid w:val="002F02E4"/>
    <w:rsid w:val="002F65F6"/>
    <w:rsid w:val="003020A7"/>
    <w:rsid w:val="0030210F"/>
    <w:rsid w:val="003028DE"/>
    <w:rsid w:val="00302D87"/>
    <w:rsid w:val="003031E5"/>
    <w:rsid w:val="0030412E"/>
    <w:rsid w:val="00304637"/>
    <w:rsid w:val="003057E6"/>
    <w:rsid w:val="00306626"/>
    <w:rsid w:val="003100C1"/>
    <w:rsid w:val="0031082B"/>
    <w:rsid w:val="00310DF5"/>
    <w:rsid w:val="003125E2"/>
    <w:rsid w:val="00312925"/>
    <w:rsid w:val="00312FDE"/>
    <w:rsid w:val="00314033"/>
    <w:rsid w:val="0031427D"/>
    <w:rsid w:val="00315032"/>
    <w:rsid w:val="003158E6"/>
    <w:rsid w:val="00316D0C"/>
    <w:rsid w:val="00320794"/>
    <w:rsid w:val="003220B1"/>
    <w:rsid w:val="0032261B"/>
    <w:rsid w:val="00324CD8"/>
    <w:rsid w:val="0032640C"/>
    <w:rsid w:val="0033017D"/>
    <w:rsid w:val="00331EA7"/>
    <w:rsid w:val="003324C7"/>
    <w:rsid w:val="00332684"/>
    <w:rsid w:val="00332B82"/>
    <w:rsid w:val="00332B97"/>
    <w:rsid w:val="003330DA"/>
    <w:rsid w:val="0033415D"/>
    <w:rsid w:val="00334E64"/>
    <w:rsid w:val="00335724"/>
    <w:rsid w:val="003363A9"/>
    <w:rsid w:val="00340040"/>
    <w:rsid w:val="0034061E"/>
    <w:rsid w:val="00341521"/>
    <w:rsid w:val="00341BE6"/>
    <w:rsid w:val="00344DB7"/>
    <w:rsid w:val="003451C9"/>
    <w:rsid w:val="00345239"/>
    <w:rsid w:val="00345520"/>
    <w:rsid w:val="003460BF"/>
    <w:rsid w:val="003460D2"/>
    <w:rsid w:val="00346357"/>
    <w:rsid w:val="0034671F"/>
    <w:rsid w:val="003470A5"/>
    <w:rsid w:val="003513BB"/>
    <w:rsid w:val="00351C07"/>
    <w:rsid w:val="00352CB8"/>
    <w:rsid w:val="00352CBE"/>
    <w:rsid w:val="00352D20"/>
    <w:rsid w:val="00355729"/>
    <w:rsid w:val="00356398"/>
    <w:rsid w:val="00356FDD"/>
    <w:rsid w:val="003570C5"/>
    <w:rsid w:val="00360863"/>
    <w:rsid w:val="0036096E"/>
    <w:rsid w:val="00360E26"/>
    <w:rsid w:val="00361022"/>
    <w:rsid w:val="00361626"/>
    <w:rsid w:val="0036298D"/>
    <w:rsid w:val="003631CA"/>
    <w:rsid w:val="003634B3"/>
    <w:rsid w:val="0036428C"/>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3DA5"/>
    <w:rsid w:val="00385FC9"/>
    <w:rsid w:val="003868ED"/>
    <w:rsid w:val="003906A2"/>
    <w:rsid w:val="00390A27"/>
    <w:rsid w:val="00390BB6"/>
    <w:rsid w:val="0039190F"/>
    <w:rsid w:val="003926B2"/>
    <w:rsid w:val="0039291D"/>
    <w:rsid w:val="00392D36"/>
    <w:rsid w:val="003938CA"/>
    <w:rsid w:val="00394A64"/>
    <w:rsid w:val="00395DE4"/>
    <w:rsid w:val="003964FA"/>
    <w:rsid w:val="003977F9"/>
    <w:rsid w:val="00397CCE"/>
    <w:rsid w:val="00397D95"/>
    <w:rsid w:val="003A249B"/>
    <w:rsid w:val="003A25AF"/>
    <w:rsid w:val="003A2BFC"/>
    <w:rsid w:val="003A4208"/>
    <w:rsid w:val="003A49F1"/>
    <w:rsid w:val="003A50B5"/>
    <w:rsid w:val="003A50EC"/>
    <w:rsid w:val="003A51F0"/>
    <w:rsid w:val="003A5C79"/>
    <w:rsid w:val="003A6B70"/>
    <w:rsid w:val="003A7047"/>
    <w:rsid w:val="003A741E"/>
    <w:rsid w:val="003A78AA"/>
    <w:rsid w:val="003B00BB"/>
    <w:rsid w:val="003B02D8"/>
    <w:rsid w:val="003B0A8C"/>
    <w:rsid w:val="003B30A3"/>
    <w:rsid w:val="003B47B8"/>
    <w:rsid w:val="003B4EA9"/>
    <w:rsid w:val="003B526B"/>
    <w:rsid w:val="003B6757"/>
    <w:rsid w:val="003C27CC"/>
    <w:rsid w:val="003C3A7C"/>
    <w:rsid w:val="003C4739"/>
    <w:rsid w:val="003C49FB"/>
    <w:rsid w:val="003C6123"/>
    <w:rsid w:val="003C7205"/>
    <w:rsid w:val="003D0373"/>
    <w:rsid w:val="003D2D6D"/>
    <w:rsid w:val="003D39C7"/>
    <w:rsid w:val="003D3ACC"/>
    <w:rsid w:val="003D4033"/>
    <w:rsid w:val="003D4766"/>
    <w:rsid w:val="003D5241"/>
    <w:rsid w:val="003D607A"/>
    <w:rsid w:val="003D7080"/>
    <w:rsid w:val="003D768F"/>
    <w:rsid w:val="003E2778"/>
    <w:rsid w:val="003E51CB"/>
    <w:rsid w:val="003E566C"/>
    <w:rsid w:val="003E6857"/>
    <w:rsid w:val="003E7690"/>
    <w:rsid w:val="003E7BA7"/>
    <w:rsid w:val="003F1583"/>
    <w:rsid w:val="003F18DF"/>
    <w:rsid w:val="003F3BF7"/>
    <w:rsid w:val="003F3C04"/>
    <w:rsid w:val="003F4BE8"/>
    <w:rsid w:val="003F4D25"/>
    <w:rsid w:val="003F4F27"/>
    <w:rsid w:val="003F6A1A"/>
    <w:rsid w:val="00401D54"/>
    <w:rsid w:val="00402E13"/>
    <w:rsid w:val="004035CF"/>
    <w:rsid w:val="00403B07"/>
    <w:rsid w:val="00403BC8"/>
    <w:rsid w:val="00405DF7"/>
    <w:rsid w:val="0040670A"/>
    <w:rsid w:val="004072FF"/>
    <w:rsid w:val="00407727"/>
    <w:rsid w:val="00412EB4"/>
    <w:rsid w:val="0041329C"/>
    <w:rsid w:val="00414153"/>
    <w:rsid w:val="00415761"/>
    <w:rsid w:val="004157AF"/>
    <w:rsid w:val="00415FFC"/>
    <w:rsid w:val="00416BE9"/>
    <w:rsid w:val="00416C2C"/>
    <w:rsid w:val="0041786F"/>
    <w:rsid w:val="00417B27"/>
    <w:rsid w:val="00417DA5"/>
    <w:rsid w:val="004204FF"/>
    <w:rsid w:val="004231D3"/>
    <w:rsid w:val="004249D5"/>
    <w:rsid w:val="00424BEB"/>
    <w:rsid w:val="00427900"/>
    <w:rsid w:val="00427F12"/>
    <w:rsid w:val="00431C2B"/>
    <w:rsid w:val="004366EA"/>
    <w:rsid w:val="00436872"/>
    <w:rsid w:val="00436B2C"/>
    <w:rsid w:val="00436B43"/>
    <w:rsid w:val="004370E4"/>
    <w:rsid w:val="004376E8"/>
    <w:rsid w:val="00440A9B"/>
    <w:rsid w:val="0044148C"/>
    <w:rsid w:val="004434FD"/>
    <w:rsid w:val="00445981"/>
    <w:rsid w:val="0045079C"/>
    <w:rsid w:val="00451C90"/>
    <w:rsid w:val="004522FE"/>
    <w:rsid w:val="004528CB"/>
    <w:rsid w:val="00453A40"/>
    <w:rsid w:val="00453ED1"/>
    <w:rsid w:val="00455578"/>
    <w:rsid w:val="00456852"/>
    <w:rsid w:val="00456AA4"/>
    <w:rsid w:val="00456CA8"/>
    <w:rsid w:val="00457630"/>
    <w:rsid w:val="00457637"/>
    <w:rsid w:val="0045763F"/>
    <w:rsid w:val="004615D0"/>
    <w:rsid w:val="00463F47"/>
    <w:rsid w:val="004646F7"/>
    <w:rsid w:val="00467A08"/>
    <w:rsid w:val="00467D7F"/>
    <w:rsid w:val="00470BD7"/>
    <w:rsid w:val="004716F4"/>
    <w:rsid w:val="00472C1F"/>
    <w:rsid w:val="004732B7"/>
    <w:rsid w:val="00475AE2"/>
    <w:rsid w:val="00475E3A"/>
    <w:rsid w:val="00475FC7"/>
    <w:rsid w:val="00476346"/>
    <w:rsid w:val="00476501"/>
    <w:rsid w:val="0048005F"/>
    <w:rsid w:val="00480A73"/>
    <w:rsid w:val="00480DE1"/>
    <w:rsid w:val="0048107A"/>
    <w:rsid w:val="00482CE5"/>
    <w:rsid w:val="00482DC0"/>
    <w:rsid w:val="00483997"/>
    <w:rsid w:val="00484346"/>
    <w:rsid w:val="00484BAE"/>
    <w:rsid w:val="00484C64"/>
    <w:rsid w:val="004856DC"/>
    <w:rsid w:val="00486036"/>
    <w:rsid w:val="0048607F"/>
    <w:rsid w:val="00490E2E"/>
    <w:rsid w:val="00490F0D"/>
    <w:rsid w:val="00491E11"/>
    <w:rsid w:val="00493AAB"/>
    <w:rsid w:val="00493DBC"/>
    <w:rsid w:val="0049412A"/>
    <w:rsid w:val="0049544D"/>
    <w:rsid w:val="00497E7A"/>
    <w:rsid w:val="004A056A"/>
    <w:rsid w:val="004A089E"/>
    <w:rsid w:val="004A29B1"/>
    <w:rsid w:val="004A2E36"/>
    <w:rsid w:val="004A3CAF"/>
    <w:rsid w:val="004A3F68"/>
    <w:rsid w:val="004A6AD2"/>
    <w:rsid w:val="004A73AC"/>
    <w:rsid w:val="004B0A38"/>
    <w:rsid w:val="004B0C97"/>
    <w:rsid w:val="004B0D35"/>
    <w:rsid w:val="004B1D5E"/>
    <w:rsid w:val="004B2DB9"/>
    <w:rsid w:val="004B2E33"/>
    <w:rsid w:val="004B59B5"/>
    <w:rsid w:val="004B602A"/>
    <w:rsid w:val="004B730B"/>
    <w:rsid w:val="004C081A"/>
    <w:rsid w:val="004C0F33"/>
    <w:rsid w:val="004C191A"/>
    <w:rsid w:val="004C2259"/>
    <w:rsid w:val="004C2E32"/>
    <w:rsid w:val="004C3CE5"/>
    <w:rsid w:val="004C7013"/>
    <w:rsid w:val="004C7CB2"/>
    <w:rsid w:val="004C7E0B"/>
    <w:rsid w:val="004D065D"/>
    <w:rsid w:val="004D07DD"/>
    <w:rsid w:val="004D13B6"/>
    <w:rsid w:val="004D1620"/>
    <w:rsid w:val="004D1723"/>
    <w:rsid w:val="004D1C77"/>
    <w:rsid w:val="004D1EBA"/>
    <w:rsid w:val="004D2055"/>
    <w:rsid w:val="004D25F1"/>
    <w:rsid w:val="004D2796"/>
    <w:rsid w:val="004D32B5"/>
    <w:rsid w:val="004D3D75"/>
    <w:rsid w:val="004D44F6"/>
    <w:rsid w:val="004D751C"/>
    <w:rsid w:val="004D7A0A"/>
    <w:rsid w:val="004D7FBB"/>
    <w:rsid w:val="004E0909"/>
    <w:rsid w:val="004E1788"/>
    <w:rsid w:val="004E2631"/>
    <w:rsid w:val="004E2952"/>
    <w:rsid w:val="004E3CC2"/>
    <w:rsid w:val="004E406C"/>
    <w:rsid w:val="004E46C1"/>
    <w:rsid w:val="004E4FF0"/>
    <w:rsid w:val="004E5381"/>
    <w:rsid w:val="004E5B7B"/>
    <w:rsid w:val="004E5BE3"/>
    <w:rsid w:val="004E5D18"/>
    <w:rsid w:val="004E637C"/>
    <w:rsid w:val="004E7A66"/>
    <w:rsid w:val="004F0D09"/>
    <w:rsid w:val="004F1190"/>
    <w:rsid w:val="004F1A02"/>
    <w:rsid w:val="004F4639"/>
    <w:rsid w:val="004F4923"/>
    <w:rsid w:val="004F4A90"/>
    <w:rsid w:val="004F4B76"/>
    <w:rsid w:val="004F4C59"/>
    <w:rsid w:val="004F4E4B"/>
    <w:rsid w:val="004F505D"/>
    <w:rsid w:val="004F6A9E"/>
    <w:rsid w:val="004F7EA1"/>
    <w:rsid w:val="005007AF"/>
    <w:rsid w:val="00501B8B"/>
    <w:rsid w:val="005024C3"/>
    <w:rsid w:val="005035C4"/>
    <w:rsid w:val="0050535A"/>
    <w:rsid w:val="0051029E"/>
    <w:rsid w:val="005111AE"/>
    <w:rsid w:val="00511F45"/>
    <w:rsid w:val="00512B65"/>
    <w:rsid w:val="00513166"/>
    <w:rsid w:val="005141BA"/>
    <w:rsid w:val="005171A8"/>
    <w:rsid w:val="00520966"/>
    <w:rsid w:val="00520AF2"/>
    <w:rsid w:val="00521BC6"/>
    <w:rsid w:val="00522063"/>
    <w:rsid w:val="00522E42"/>
    <w:rsid w:val="005233E5"/>
    <w:rsid w:val="005234C7"/>
    <w:rsid w:val="00523AD3"/>
    <w:rsid w:val="0052420B"/>
    <w:rsid w:val="00524650"/>
    <w:rsid w:val="00526590"/>
    <w:rsid w:val="00527C60"/>
    <w:rsid w:val="00530E56"/>
    <w:rsid w:val="00530E8F"/>
    <w:rsid w:val="00530EAC"/>
    <w:rsid w:val="00531143"/>
    <w:rsid w:val="00531239"/>
    <w:rsid w:val="0053132C"/>
    <w:rsid w:val="005313BF"/>
    <w:rsid w:val="00531CEC"/>
    <w:rsid w:val="00531E76"/>
    <w:rsid w:val="00532188"/>
    <w:rsid w:val="00532206"/>
    <w:rsid w:val="00532ACA"/>
    <w:rsid w:val="0053360D"/>
    <w:rsid w:val="0053374A"/>
    <w:rsid w:val="00534545"/>
    <w:rsid w:val="00535492"/>
    <w:rsid w:val="0053625A"/>
    <w:rsid w:val="00536291"/>
    <w:rsid w:val="00536AE7"/>
    <w:rsid w:val="00536C64"/>
    <w:rsid w:val="00536CBA"/>
    <w:rsid w:val="00540578"/>
    <w:rsid w:val="00540C25"/>
    <w:rsid w:val="00541079"/>
    <w:rsid w:val="005413C5"/>
    <w:rsid w:val="00541FC0"/>
    <w:rsid w:val="00542B28"/>
    <w:rsid w:val="0054328D"/>
    <w:rsid w:val="0054346B"/>
    <w:rsid w:val="0054544A"/>
    <w:rsid w:val="005471A9"/>
    <w:rsid w:val="005475B9"/>
    <w:rsid w:val="0054768A"/>
    <w:rsid w:val="00547E2D"/>
    <w:rsid w:val="00550197"/>
    <w:rsid w:val="005506E6"/>
    <w:rsid w:val="00550830"/>
    <w:rsid w:val="00551417"/>
    <w:rsid w:val="00553201"/>
    <w:rsid w:val="00556615"/>
    <w:rsid w:val="00557AFD"/>
    <w:rsid w:val="00557D55"/>
    <w:rsid w:val="00557E2C"/>
    <w:rsid w:val="00557EA0"/>
    <w:rsid w:val="00560591"/>
    <w:rsid w:val="00561A23"/>
    <w:rsid w:val="00562D69"/>
    <w:rsid w:val="00564052"/>
    <w:rsid w:val="00564686"/>
    <w:rsid w:val="00566CED"/>
    <w:rsid w:val="0056727D"/>
    <w:rsid w:val="0057025E"/>
    <w:rsid w:val="00570AF8"/>
    <w:rsid w:val="00571FBC"/>
    <w:rsid w:val="0057208D"/>
    <w:rsid w:val="00572B90"/>
    <w:rsid w:val="0057391F"/>
    <w:rsid w:val="00574D7A"/>
    <w:rsid w:val="0057568C"/>
    <w:rsid w:val="00575EA1"/>
    <w:rsid w:val="00576151"/>
    <w:rsid w:val="00576818"/>
    <w:rsid w:val="00577A88"/>
    <w:rsid w:val="005803AD"/>
    <w:rsid w:val="0058172C"/>
    <w:rsid w:val="00581FD2"/>
    <w:rsid w:val="005822F2"/>
    <w:rsid w:val="00583110"/>
    <w:rsid w:val="00584177"/>
    <w:rsid w:val="00584CDB"/>
    <w:rsid w:val="00585660"/>
    <w:rsid w:val="0058628A"/>
    <w:rsid w:val="00587F17"/>
    <w:rsid w:val="00590F48"/>
    <w:rsid w:val="00594B2E"/>
    <w:rsid w:val="005956DA"/>
    <w:rsid w:val="005A029A"/>
    <w:rsid w:val="005A15B2"/>
    <w:rsid w:val="005A2378"/>
    <w:rsid w:val="005A4A5A"/>
    <w:rsid w:val="005A51F6"/>
    <w:rsid w:val="005A544B"/>
    <w:rsid w:val="005A5C02"/>
    <w:rsid w:val="005A60A3"/>
    <w:rsid w:val="005A6C50"/>
    <w:rsid w:val="005B16D6"/>
    <w:rsid w:val="005B1FC8"/>
    <w:rsid w:val="005B2935"/>
    <w:rsid w:val="005B2FAE"/>
    <w:rsid w:val="005B3FA2"/>
    <w:rsid w:val="005B4F15"/>
    <w:rsid w:val="005B564E"/>
    <w:rsid w:val="005B6693"/>
    <w:rsid w:val="005B6FD1"/>
    <w:rsid w:val="005B7E12"/>
    <w:rsid w:val="005C0368"/>
    <w:rsid w:val="005C05F1"/>
    <w:rsid w:val="005C0977"/>
    <w:rsid w:val="005C1978"/>
    <w:rsid w:val="005C3DA8"/>
    <w:rsid w:val="005C420A"/>
    <w:rsid w:val="005C4DA6"/>
    <w:rsid w:val="005C5D50"/>
    <w:rsid w:val="005C6B13"/>
    <w:rsid w:val="005D0F18"/>
    <w:rsid w:val="005D14F1"/>
    <w:rsid w:val="005D178E"/>
    <w:rsid w:val="005D256A"/>
    <w:rsid w:val="005D26AE"/>
    <w:rsid w:val="005D39A7"/>
    <w:rsid w:val="005D3CF1"/>
    <w:rsid w:val="005D6330"/>
    <w:rsid w:val="005D7980"/>
    <w:rsid w:val="005E1969"/>
    <w:rsid w:val="005E1A31"/>
    <w:rsid w:val="005E1B0E"/>
    <w:rsid w:val="005E2474"/>
    <w:rsid w:val="005E2613"/>
    <w:rsid w:val="005E28EC"/>
    <w:rsid w:val="005E4C05"/>
    <w:rsid w:val="005E70BE"/>
    <w:rsid w:val="005E7698"/>
    <w:rsid w:val="005E7B3A"/>
    <w:rsid w:val="005F007E"/>
    <w:rsid w:val="005F0366"/>
    <w:rsid w:val="005F091C"/>
    <w:rsid w:val="005F2719"/>
    <w:rsid w:val="005F2B52"/>
    <w:rsid w:val="005F3901"/>
    <w:rsid w:val="005F3E30"/>
    <w:rsid w:val="005F4AE3"/>
    <w:rsid w:val="005F4EED"/>
    <w:rsid w:val="005F63F5"/>
    <w:rsid w:val="005F6CDB"/>
    <w:rsid w:val="00600C95"/>
    <w:rsid w:val="00602003"/>
    <w:rsid w:val="006035BE"/>
    <w:rsid w:val="006047A6"/>
    <w:rsid w:val="00605EFA"/>
    <w:rsid w:val="00607690"/>
    <w:rsid w:val="00610C5E"/>
    <w:rsid w:val="00611AFD"/>
    <w:rsid w:val="00611E6E"/>
    <w:rsid w:val="0061450B"/>
    <w:rsid w:val="006147D4"/>
    <w:rsid w:val="00614F19"/>
    <w:rsid w:val="0061657C"/>
    <w:rsid w:val="00616C5A"/>
    <w:rsid w:val="006176D0"/>
    <w:rsid w:val="006176DE"/>
    <w:rsid w:val="00617BD9"/>
    <w:rsid w:val="006206DB"/>
    <w:rsid w:val="00621FAD"/>
    <w:rsid w:val="00622597"/>
    <w:rsid w:val="00623E76"/>
    <w:rsid w:val="0062491F"/>
    <w:rsid w:val="00624EE7"/>
    <w:rsid w:val="00625053"/>
    <w:rsid w:val="00626CFD"/>
    <w:rsid w:val="00630B2A"/>
    <w:rsid w:val="00630DFB"/>
    <w:rsid w:val="006327D7"/>
    <w:rsid w:val="00633B2B"/>
    <w:rsid w:val="006343D1"/>
    <w:rsid w:val="00634CAD"/>
    <w:rsid w:val="0063580F"/>
    <w:rsid w:val="0063586D"/>
    <w:rsid w:val="00635BE7"/>
    <w:rsid w:val="0063725E"/>
    <w:rsid w:val="006372FC"/>
    <w:rsid w:val="0064024C"/>
    <w:rsid w:val="00640AC4"/>
    <w:rsid w:val="006413AB"/>
    <w:rsid w:val="00642EDA"/>
    <w:rsid w:val="00643296"/>
    <w:rsid w:val="00645B37"/>
    <w:rsid w:val="00647A64"/>
    <w:rsid w:val="00647E8E"/>
    <w:rsid w:val="00650E79"/>
    <w:rsid w:val="0065102D"/>
    <w:rsid w:val="006514C0"/>
    <w:rsid w:val="00651C03"/>
    <w:rsid w:val="00651C3C"/>
    <w:rsid w:val="00651EDF"/>
    <w:rsid w:val="00652994"/>
    <w:rsid w:val="0065320D"/>
    <w:rsid w:val="00654701"/>
    <w:rsid w:val="0065672B"/>
    <w:rsid w:val="006602D4"/>
    <w:rsid w:val="006603D8"/>
    <w:rsid w:val="006627DB"/>
    <w:rsid w:val="00662A39"/>
    <w:rsid w:val="00662ACD"/>
    <w:rsid w:val="0066677B"/>
    <w:rsid w:val="00670DE7"/>
    <w:rsid w:val="00671589"/>
    <w:rsid w:val="00671E7A"/>
    <w:rsid w:val="006728BA"/>
    <w:rsid w:val="006749B1"/>
    <w:rsid w:val="00674C70"/>
    <w:rsid w:val="00674DFD"/>
    <w:rsid w:val="00674F0B"/>
    <w:rsid w:val="00675C71"/>
    <w:rsid w:val="006762EE"/>
    <w:rsid w:val="00677591"/>
    <w:rsid w:val="00677779"/>
    <w:rsid w:val="0068038F"/>
    <w:rsid w:val="00680B60"/>
    <w:rsid w:val="00681ABD"/>
    <w:rsid w:val="006859C2"/>
    <w:rsid w:val="00686304"/>
    <w:rsid w:val="00686BF9"/>
    <w:rsid w:val="00691BE7"/>
    <w:rsid w:val="006930A5"/>
    <w:rsid w:val="00693BA1"/>
    <w:rsid w:val="00693FDC"/>
    <w:rsid w:val="006940BA"/>
    <w:rsid w:val="00694D5E"/>
    <w:rsid w:val="0069553C"/>
    <w:rsid w:val="00695B10"/>
    <w:rsid w:val="006979FD"/>
    <w:rsid w:val="006A0002"/>
    <w:rsid w:val="006A050B"/>
    <w:rsid w:val="006A0ECD"/>
    <w:rsid w:val="006A0F26"/>
    <w:rsid w:val="006A0F66"/>
    <w:rsid w:val="006A19EF"/>
    <w:rsid w:val="006A2620"/>
    <w:rsid w:val="006A57E2"/>
    <w:rsid w:val="006A656C"/>
    <w:rsid w:val="006A661C"/>
    <w:rsid w:val="006A6F80"/>
    <w:rsid w:val="006A74FB"/>
    <w:rsid w:val="006B0CB7"/>
    <w:rsid w:val="006B2808"/>
    <w:rsid w:val="006B325E"/>
    <w:rsid w:val="006B3F09"/>
    <w:rsid w:val="006B467C"/>
    <w:rsid w:val="006B492A"/>
    <w:rsid w:val="006B54E1"/>
    <w:rsid w:val="006B5956"/>
    <w:rsid w:val="006B5B71"/>
    <w:rsid w:val="006C07CA"/>
    <w:rsid w:val="006C0CA1"/>
    <w:rsid w:val="006C1237"/>
    <w:rsid w:val="006C124D"/>
    <w:rsid w:val="006C1309"/>
    <w:rsid w:val="006C131D"/>
    <w:rsid w:val="006C30FC"/>
    <w:rsid w:val="006C5C66"/>
    <w:rsid w:val="006C70C8"/>
    <w:rsid w:val="006D060B"/>
    <w:rsid w:val="006D0633"/>
    <w:rsid w:val="006D1A85"/>
    <w:rsid w:val="006D21D6"/>
    <w:rsid w:val="006D313B"/>
    <w:rsid w:val="006D3653"/>
    <w:rsid w:val="006D38BB"/>
    <w:rsid w:val="006D3FE3"/>
    <w:rsid w:val="006D4843"/>
    <w:rsid w:val="006D4F86"/>
    <w:rsid w:val="006D530E"/>
    <w:rsid w:val="006D6C56"/>
    <w:rsid w:val="006D7E3C"/>
    <w:rsid w:val="006E0515"/>
    <w:rsid w:val="006E09AD"/>
    <w:rsid w:val="006E0AB9"/>
    <w:rsid w:val="006E1023"/>
    <w:rsid w:val="006E127E"/>
    <w:rsid w:val="006E17E3"/>
    <w:rsid w:val="006E2E65"/>
    <w:rsid w:val="006E33D3"/>
    <w:rsid w:val="006E4D2F"/>
    <w:rsid w:val="006E5CF5"/>
    <w:rsid w:val="006E6B20"/>
    <w:rsid w:val="006E7B4C"/>
    <w:rsid w:val="006E7DFD"/>
    <w:rsid w:val="006F0C57"/>
    <w:rsid w:val="006F0EB5"/>
    <w:rsid w:val="006F0F63"/>
    <w:rsid w:val="006F1C4B"/>
    <w:rsid w:val="006F2147"/>
    <w:rsid w:val="006F3F3F"/>
    <w:rsid w:val="006F5C3C"/>
    <w:rsid w:val="00701380"/>
    <w:rsid w:val="00701961"/>
    <w:rsid w:val="00702572"/>
    <w:rsid w:val="00702591"/>
    <w:rsid w:val="00703D19"/>
    <w:rsid w:val="00705597"/>
    <w:rsid w:val="00705671"/>
    <w:rsid w:val="00705ABD"/>
    <w:rsid w:val="0070612A"/>
    <w:rsid w:val="007068E8"/>
    <w:rsid w:val="00707302"/>
    <w:rsid w:val="00707930"/>
    <w:rsid w:val="007108D0"/>
    <w:rsid w:val="007114A2"/>
    <w:rsid w:val="0071244D"/>
    <w:rsid w:val="00713532"/>
    <w:rsid w:val="00714725"/>
    <w:rsid w:val="007178CD"/>
    <w:rsid w:val="00720099"/>
    <w:rsid w:val="00720139"/>
    <w:rsid w:val="00721653"/>
    <w:rsid w:val="007228D6"/>
    <w:rsid w:val="00723649"/>
    <w:rsid w:val="00726708"/>
    <w:rsid w:val="00726A92"/>
    <w:rsid w:val="007300A4"/>
    <w:rsid w:val="00730B9A"/>
    <w:rsid w:val="00731354"/>
    <w:rsid w:val="00732A64"/>
    <w:rsid w:val="00732A69"/>
    <w:rsid w:val="007333A9"/>
    <w:rsid w:val="007338E2"/>
    <w:rsid w:val="00734BDC"/>
    <w:rsid w:val="00735B80"/>
    <w:rsid w:val="007364D9"/>
    <w:rsid w:val="007368C8"/>
    <w:rsid w:val="007379DD"/>
    <w:rsid w:val="00740AB8"/>
    <w:rsid w:val="007432FE"/>
    <w:rsid w:val="00743567"/>
    <w:rsid w:val="007436B7"/>
    <w:rsid w:val="00744EB1"/>
    <w:rsid w:val="007458EC"/>
    <w:rsid w:val="0074631A"/>
    <w:rsid w:val="00746481"/>
    <w:rsid w:val="00746C74"/>
    <w:rsid w:val="00747B77"/>
    <w:rsid w:val="00750FA3"/>
    <w:rsid w:val="00751304"/>
    <w:rsid w:val="00751DB6"/>
    <w:rsid w:val="0075386A"/>
    <w:rsid w:val="00753A0B"/>
    <w:rsid w:val="00755EDC"/>
    <w:rsid w:val="00760874"/>
    <w:rsid w:val="00760C0D"/>
    <w:rsid w:val="00760C7E"/>
    <w:rsid w:val="007614AD"/>
    <w:rsid w:val="00761563"/>
    <w:rsid w:val="00761B09"/>
    <w:rsid w:val="00761D47"/>
    <w:rsid w:val="0076230E"/>
    <w:rsid w:val="00762E61"/>
    <w:rsid w:val="007630F9"/>
    <w:rsid w:val="00763C3B"/>
    <w:rsid w:val="00763FC6"/>
    <w:rsid w:val="0076577D"/>
    <w:rsid w:val="00765DFD"/>
    <w:rsid w:val="00766EB6"/>
    <w:rsid w:val="0076774A"/>
    <w:rsid w:val="00767F1C"/>
    <w:rsid w:val="007705CF"/>
    <w:rsid w:val="00771389"/>
    <w:rsid w:val="007726D4"/>
    <w:rsid w:val="007733FA"/>
    <w:rsid w:val="00774B46"/>
    <w:rsid w:val="00775D10"/>
    <w:rsid w:val="00777051"/>
    <w:rsid w:val="00777676"/>
    <w:rsid w:val="0078025B"/>
    <w:rsid w:val="00781C97"/>
    <w:rsid w:val="00781DCA"/>
    <w:rsid w:val="0078413A"/>
    <w:rsid w:val="0078569C"/>
    <w:rsid w:val="007877B7"/>
    <w:rsid w:val="00790AB0"/>
    <w:rsid w:val="00790D22"/>
    <w:rsid w:val="00792274"/>
    <w:rsid w:val="00792F84"/>
    <w:rsid w:val="00794C8D"/>
    <w:rsid w:val="0079511C"/>
    <w:rsid w:val="00797178"/>
    <w:rsid w:val="007976FC"/>
    <w:rsid w:val="00797717"/>
    <w:rsid w:val="00797894"/>
    <w:rsid w:val="007A133E"/>
    <w:rsid w:val="007A155C"/>
    <w:rsid w:val="007A340D"/>
    <w:rsid w:val="007A4C23"/>
    <w:rsid w:val="007A54B9"/>
    <w:rsid w:val="007A54DF"/>
    <w:rsid w:val="007A5AB7"/>
    <w:rsid w:val="007A5B3B"/>
    <w:rsid w:val="007A607F"/>
    <w:rsid w:val="007A6FC7"/>
    <w:rsid w:val="007A71D6"/>
    <w:rsid w:val="007A7388"/>
    <w:rsid w:val="007B0D10"/>
    <w:rsid w:val="007B0EB1"/>
    <w:rsid w:val="007B0EF6"/>
    <w:rsid w:val="007B160C"/>
    <w:rsid w:val="007B17A1"/>
    <w:rsid w:val="007B2299"/>
    <w:rsid w:val="007B32AE"/>
    <w:rsid w:val="007B3F1A"/>
    <w:rsid w:val="007B4195"/>
    <w:rsid w:val="007B5483"/>
    <w:rsid w:val="007B5C7F"/>
    <w:rsid w:val="007B6E67"/>
    <w:rsid w:val="007B7EAE"/>
    <w:rsid w:val="007C0343"/>
    <w:rsid w:val="007C0AB5"/>
    <w:rsid w:val="007C15CD"/>
    <w:rsid w:val="007C25E4"/>
    <w:rsid w:val="007C2696"/>
    <w:rsid w:val="007C38D7"/>
    <w:rsid w:val="007C5D02"/>
    <w:rsid w:val="007C5F65"/>
    <w:rsid w:val="007C6EA3"/>
    <w:rsid w:val="007C7633"/>
    <w:rsid w:val="007C78D9"/>
    <w:rsid w:val="007D1CBA"/>
    <w:rsid w:val="007D35CE"/>
    <w:rsid w:val="007D566E"/>
    <w:rsid w:val="007D67EA"/>
    <w:rsid w:val="007D6E15"/>
    <w:rsid w:val="007E03F4"/>
    <w:rsid w:val="007E1664"/>
    <w:rsid w:val="007E1F69"/>
    <w:rsid w:val="007E24AD"/>
    <w:rsid w:val="007E26ED"/>
    <w:rsid w:val="007E5320"/>
    <w:rsid w:val="007E5D48"/>
    <w:rsid w:val="007E6187"/>
    <w:rsid w:val="007E6680"/>
    <w:rsid w:val="007E6A52"/>
    <w:rsid w:val="007E6F3A"/>
    <w:rsid w:val="007F0398"/>
    <w:rsid w:val="007F0AB8"/>
    <w:rsid w:val="007F0C23"/>
    <w:rsid w:val="007F1124"/>
    <w:rsid w:val="007F2A97"/>
    <w:rsid w:val="007F31A6"/>
    <w:rsid w:val="007F3D6C"/>
    <w:rsid w:val="007F4271"/>
    <w:rsid w:val="007F511A"/>
    <w:rsid w:val="007F5D3A"/>
    <w:rsid w:val="007F5E20"/>
    <w:rsid w:val="00800E06"/>
    <w:rsid w:val="008014E5"/>
    <w:rsid w:val="00801CDC"/>
    <w:rsid w:val="00801CE8"/>
    <w:rsid w:val="0080300D"/>
    <w:rsid w:val="008039C9"/>
    <w:rsid w:val="008049F4"/>
    <w:rsid w:val="008054E5"/>
    <w:rsid w:val="008054ED"/>
    <w:rsid w:val="0080551D"/>
    <w:rsid w:val="00811D80"/>
    <w:rsid w:val="0081273D"/>
    <w:rsid w:val="0081275E"/>
    <w:rsid w:val="0081297D"/>
    <w:rsid w:val="008136DF"/>
    <w:rsid w:val="008144D9"/>
    <w:rsid w:val="008145C1"/>
    <w:rsid w:val="00814B36"/>
    <w:rsid w:val="00814BC9"/>
    <w:rsid w:val="00814BD6"/>
    <w:rsid w:val="00815D23"/>
    <w:rsid w:val="00816223"/>
    <w:rsid w:val="00816E47"/>
    <w:rsid w:val="0081762F"/>
    <w:rsid w:val="00817AB8"/>
    <w:rsid w:val="008203AA"/>
    <w:rsid w:val="00822BD6"/>
    <w:rsid w:val="00823EC8"/>
    <w:rsid w:val="00824533"/>
    <w:rsid w:val="008245E6"/>
    <w:rsid w:val="00824ACE"/>
    <w:rsid w:val="00825309"/>
    <w:rsid w:val="00825333"/>
    <w:rsid w:val="00825416"/>
    <w:rsid w:val="00825F3F"/>
    <w:rsid w:val="00826653"/>
    <w:rsid w:val="00826ADD"/>
    <w:rsid w:val="008310B2"/>
    <w:rsid w:val="008318D4"/>
    <w:rsid w:val="008328FD"/>
    <w:rsid w:val="00832E21"/>
    <w:rsid w:val="00834290"/>
    <w:rsid w:val="008366E9"/>
    <w:rsid w:val="00836C88"/>
    <w:rsid w:val="00837C99"/>
    <w:rsid w:val="008400A3"/>
    <w:rsid w:val="00840B9C"/>
    <w:rsid w:val="008442D6"/>
    <w:rsid w:val="00844625"/>
    <w:rsid w:val="0084462B"/>
    <w:rsid w:val="00845E2F"/>
    <w:rsid w:val="00847C55"/>
    <w:rsid w:val="00851EDB"/>
    <w:rsid w:val="008528D2"/>
    <w:rsid w:val="0085332D"/>
    <w:rsid w:val="00853B38"/>
    <w:rsid w:val="00853EA5"/>
    <w:rsid w:val="0085474D"/>
    <w:rsid w:val="00856577"/>
    <w:rsid w:val="00856F17"/>
    <w:rsid w:val="00857AF8"/>
    <w:rsid w:val="00857B91"/>
    <w:rsid w:val="008625A5"/>
    <w:rsid w:val="00862C45"/>
    <w:rsid w:val="0086327C"/>
    <w:rsid w:val="0086444F"/>
    <w:rsid w:val="00865D22"/>
    <w:rsid w:val="0086622F"/>
    <w:rsid w:val="00867CEB"/>
    <w:rsid w:val="00867EC9"/>
    <w:rsid w:val="00870E4E"/>
    <w:rsid w:val="0087213E"/>
    <w:rsid w:val="00874332"/>
    <w:rsid w:val="0087565F"/>
    <w:rsid w:val="008761A8"/>
    <w:rsid w:val="00877C96"/>
    <w:rsid w:val="00877DF7"/>
    <w:rsid w:val="00877F25"/>
    <w:rsid w:val="00880509"/>
    <w:rsid w:val="00882B04"/>
    <w:rsid w:val="0088401B"/>
    <w:rsid w:val="0088450E"/>
    <w:rsid w:val="0088697D"/>
    <w:rsid w:val="008872C3"/>
    <w:rsid w:val="0089047C"/>
    <w:rsid w:val="00891EB5"/>
    <w:rsid w:val="008921AA"/>
    <w:rsid w:val="0089252D"/>
    <w:rsid w:val="00892C24"/>
    <w:rsid w:val="00893291"/>
    <w:rsid w:val="00895EBD"/>
    <w:rsid w:val="00897781"/>
    <w:rsid w:val="008A329E"/>
    <w:rsid w:val="008A4F5F"/>
    <w:rsid w:val="008A6E59"/>
    <w:rsid w:val="008A7CC1"/>
    <w:rsid w:val="008B2A77"/>
    <w:rsid w:val="008B3AE4"/>
    <w:rsid w:val="008B51E1"/>
    <w:rsid w:val="008B5E81"/>
    <w:rsid w:val="008B7C5E"/>
    <w:rsid w:val="008C0A26"/>
    <w:rsid w:val="008C1089"/>
    <w:rsid w:val="008C670E"/>
    <w:rsid w:val="008C6C0D"/>
    <w:rsid w:val="008D1CA1"/>
    <w:rsid w:val="008D2146"/>
    <w:rsid w:val="008D28BB"/>
    <w:rsid w:val="008D2BDA"/>
    <w:rsid w:val="008D3682"/>
    <w:rsid w:val="008D36C9"/>
    <w:rsid w:val="008D42BF"/>
    <w:rsid w:val="008D44C6"/>
    <w:rsid w:val="008D4912"/>
    <w:rsid w:val="008D492D"/>
    <w:rsid w:val="008D52F7"/>
    <w:rsid w:val="008D7BCD"/>
    <w:rsid w:val="008D7F60"/>
    <w:rsid w:val="008E29E8"/>
    <w:rsid w:val="008E3C6F"/>
    <w:rsid w:val="008E40FD"/>
    <w:rsid w:val="008E4F3A"/>
    <w:rsid w:val="008E51C2"/>
    <w:rsid w:val="008F0A11"/>
    <w:rsid w:val="008F0FD5"/>
    <w:rsid w:val="008F123E"/>
    <w:rsid w:val="008F2B31"/>
    <w:rsid w:val="008F50A5"/>
    <w:rsid w:val="008F5BB1"/>
    <w:rsid w:val="008F6D46"/>
    <w:rsid w:val="00900164"/>
    <w:rsid w:val="00901A40"/>
    <w:rsid w:val="00901CB2"/>
    <w:rsid w:val="00903E43"/>
    <w:rsid w:val="00904B80"/>
    <w:rsid w:val="00906FA0"/>
    <w:rsid w:val="0090719B"/>
    <w:rsid w:val="009104F4"/>
    <w:rsid w:val="009108B8"/>
    <w:rsid w:val="00910BB2"/>
    <w:rsid w:val="0091102F"/>
    <w:rsid w:val="009121A4"/>
    <w:rsid w:val="00912EE1"/>
    <w:rsid w:val="00915132"/>
    <w:rsid w:val="00920511"/>
    <w:rsid w:val="009223B0"/>
    <w:rsid w:val="00923244"/>
    <w:rsid w:val="00923EDC"/>
    <w:rsid w:val="009244D4"/>
    <w:rsid w:val="009254B3"/>
    <w:rsid w:val="00925CCA"/>
    <w:rsid w:val="0093055C"/>
    <w:rsid w:val="0093301F"/>
    <w:rsid w:val="009339C4"/>
    <w:rsid w:val="00934381"/>
    <w:rsid w:val="00934686"/>
    <w:rsid w:val="00935290"/>
    <w:rsid w:val="00935C21"/>
    <w:rsid w:val="009432F8"/>
    <w:rsid w:val="00943CE9"/>
    <w:rsid w:val="00943D28"/>
    <w:rsid w:val="009447A6"/>
    <w:rsid w:val="00945080"/>
    <w:rsid w:val="00945787"/>
    <w:rsid w:val="00945958"/>
    <w:rsid w:val="00946D80"/>
    <w:rsid w:val="00950C9A"/>
    <w:rsid w:val="0095149B"/>
    <w:rsid w:val="00952B20"/>
    <w:rsid w:val="00953BBA"/>
    <w:rsid w:val="00954ACF"/>
    <w:rsid w:val="009554A7"/>
    <w:rsid w:val="00955B57"/>
    <w:rsid w:val="0095618F"/>
    <w:rsid w:val="00960CB5"/>
    <w:rsid w:val="00960F18"/>
    <w:rsid w:val="00961899"/>
    <w:rsid w:val="00961A86"/>
    <w:rsid w:val="00961B2C"/>
    <w:rsid w:val="009624C3"/>
    <w:rsid w:val="00962A18"/>
    <w:rsid w:val="00963E46"/>
    <w:rsid w:val="00964385"/>
    <w:rsid w:val="0096548E"/>
    <w:rsid w:val="0096568C"/>
    <w:rsid w:val="00965A32"/>
    <w:rsid w:val="00965C54"/>
    <w:rsid w:val="00965E1E"/>
    <w:rsid w:val="00966127"/>
    <w:rsid w:val="0096735E"/>
    <w:rsid w:val="00967536"/>
    <w:rsid w:val="00967EBF"/>
    <w:rsid w:val="00970060"/>
    <w:rsid w:val="00972101"/>
    <w:rsid w:val="009739C3"/>
    <w:rsid w:val="009741E1"/>
    <w:rsid w:val="009749BB"/>
    <w:rsid w:val="00974C50"/>
    <w:rsid w:val="00974CE0"/>
    <w:rsid w:val="009774D0"/>
    <w:rsid w:val="00977F3D"/>
    <w:rsid w:val="0098050C"/>
    <w:rsid w:val="009810E6"/>
    <w:rsid w:val="009814CA"/>
    <w:rsid w:val="00981AA7"/>
    <w:rsid w:val="00981CED"/>
    <w:rsid w:val="009824F4"/>
    <w:rsid w:val="0098548D"/>
    <w:rsid w:val="00987E07"/>
    <w:rsid w:val="00991275"/>
    <w:rsid w:val="009923EA"/>
    <w:rsid w:val="00993B2D"/>
    <w:rsid w:val="00994135"/>
    <w:rsid w:val="0099565B"/>
    <w:rsid w:val="00995773"/>
    <w:rsid w:val="00995B42"/>
    <w:rsid w:val="00996078"/>
    <w:rsid w:val="00996B90"/>
    <w:rsid w:val="00997907"/>
    <w:rsid w:val="00997DC4"/>
    <w:rsid w:val="009A0796"/>
    <w:rsid w:val="009A0D6F"/>
    <w:rsid w:val="009A1350"/>
    <w:rsid w:val="009A14A6"/>
    <w:rsid w:val="009A1944"/>
    <w:rsid w:val="009A1A06"/>
    <w:rsid w:val="009A239E"/>
    <w:rsid w:val="009A25E1"/>
    <w:rsid w:val="009A33E8"/>
    <w:rsid w:val="009A5478"/>
    <w:rsid w:val="009A624B"/>
    <w:rsid w:val="009A6463"/>
    <w:rsid w:val="009A7101"/>
    <w:rsid w:val="009A731D"/>
    <w:rsid w:val="009A7E90"/>
    <w:rsid w:val="009B0948"/>
    <w:rsid w:val="009B4354"/>
    <w:rsid w:val="009B47B2"/>
    <w:rsid w:val="009B4984"/>
    <w:rsid w:val="009B50D8"/>
    <w:rsid w:val="009B6C92"/>
    <w:rsid w:val="009C214C"/>
    <w:rsid w:val="009C2A9F"/>
    <w:rsid w:val="009C3339"/>
    <w:rsid w:val="009C3D9A"/>
    <w:rsid w:val="009C4A60"/>
    <w:rsid w:val="009C4B4F"/>
    <w:rsid w:val="009C50F0"/>
    <w:rsid w:val="009C5E1B"/>
    <w:rsid w:val="009C6A8B"/>
    <w:rsid w:val="009C6C6D"/>
    <w:rsid w:val="009C6D0F"/>
    <w:rsid w:val="009C7066"/>
    <w:rsid w:val="009C722E"/>
    <w:rsid w:val="009C73BD"/>
    <w:rsid w:val="009C75D9"/>
    <w:rsid w:val="009D0DA3"/>
    <w:rsid w:val="009D0F59"/>
    <w:rsid w:val="009D3930"/>
    <w:rsid w:val="009D4321"/>
    <w:rsid w:val="009D5342"/>
    <w:rsid w:val="009D5D64"/>
    <w:rsid w:val="009D6C14"/>
    <w:rsid w:val="009E147A"/>
    <w:rsid w:val="009E2152"/>
    <w:rsid w:val="009E24C0"/>
    <w:rsid w:val="009E26BB"/>
    <w:rsid w:val="009E31C0"/>
    <w:rsid w:val="009E455E"/>
    <w:rsid w:val="009E5504"/>
    <w:rsid w:val="009E58B2"/>
    <w:rsid w:val="009E5FFE"/>
    <w:rsid w:val="009E6146"/>
    <w:rsid w:val="009E6666"/>
    <w:rsid w:val="009E77F9"/>
    <w:rsid w:val="009F244F"/>
    <w:rsid w:val="009F2624"/>
    <w:rsid w:val="009F2F48"/>
    <w:rsid w:val="009F3E11"/>
    <w:rsid w:val="009F3EA4"/>
    <w:rsid w:val="009F523A"/>
    <w:rsid w:val="009F548B"/>
    <w:rsid w:val="009F6DBD"/>
    <w:rsid w:val="009F72B2"/>
    <w:rsid w:val="009F7B84"/>
    <w:rsid w:val="00A0059E"/>
    <w:rsid w:val="00A00BB7"/>
    <w:rsid w:val="00A0126B"/>
    <w:rsid w:val="00A02BCF"/>
    <w:rsid w:val="00A03507"/>
    <w:rsid w:val="00A05FC4"/>
    <w:rsid w:val="00A065AA"/>
    <w:rsid w:val="00A06B98"/>
    <w:rsid w:val="00A07B37"/>
    <w:rsid w:val="00A113DE"/>
    <w:rsid w:val="00A11CEC"/>
    <w:rsid w:val="00A121FA"/>
    <w:rsid w:val="00A12B67"/>
    <w:rsid w:val="00A12F6A"/>
    <w:rsid w:val="00A13265"/>
    <w:rsid w:val="00A13294"/>
    <w:rsid w:val="00A13D28"/>
    <w:rsid w:val="00A148E9"/>
    <w:rsid w:val="00A14BDB"/>
    <w:rsid w:val="00A20A7C"/>
    <w:rsid w:val="00A2173D"/>
    <w:rsid w:val="00A225D1"/>
    <w:rsid w:val="00A22664"/>
    <w:rsid w:val="00A228A3"/>
    <w:rsid w:val="00A2368F"/>
    <w:rsid w:val="00A237C0"/>
    <w:rsid w:val="00A23BDC"/>
    <w:rsid w:val="00A23FF3"/>
    <w:rsid w:val="00A249BE"/>
    <w:rsid w:val="00A250CA"/>
    <w:rsid w:val="00A25315"/>
    <w:rsid w:val="00A25949"/>
    <w:rsid w:val="00A25E61"/>
    <w:rsid w:val="00A270C1"/>
    <w:rsid w:val="00A27F4D"/>
    <w:rsid w:val="00A30026"/>
    <w:rsid w:val="00A30849"/>
    <w:rsid w:val="00A32717"/>
    <w:rsid w:val="00A32C21"/>
    <w:rsid w:val="00A3377C"/>
    <w:rsid w:val="00A33A47"/>
    <w:rsid w:val="00A33A72"/>
    <w:rsid w:val="00A33D16"/>
    <w:rsid w:val="00A36394"/>
    <w:rsid w:val="00A37486"/>
    <w:rsid w:val="00A41B62"/>
    <w:rsid w:val="00A4267A"/>
    <w:rsid w:val="00A44A27"/>
    <w:rsid w:val="00A44EA8"/>
    <w:rsid w:val="00A4694E"/>
    <w:rsid w:val="00A50746"/>
    <w:rsid w:val="00A52011"/>
    <w:rsid w:val="00A52918"/>
    <w:rsid w:val="00A529B0"/>
    <w:rsid w:val="00A52B1D"/>
    <w:rsid w:val="00A535E5"/>
    <w:rsid w:val="00A5365C"/>
    <w:rsid w:val="00A53E7E"/>
    <w:rsid w:val="00A54796"/>
    <w:rsid w:val="00A551D5"/>
    <w:rsid w:val="00A57591"/>
    <w:rsid w:val="00A575C1"/>
    <w:rsid w:val="00A57912"/>
    <w:rsid w:val="00A57959"/>
    <w:rsid w:val="00A60228"/>
    <w:rsid w:val="00A6115B"/>
    <w:rsid w:val="00A64194"/>
    <w:rsid w:val="00A656FF"/>
    <w:rsid w:val="00A66D74"/>
    <w:rsid w:val="00A67BEC"/>
    <w:rsid w:val="00A70A53"/>
    <w:rsid w:val="00A70FDE"/>
    <w:rsid w:val="00A7186D"/>
    <w:rsid w:val="00A725F3"/>
    <w:rsid w:val="00A72D14"/>
    <w:rsid w:val="00A761AE"/>
    <w:rsid w:val="00A762A9"/>
    <w:rsid w:val="00A77255"/>
    <w:rsid w:val="00A80DE2"/>
    <w:rsid w:val="00A82974"/>
    <w:rsid w:val="00A8481E"/>
    <w:rsid w:val="00A84EBE"/>
    <w:rsid w:val="00A84F4E"/>
    <w:rsid w:val="00A85411"/>
    <w:rsid w:val="00A86523"/>
    <w:rsid w:val="00A91B21"/>
    <w:rsid w:val="00A91EB3"/>
    <w:rsid w:val="00A92EC8"/>
    <w:rsid w:val="00A93077"/>
    <w:rsid w:val="00A9361A"/>
    <w:rsid w:val="00A93C63"/>
    <w:rsid w:val="00A9417A"/>
    <w:rsid w:val="00A94500"/>
    <w:rsid w:val="00A94518"/>
    <w:rsid w:val="00A94D04"/>
    <w:rsid w:val="00A95271"/>
    <w:rsid w:val="00A95963"/>
    <w:rsid w:val="00A95C5E"/>
    <w:rsid w:val="00A95F4D"/>
    <w:rsid w:val="00A967A3"/>
    <w:rsid w:val="00A96C72"/>
    <w:rsid w:val="00AA033B"/>
    <w:rsid w:val="00AA4CF0"/>
    <w:rsid w:val="00AA4D2D"/>
    <w:rsid w:val="00AA5829"/>
    <w:rsid w:val="00AA6A68"/>
    <w:rsid w:val="00AA6CCA"/>
    <w:rsid w:val="00AA6CE0"/>
    <w:rsid w:val="00AA76B5"/>
    <w:rsid w:val="00AA7B6C"/>
    <w:rsid w:val="00AB20CB"/>
    <w:rsid w:val="00AB30FC"/>
    <w:rsid w:val="00AB5F7D"/>
    <w:rsid w:val="00AB5F96"/>
    <w:rsid w:val="00AB6851"/>
    <w:rsid w:val="00AB7AEA"/>
    <w:rsid w:val="00AC1051"/>
    <w:rsid w:val="00AC1184"/>
    <w:rsid w:val="00AC1E1D"/>
    <w:rsid w:val="00AC3099"/>
    <w:rsid w:val="00AC33E3"/>
    <w:rsid w:val="00AC3529"/>
    <w:rsid w:val="00AC40A7"/>
    <w:rsid w:val="00AC47B3"/>
    <w:rsid w:val="00AC4B46"/>
    <w:rsid w:val="00AC5FF9"/>
    <w:rsid w:val="00AC6657"/>
    <w:rsid w:val="00AC6A7A"/>
    <w:rsid w:val="00AC77A1"/>
    <w:rsid w:val="00AD1842"/>
    <w:rsid w:val="00AD1DFB"/>
    <w:rsid w:val="00AD2280"/>
    <w:rsid w:val="00AD31DB"/>
    <w:rsid w:val="00AD496F"/>
    <w:rsid w:val="00AD4D36"/>
    <w:rsid w:val="00AD4DBD"/>
    <w:rsid w:val="00AD5B72"/>
    <w:rsid w:val="00AD5CB0"/>
    <w:rsid w:val="00AD68C5"/>
    <w:rsid w:val="00AE0FD5"/>
    <w:rsid w:val="00AE195B"/>
    <w:rsid w:val="00AE1ECC"/>
    <w:rsid w:val="00AE1FBC"/>
    <w:rsid w:val="00AE2140"/>
    <w:rsid w:val="00AE29C2"/>
    <w:rsid w:val="00AE2D67"/>
    <w:rsid w:val="00AE42B4"/>
    <w:rsid w:val="00AE678A"/>
    <w:rsid w:val="00AE75C1"/>
    <w:rsid w:val="00AF03EA"/>
    <w:rsid w:val="00AF1C7A"/>
    <w:rsid w:val="00AF3E69"/>
    <w:rsid w:val="00AF4619"/>
    <w:rsid w:val="00AF4C04"/>
    <w:rsid w:val="00AF501E"/>
    <w:rsid w:val="00AF5915"/>
    <w:rsid w:val="00AF5AF1"/>
    <w:rsid w:val="00AF5C05"/>
    <w:rsid w:val="00AF698B"/>
    <w:rsid w:val="00AF750D"/>
    <w:rsid w:val="00AF7D23"/>
    <w:rsid w:val="00B0010B"/>
    <w:rsid w:val="00B01267"/>
    <w:rsid w:val="00B012A5"/>
    <w:rsid w:val="00B01531"/>
    <w:rsid w:val="00B015D9"/>
    <w:rsid w:val="00B01630"/>
    <w:rsid w:val="00B0244F"/>
    <w:rsid w:val="00B0255C"/>
    <w:rsid w:val="00B026B6"/>
    <w:rsid w:val="00B05D09"/>
    <w:rsid w:val="00B06428"/>
    <w:rsid w:val="00B067CB"/>
    <w:rsid w:val="00B06FBD"/>
    <w:rsid w:val="00B076F6"/>
    <w:rsid w:val="00B105D9"/>
    <w:rsid w:val="00B10DC2"/>
    <w:rsid w:val="00B11217"/>
    <w:rsid w:val="00B11EF1"/>
    <w:rsid w:val="00B12990"/>
    <w:rsid w:val="00B1305E"/>
    <w:rsid w:val="00B13586"/>
    <w:rsid w:val="00B139A2"/>
    <w:rsid w:val="00B1436E"/>
    <w:rsid w:val="00B14E03"/>
    <w:rsid w:val="00B203D8"/>
    <w:rsid w:val="00B22440"/>
    <w:rsid w:val="00B2320C"/>
    <w:rsid w:val="00B24771"/>
    <w:rsid w:val="00B26375"/>
    <w:rsid w:val="00B26A44"/>
    <w:rsid w:val="00B26D11"/>
    <w:rsid w:val="00B27FF3"/>
    <w:rsid w:val="00B30984"/>
    <w:rsid w:val="00B31EFF"/>
    <w:rsid w:val="00B326B8"/>
    <w:rsid w:val="00B33440"/>
    <w:rsid w:val="00B337FC"/>
    <w:rsid w:val="00B33959"/>
    <w:rsid w:val="00B33C93"/>
    <w:rsid w:val="00B3458D"/>
    <w:rsid w:val="00B348FC"/>
    <w:rsid w:val="00B35082"/>
    <w:rsid w:val="00B35D50"/>
    <w:rsid w:val="00B36880"/>
    <w:rsid w:val="00B40E32"/>
    <w:rsid w:val="00B43943"/>
    <w:rsid w:val="00B44206"/>
    <w:rsid w:val="00B45261"/>
    <w:rsid w:val="00B45E70"/>
    <w:rsid w:val="00B45EA0"/>
    <w:rsid w:val="00B46E7C"/>
    <w:rsid w:val="00B50927"/>
    <w:rsid w:val="00B50AA6"/>
    <w:rsid w:val="00B533E6"/>
    <w:rsid w:val="00B53934"/>
    <w:rsid w:val="00B53E8C"/>
    <w:rsid w:val="00B55283"/>
    <w:rsid w:val="00B5631D"/>
    <w:rsid w:val="00B56C9F"/>
    <w:rsid w:val="00B57B5A"/>
    <w:rsid w:val="00B63458"/>
    <w:rsid w:val="00B64450"/>
    <w:rsid w:val="00B65AB3"/>
    <w:rsid w:val="00B65AD9"/>
    <w:rsid w:val="00B663DE"/>
    <w:rsid w:val="00B66B21"/>
    <w:rsid w:val="00B673D2"/>
    <w:rsid w:val="00B67B4D"/>
    <w:rsid w:val="00B70E80"/>
    <w:rsid w:val="00B7137C"/>
    <w:rsid w:val="00B719C3"/>
    <w:rsid w:val="00B75062"/>
    <w:rsid w:val="00B757E0"/>
    <w:rsid w:val="00B75A12"/>
    <w:rsid w:val="00B76422"/>
    <w:rsid w:val="00B7656A"/>
    <w:rsid w:val="00B774CA"/>
    <w:rsid w:val="00B80B9A"/>
    <w:rsid w:val="00B810EA"/>
    <w:rsid w:val="00B8208C"/>
    <w:rsid w:val="00B84AC4"/>
    <w:rsid w:val="00B85268"/>
    <w:rsid w:val="00B901AC"/>
    <w:rsid w:val="00B912F5"/>
    <w:rsid w:val="00B9232C"/>
    <w:rsid w:val="00B94872"/>
    <w:rsid w:val="00B95453"/>
    <w:rsid w:val="00B95DA0"/>
    <w:rsid w:val="00B961DA"/>
    <w:rsid w:val="00B962EE"/>
    <w:rsid w:val="00B96924"/>
    <w:rsid w:val="00B96C05"/>
    <w:rsid w:val="00B96EB8"/>
    <w:rsid w:val="00B976DF"/>
    <w:rsid w:val="00B97ADF"/>
    <w:rsid w:val="00B97EA1"/>
    <w:rsid w:val="00BA020D"/>
    <w:rsid w:val="00BA0A83"/>
    <w:rsid w:val="00BA1AC0"/>
    <w:rsid w:val="00BA2983"/>
    <w:rsid w:val="00BA3B3A"/>
    <w:rsid w:val="00BA54EA"/>
    <w:rsid w:val="00BA672F"/>
    <w:rsid w:val="00BA73F5"/>
    <w:rsid w:val="00BA741D"/>
    <w:rsid w:val="00BA7849"/>
    <w:rsid w:val="00BB03C5"/>
    <w:rsid w:val="00BB0CAB"/>
    <w:rsid w:val="00BB0E9E"/>
    <w:rsid w:val="00BB2BA8"/>
    <w:rsid w:val="00BB4CAA"/>
    <w:rsid w:val="00BB4FCC"/>
    <w:rsid w:val="00BB573C"/>
    <w:rsid w:val="00BC038F"/>
    <w:rsid w:val="00BC098B"/>
    <w:rsid w:val="00BC11BB"/>
    <w:rsid w:val="00BC2E95"/>
    <w:rsid w:val="00BC30F0"/>
    <w:rsid w:val="00BC7F73"/>
    <w:rsid w:val="00BD0A24"/>
    <w:rsid w:val="00BD0E8C"/>
    <w:rsid w:val="00BD1195"/>
    <w:rsid w:val="00BD16C4"/>
    <w:rsid w:val="00BD24C2"/>
    <w:rsid w:val="00BD2B38"/>
    <w:rsid w:val="00BD2ED5"/>
    <w:rsid w:val="00BD51FE"/>
    <w:rsid w:val="00BD56C9"/>
    <w:rsid w:val="00BE0185"/>
    <w:rsid w:val="00BE28DF"/>
    <w:rsid w:val="00BE2C6C"/>
    <w:rsid w:val="00BE303E"/>
    <w:rsid w:val="00BE45D8"/>
    <w:rsid w:val="00BE4D92"/>
    <w:rsid w:val="00BE669A"/>
    <w:rsid w:val="00BE7510"/>
    <w:rsid w:val="00BF08C9"/>
    <w:rsid w:val="00BF1224"/>
    <w:rsid w:val="00BF3CDB"/>
    <w:rsid w:val="00BF3D5F"/>
    <w:rsid w:val="00BF3E19"/>
    <w:rsid w:val="00BF3F4C"/>
    <w:rsid w:val="00BF45B9"/>
    <w:rsid w:val="00BF4639"/>
    <w:rsid w:val="00BF4B33"/>
    <w:rsid w:val="00C00A08"/>
    <w:rsid w:val="00C00D9E"/>
    <w:rsid w:val="00C0191E"/>
    <w:rsid w:val="00C02F69"/>
    <w:rsid w:val="00C03801"/>
    <w:rsid w:val="00C04263"/>
    <w:rsid w:val="00C06F77"/>
    <w:rsid w:val="00C078C3"/>
    <w:rsid w:val="00C07CEA"/>
    <w:rsid w:val="00C07F2A"/>
    <w:rsid w:val="00C11855"/>
    <w:rsid w:val="00C14677"/>
    <w:rsid w:val="00C1471B"/>
    <w:rsid w:val="00C14C54"/>
    <w:rsid w:val="00C17786"/>
    <w:rsid w:val="00C2002B"/>
    <w:rsid w:val="00C20A76"/>
    <w:rsid w:val="00C21457"/>
    <w:rsid w:val="00C235E6"/>
    <w:rsid w:val="00C23E80"/>
    <w:rsid w:val="00C24545"/>
    <w:rsid w:val="00C2523F"/>
    <w:rsid w:val="00C2567C"/>
    <w:rsid w:val="00C25ADA"/>
    <w:rsid w:val="00C260B6"/>
    <w:rsid w:val="00C26B06"/>
    <w:rsid w:val="00C26B1A"/>
    <w:rsid w:val="00C26DB2"/>
    <w:rsid w:val="00C278CF"/>
    <w:rsid w:val="00C309DF"/>
    <w:rsid w:val="00C31559"/>
    <w:rsid w:val="00C31FD8"/>
    <w:rsid w:val="00C32412"/>
    <w:rsid w:val="00C3369E"/>
    <w:rsid w:val="00C3421B"/>
    <w:rsid w:val="00C35625"/>
    <w:rsid w:val="00C35EF1"/>
    <w:rsid w:val="00C36C76"/>
    <w:rsid w:val="00C37F88"/>
    <w:rsid w:val="00C406BB"/>
    <w:rsid w:val="00C4075D"/>
    <w:rsid w:val="00C41399"/>
    <w:rsid w:val="00C42E8A"/>
    <w:rsid w:val="00C43335"/>
    <w:rsid w:val="00C43898"/>
    <w:rsid w:val="00C4503C"/>
    <w:rsid w:val="00C467BF"/>
    <w:rsid w:val="00C471F1"/>
    <w:rsid w:val="00C4795A"/>
    <w:rsid w:val="00C50F77"/>
    <w:rsid w:val="00C518D6"/>
    <w:rsid w:val="00C52B9B"/>
    <w:rsid w:val="00C53C95"/>
    <w:rsid w:val="00C54229"/>
    <w:rsid w:val="00C54588"/>
    <w:rsid w:val="00C54ADD"/>
    <w:rsid w:val="00C54CB0"/>
    <w:rsid w:val="00C55A7C"/>
    <w:rsid w:val="00C55B61"/>
    <w:rsid w:val="00C6043B"/>
    <w:rsid w:val="00C61068"/>
    <w:rsid w:val="00C61E04"/>
    <w:rsid w:val="00C63C76"/>
    <w:rsid w:val="00C63DE6"/>
    <w:rsid w:val="00C64030"/>
    <w:rsid w:val="00C64037"/>
    <w:rsid w:val="00C651BC"/>
    <w:rsid w:val="00C65EA9"/>
    <w:rsid w:val="00C660F2"/>
    <w:rsid w:val="00C665BB"/>
    <w:rsid w:val="00C66646"/>
    <w:rsid w:val="00C6670B"/>
    <w:rsid w:val="00C66BD8"/>
    <w:rsid w:val="00C674D3"/>
    <w:rsid w:val="00C711C2"/>
    <w:rsid w:val="00C71DDA"/>
    <w:rsid w:val="00C72DBE"/>
    <w:rsid w:val="00C730A7"/>
    <w:rsid w:val="00C73A0A"/>
    <w:rsid w:val="00C73A8A"/>
    <w:rsid w:val="00C73C5A"/>
    <w:rsid w:val="00C74152"/>
    <w:rsid w:val="00C75E23"/>
    <w:rsid w:val="00C812C3"/>
    <w:rsid w:val="00C81769"/>
    <w:rsid w:val="00C82CD1"/>
    <w:rsid w:val="00C830A2"/>
    <w:rsid w:val="00C84BFE"/>
    <w:rsid w:val="00C84F0B"/>
    <w:rsid w:val="00C85263"/>
    <w:rsid w:val="00C85476"/>
    <w:rsid w:val="00C8563E"/>
    <w:rsid w:val="00C865C6"/>
    <w:rsid w:val="00C87EB1"/>
    <w:rsid w:val="00C90604"/>
    <w:rsid w:val="00C906C6"/>
    <w:rsid w:val="00C924C6"/>
    <w:rsid w:val="00C9302F"/>
    <w:rsid w:val="00C93CEE"/>
    <w:rsid w:val="00C93FB5"/>
    <w:rsid w:val="00C942ED"/>
    <w:rsid w:val="00C9464A"/>
    <w:rsid w:val="00C94A03"/>
    <w:rsid w:val="00C95069"/>
    <w:rsid w:val="00C95F55"/>
    <w:rsid w:val="00C97464"/>
    <w:rsid w:val="00C979C1"/>
    <w:rsid w:val="00CA03B5"/>
    <w:rsid w:val="00CA0948"/>
    <w:rsid w:val="00CA0E59"/>
    <w:rsid w:val="00CA25F7"/>
    <w:rsid w:val="00CA2D28"/>
    <w:rsid w:val="00CA31B2"/>
    <w:rsid w:val="00CA35C3"/>
    <w:rsid w:val="00CA4A8B"/>
    <w:rsid w:val="00CA50CA"/>
    <w:rsid w:val="00CA5140"/>
    <w:rsid w:val="00CA5D9B"/>
    <w:rsid w:val="00CA62AB"/>
    <w:rsid w:val="00CA7072"/>
    <w:rsid w:val="00CA7739"/>
    <w:rsid w:val="00CB192C"/>
    <w:rsid w:val="00CB284F"/>
    <w:rsid w:val="00CB3141"/>
    <w:rsid w:val="00CB4D2A"/>
    <w:rsid w:val="00CB51F0"/>
    <w:rsid w:val="00CB61D4"/>
    <w:rsid w:val="00CB76B3"/>
    <w:rsid w:val="00CC01AF"/>
    <w:rsid w:val="00CC0290"/>
    <w:rsid w:val="00CC0F1E"/>
    <w:rsid w:val="00CC15DA"/>
    <w:rsid w:val="00CC497E"/>
    <w:rsid w:val="00CC5465"/>
    <w:rsid w:val="00CC6CBA"/>
    <w:rsid w:val="00CD0299"/>
    <w:rsid w:val="00CD0903"/>
    <w:rsid w:val="00CD29AE"/>
    <w:rsid w:val="00CD2C19"/>
    <w:rsid w:val="00CD2D4D"/>
    <w:rsid w:val="00CD3260"/>
    <w:rsid w:val="00CD603A"/>
    <w:rsid w:val="00CD6673"/>
    <w:rsid w:val="00CE0862"/>
    <w:rsid w:val="00CE0F83"/>
    <w:rsid w:val="00CE10EB"/>
    <w:rsid w:val="00CE17C6"/>
    <w:rsid w:val="00CE23A2"/>
    <w:rsid w:val="00CE2566"/>
    <w:rsid w:val="00CE3B1C"/>
    <w:rsid w:val="00CE4A66"/>
    <w:rsid w:val="00CE5175"/>
    <w:rsid w:val="00CE67D9"/>
    <w:rsid w:val="00CE6C79"/>
    <w:rsid w:val="00CF067B"/>
    <w:rsid w:val="00CF0757"/>
    <w:rsid w:val="00CF1150"/>
    <w:rsid w:val="00CF3FCF"/>
    <w:rsid w:val="00CF5969"/>
    <w:rsid w:val="00CF5D1B"/>
    <w:rsid w:val="00CF5D8D"/>
    <w:rsid w:val="00CF620C"/>
    <w:rsid w:val="00CF6ED5"/>
    <w:rsid w:val="00CF7A13"/>
    <w:rsid w:val="00D00C9A"/>
    <w:rsid w:val="00D00F41"/>
    <w:rsid w:val="00D01BE3"/>
    <w:rsid w:val="00D025CF"/>
    <w:rsid w:val="00D02A96"/>
    <w:rsid w:val="00D030D6"/>
    <w:rsid w:val="00D0628D"/>
    <w:rsid w:val="00D07384"/>
    <w:rsid w:val="00D07F96"/>
    <w:rsid w:val="00D105CA"/>
    <w:rsid w:val="00D11C72"/>
    <w:rsid w:val="00D1217E"/>
    <w:rsid w:val="00D1268B"/>
    <w:rsid w:val="00D141B0"/>
    <w:rsid w:val="00D153DA"/>
    <w:rsid w:val="00D154CE"/>
    <w:rsid w:val="00D15BFE"/>
    <w:rsid w:val="00D170D0"/>
    <w:rsid w:val="00D20B2B"/>
    <w:rsid w:val="00D2252F"/>
    <w:rsid w:val="00D23FFA"/>
    <w:rsid w:val="00D24795"/>
    <w:rsid w:val="00D258C5"/>
    <w:rsid w:val="00D25B7A"/>
    <w:rsid w:val="00D261CB"/>
    <w:rsid w:val="00D2651F"/>
    <w:rsid w:val="00D267EE"/>
    <w:rsid w:val="00D27326"/>
    <w:rsid w:val="00D27D1F"/>
    <w:rsid w:val="00D27F21"/>
    <w:rsid w:val="00D306E6"/>
    <w:rsid w:val="00D31626"/>
    <w:rsid w:val="00D316F9"/>
    <w:rsid w:val="00D3194B"/>
    <w:rsid w:val="00D31B56"/>
    <w:rsid w:val="00D32A27"/>
    <w:rsid w:val="00D33018"/>
    <w:rsid w:val="00D3311A"/>
    <w:rsid w:val="00D33603"/>
    <w:rsid w:val="00D348AC"/>
    <w:rsid w:val="00D35EB5"/>
    <w:rsid w:val="00D36D08"/>
    <w:rsid w:val="00D36FAA"/>
    <w:rsid w:val="00D41A03"/>
    <w:rsid w:val="00D41AC9"/>
    <w:rsid w:val="00D438FF"/>
    <w:rsid w:val="00D4508C"/>
    <w:rsid w:val="00D45187"/>
    <w:rsid w:val="00D45386"/>
    <w:rsid w:val="00D45C4D"/>
    <w:rsid w:val="00D45CF5"/>
    <w:rsid w:val="00D46DFF"/>
    <w:rsid w:val="00D47099"/>
    <w:rsid w:val="00D50986"/>
    <w:rsid w:val="00D51714"/>
    <w:rsid w:val="00D51758"/>
    <w:rsid w:val="00D522A4"/>
    <w:rsid w:val="00D52ED7"/>
    <w:rsid w:val="00D5319E"/>
    <w:rsid w:val="00D53200"/>
    <w:rsid w:val="00D537FC"/>
    <w:rsid w:val="00D5380A"/>
    <w:rsid w:val="00D53F10"/>
    <w:rsid w:val="00D5589F"/>
    <w:rsid w:val="00D56399"/>
    <w:rsid w:val="00D566A8"/>
    <w:rsid w:val="00D60010"/>
    <w:rsid w:val="00D606AA"/>
    <w:rsid w:val="00D636E0"/>
    <w:rsid w:val="00D63718"/>
    <w:rsid w:val="00D63743"/>
    <w:rsid w:val="00D63779"/>
    <w:rsid w:val="00D63CCC"/>
    <w:rsid w:val="00D63DA6"/>
    <w:rsid w:val="00D66C31"/>
    <w:rsid w:val="00D66D9E"/>
    <w:rsid w:val="00D6710F"/>
    <w:rsid w:val="00D6743E"/>
    <w:rsid w:val="00D704BF"/>
    <w:rsid w:val="00D71B92"/>
    <w:rsid w:val="00D72770"/>
    <w:rsid w:val="00D72855"/>
    <w:rsid w:val="00D72DBF"/>
    <w:rsid w:val="00D74182"/>
    <w:rsid w:val="00D75321"/>
    <w:rsid w:val="00D75415"/>
    <w:rsid w:val="00D754E0"/>
    <w:rsid w:val="00D75E29"/>
    <w:rsid w:val="00D76A87"/>
    <w:rsid w:val="00D8075C"/>
    <w:rsid w:val="00D81429"/>
    <w:rsid w:val="00D8245D"/>
    <w:rsid w:val="00D827E4"/>
    <w:rsid w:val="00D83A14"/>
    <w:rsid w:val="00D84871"/>
    <w:rsid w:val="00D849B3"/>
    <w:rsid w:val="00D84AF7"/>
    <w:rsid w:val="00D8532F"/>
    <w:rsid w:val="00D854C5"/>
    <w:rsid w:val="00D87FD4"/>
    <w:rsid w:val="00D91314"/>
    <w:rsid w:val="00D91B1F"/>
    <w:rsid w:val="00D91FB9"/>
    <w:rsid w:val="00D9201C"/>
    <w:rsid w:val="00D92036"/>
    <w:rsid w:val="00D9440E"/>
    <w:rsid w:val="00D945BD"/>
    <w:rsid w:val="00D9576A"/>
    <w:rsid w:val="00D95BE7"/>
    <w:rsid w:val="00D96BB6"/>
    <w:rsid w:val="00D9760C"/>
    <w:rsid w:val="00D9783E"/>
    <w:rsid w:val="00DA094D"/>
    <w:rsid w:val="00DA1029"/>
    <w:rsid w:val="00DA16D2"/>
    <w:rsid w:val="00DA3CD9"/>
    <w:rsid w:val="00DA4CD0"/>
    <w:rsid w:val="00DA619C"/>
    <w:rsid w:val="00DA734F"/>
    <w:rsid w:val="00DA74B2"/>
    <w:rsid w:val="00DA79E2"/>
    <w:rsid w:val="00DB00DF"/>
    <w:rsid w:val="00DB0136"/>
    <w:rsid w:val="00DB1058"/>
    <w:rsid w:val="00DB1F1A"/>
    <w:rsid w:val="00DB2E63"/>
    <w:rsid w:val="00DB39DD"/>
    <w:rsid w:val="00DB3D4C"/>
    <w:rsid w:val="00DB6E37"/>
    <w:rsid w:val="00DB79B1"/>
    <w:rsid w:val="00DC0597"/>
    <w:rsid w:val="00DC11BC"/>
    <w:rsid w:val="00DC17C4"/>
    <w:rsid w:val="00DC1DDF"/>
    <w:rsid w:val="00DC273C"/>
    <w:rsid w:val="00DC359A"/>
    <w:rsid w:val="00DC3CBA"/>
    <w:rsid w:val="00DC3D69"/>
    <w:rsid w:val="00DC3DE7"/>
    <w:rsid w:val="00DC4F42"/>
    <w:rsid w:val="00DC51CE"/>
    <w:rsid w:val="00DC6645"/>
    <w:rsid w:val="00DC7E56"/>
    <w:rsid w:val="00DD051E"/>
    <w:rsid w:val="00DD2AF9"/>
    <w:rsid w:val="00DD2F32"/>
    <w:rsid w:val="00DD3809"/>
    <w:rsid w:val="00DD390A"/>
    <w:rsid w:val="00DD4FED"/>
    <w:rsid w:val="00DD50F7"/>
    <w:rsid w:val="00DD5CC8"/>
    <w:rsid w:val="00DD629B"/>
    <w:rsid w:val="00DD6300"/>
    <w:rsid w:val="00DD711B"/>
    <w:rsid w:val="00DD7171"/>
    <w:rsid w:val="00DE0F80"/>
    <w:rsid w:val="00DE11E5"/>
    <w:rsid w:val="00DE14C6"/>
    <w:rsid w:val="00DE1757"/>
    <w:rsid w:val="00DE3908"/>
    <w:rsid w:val="00DE5479"/>
    <w:rsid w:val="00DE6086"/>
    <w:rsid w:val="00DE6590"/>
    <w:rsid w:val="00DE7BF7"/>
    <w:rsid w:val="00DE7DB0"/>
    <w:rsid w:val="00DF1E1F"/>
    <w:rsid w:val="00DF1E56"/>
    <w:rsid w:val="00DF20A1"/>
    <w:rsid w:val="00DF2A12"/>
    <w:rsid w:val="00DF2B6E"/>
    <w:rsid w:val="00DF326B"/>
    <w:rsid w:val="00DF7503"/>
    <w:rsid w:val="00DF7AD8"/>
    <w:rsid w:val="00E00E95"/>
    <w:rsid w:val="00E020B5"/>
    <w:rsid w:val="00E02855"/>
    <w:rsid w:val="00E04625"/>
    <w:rsid w:val="00E05455"/>
    <w:rsid w:val="00E0552E"/>
    <w:rsid w:val="00E056D6"/>
    <w:rsid w:val="00E06D61"/>
    <w:rsid w:val="00E07829"/>
    <w:rsid w:val="00E079D2"/>
    <w:rsid w:val="00E07A92"/>
    <w:rsid w:val="00E10E0E"/>
    <w:rsid w:val="00E15567"/>
    <w:rsid w:val="00E15C87"/>
    <w:rsid w:val="00E15E7E"/>
    <w:rsid w:val="00E163AC"/>
    <w:rsid w:val="00E16783"/>
    <w:rsid w:val="00E17D96"/>
    <w:rsid w:val="00E227D2"/>
    <w:rsid w:val="00E230B7"/>
    <w:rsid w:val="00E2381B"/>
    <w:rsid w:val="00E24193"/>
    <w:rsid w:val="00E24C23"/>
    <w:rsid w:val="00E2517E"/>
    <w:rsid w:val="00E25B7E"/>
    <w:rsid w:val="00E30E14"/>
    <w:rsid w:val="00E320A2"/>
    <w:rsid w:val="00E34F5B"/>
    <w:rsid w:val="00E35BCF"/>
    <w:rsid w:val="00E36D99"/>
    <w:rsid w:val="00E370BB"/>
    <w:rsid w:val="00E43A81"/>
    <w:rsid w:val="00E44764"/>
    <w:rsid w:val="00E449CB"/>
    <w:rsid w:val="00E451CB"/>
    <w:rsid w:val="00E45481"/>
    <w:rsid w:val="00E4724F"/>
    <w:rsid w:val="00E47F2E"/>
    <w:rsid w:val="00E47FF0"/>
    <w:rsid w:val="00E50184"/>
    <w:rsid w:val="00E50392"/>
    <w:rsid w:val="00E504F2"/>
    <w:rsid w:val="00E5143F"/>
    <w:rsid w:val="00E53044"/>
    <w:rsid w:val="00E55058"/>
    <w:rsid w:val="00E56624"/>
    <w:rsid w:val="00E5665C"/>
    <w:rsid w:val="00E569FC"/>
    <w:rsid w:val="00E570BD"/>
    <w:rsid w:val="00E60E39"/>
    <w:rsid w:val="00E61039"/>
    <w:rsid w:val="00E61304"/>
    <w:rsid w:val="00E613C3"/>
    <w:rsid w:val="00E63D81"/>
    <w:rsid w:val="00E64A7A"/>
    <w:rsid w:val="00E650D6"/>
    <w:rsid w:val="00E65B98"/>
    <w:rsid w:val="00E662B5"/>
    <w:rsid w:val="00E671A6"/>
    <w:rsid w:val="00E6726D"/>
    <w:rsid w:val="00E67908"/>
    <w:rsid w:val="00E7067D"/>
    <w:rsid w:val="00E70797"/>
    <w:rsid w:val="00E71002"/>
    <w:rsid w:val="00E728C4"/>
    <w:rsid w:val="00E72DC1"/>
    <w:rsid w:val="00E73AE7"/>
    <w:rsid w:val="00E744CA"/>
    <w:rsid w:val="00E74A74"/>
    <w:rsid w:val="00E74E34"/>
    <w:rsid w:val="00E75E54"/>
    <w:rsid w:val="00E760FD"/>
    <w:rsid w:val="00E7681A"/>
    <w:rsid w:val="00E76B74"/>
    <w:rsid w:val="00E770E8"/>
    <w:rsid w:val="00E808F7"/>
    <w:rsid w:val="00E83891"/>
    <w:rsid w:val="00E8423B"/>
    <w:rsid w:val="00E85510"/>
    <w:rsid w:val="00E905C2"/>
    <w:rsid w:val="00E90913"/>
    <w:rsid w:val="00E920D8"/>
    <w:rsid w:val="00E92488"/>
    <w:rsid w:val="00E928FC"/>
    <w:rsid w:val="00E93ACC"/>
    <w:rsid w:val="00E94477"/>
    <w:rsid w:val="00E950DC"/>
    <w:rsid w:val="00E95E32"/>
    <w:rsid w:val="00E9752E"/>
    <w:rsid w:val="00E97632"/>
    <w:rsid w:val="00EA0609"/>
    <w:rsid w:val="00EA106B"/>
    <w:rsid w:val="00EA1291"/>
    <w:rsid w:val="00EA1CE8"/>
    <w:rsid w:val="00EA2324"/>
    <w:rsid w:val="00EA3449"/>
    <w:rsid w:val="00EA4959"/>
    <w:rsid w:val="00EA4F34"/>
    <w:rsid w:val="00EA54B8"/>
    <w:rsid w:val="00EA60EF"/>
    <w:rsid w:val="00EA6884"/>
    <w:rsid w:val="00EA6995"/>
    <w:rsid w:val="00EB02CF"/>
    <w:rsid w:val="00EB1F6E"/>
    <w:rsid w:val="00EB273A"/>
    <w:rsid w:val="00EB3125"/>
    <w:rsid w:val="00EB3D4A"/>
    <w:rsid w:val="00EB44C1"/>
    <w:rsid w:val="00EB5EA5"/>
    <w:rsid w:val="00EC0D84"/>
    <w:rsid w:val="00EC10D5"/>
    <w:rsid w:val="00EC2CA2"/>
    <w:rsid w:val="00EC3487"/>
    <w:rsid w:val="00EC35A5"/>
    <w:rsid w:val="00EC4169"/>
    <w:rsid w:val="00EC539E"/>
    <w:rsid w:val="00EC60DF"/>
    <w:rsid w:val="00EC6488"/>
    <w:rsid w:val="00ED01CD"/>
    <w:rsid w:val="00ED0AAC"/>
    <w:rsid w:val="00ED18A4"/>
    <w:rsid w:val="00ED2D99"/>
    <w:rsid w:val="00ED36F7"/>
    <w:rsid w:val="00ED483A"/>
    <w:rsid w:val="00ED54D5"/>
    <w:rsid w:val="00ED5B07"/>
    <w:rsid w:val="00ED6007"/>
    <w:rsid w:val="00ED7847"/>
    <w:rsid w:val="00ED7E4F"/>
    <w:rsid w:val="00EE09F2"/>
    <w:rsid w:val="00EE59FD"/>
    <w:rsid w:val="00EE652A"/>
    <w:rsid w:val="00EE6A24"/>
    <w:rsid w:val="00EF0A16"/>
    <w:rsid w:val="00EF0C16"/>
    <w:rsid w:val="00EF1190"/>
    <w:rsid w:val="00EF1E8B"/>
    <w:rsid w:val="00EF1F96"/>
    <w:rsid w:val="00EF2AC9"/>
    <w:rsid w:val="00EF30E5"/>
    <w:rsid w:val="00EF4242"/>
    <w:rsid w:val="00EF77D7"/>
    <w:rsid w:val="00F0034B"/>
    <w:rsid w:val="00F04602"/>
    <w:rsid w:val="00F04E4F"/>
    <w:rsid w:val="00F05580"/>
    <w:rsid w:val="00F05817"/>
    <w:rsid w:val="00F06BF6"/>
    <w:rsid w:val="00F06F04"/>
    <w:rsid w:val="00F076F6"/>
    <w:rsid w:val="00F1428D"/>
    <w:rsid w:val="00F14C7B"/>
    <w:rsid w:val="00F14C90"/>
    <w:rsid w:val="00F14CD7"/>
    <w:rsid w:val="00F173C6"/>
    <w:rsid w:val="00F17E46"/>
    <w:rsid w:val="00F208BD"/>
    <w:rsid w:val="00F21FE2"/>
    <w:rsid w:val="00F23537"/>
    <w:rsid w:val="00F23730"/>
    <w:rsid w:val="00F248B3"/>
    <w:rsid w:val="00F2534A"/>
    <w:rsid w:val="00F26672"/>
    <w:rsid w:val="00F27960"/>
    <w:rsid w:val="00F27E7A"/>
    <w:rsid w:val="00F302E4"/>
    <w:rsid w:val="00F30858"/>
    <w:rsid w:val="00F316A3"/>
    <w:rsid w:val="00F317A8"/>
    <w:rsid w:val="00F31F52"/>
    <w:rsid w:val="00F3318E"/>
    <w:rsid w:val="00F33FCD"/>
    <w:rsid w:val="00F3420F"/>
    <w:rsid w:val="00F34E9B"/>
    <w:rsid w:val="00F36156"/>
    <w:rsid w:val="00F372B8"/>
    <w:rsid w:val="00F37BAF"/>
    <w:rsid w:val="00F40FC3"/>
    <w:rsid w:val="00F411A6"/>
    <w:rsid w:val="00F41574"/>
    <w:rsid w:val="00F42CCE"/>
    <w:rsid w:val="00F44141"/>
    <w:rsid w:val="00F44D3D"/>
    <w:rsid w:val="00F45896"/>
    <w:rsid w:val="00F46D46"/>
    <w:rsid w:val="00F46EC9"/>
    <w:rsid w:val="00F46F7F"/>
    <w:rsid w:val="00F50C0E"/>
    <w:rsid w:val="00F51051"/>
    <w:rsid w:val="00F51F89"/>
    <w:rsid w:val="00F5282A"/>
    <w:rsid w:val="00F52DBD"/>
    <w:rsid w:val="00F5300D"/>
    <w:rsid w:val="00F53C12"/>
    <w:rsid w:val="00F55100"/>
    <w:rsid w:val="00F55ABF"/>
    <w:rsid w:val="00F55CC3"/>
    <w:rsid w:val="00F567FA"/>
    <w:rsid w:val="00F575E8"/>
    <w:rsid w:val="00F57C31"/>
    <w:rsid w:val="00F57F38"/>
    <w:rsid w:val="00F61292"/>
    <w:rsid w:val="00F61ED8"/>
    <w:rsid w:val="00F6272E"/>
    <w:rsid w:val="00F62F37"/>
    <w:rsid w:val="00F65B2B"/>
    <w:rsid w:val="00F671BE"/>
    <w:rsid w:val="00F7008A"/>
    <w:rsid w:val="00F70D73"/>
    <w:rsid w:val="00F71DCD"/>
    <w:rsid w:val="00F72B52"/>
    <w:rsid w:val="00F73171"/>
    <w:rsid w:val="00F76269"/>
    <w:rsid w:val="00F77623"/>
    <w:rsid w:val="00F778FB"/>
    <w:rsid w:val="00F77FFA"/>
    <w:rsid w:val="00F809A4"/>
    <w:rsid w:val="00F80D6D"/>
    <w:rsid w:val="00F81558"/>
    <w:rsid w:val="00F818C8"/>
    <w:rsid w:val="00F819A0"/>
    <w:rsid w:val="00F821DC"/>
    <w:rsid w:val="00F826B1"/>
    <w:rsid w:val="00F82A29"/>
    <w:rsid w:val="00F83BCE"/>
    <w:rsid w:val="00F85347"/>
    <w:rsid w:val="00F85A7C"/>
    <w:rsid w:val="00F870DE"/>
    <w:rsid w:val="00F872FF"/>
    <w:rsid w:val="00F876E0"/>
    <w:rsid w:val="00F90419"/>
    <w:rsid w:val="00F9060B"/>
    <w:rsid w:val="00F90BDE"/>
    <w:rsid w:val="00F917EB"/>
    <w:rsid w:val="00F9222C"/>
    <w:rsid w:val="00F92C81"/>
    <w:rsid w:val="00F9470E"/>
    <w:rsid w:val="00F94F83"/>
    <w:rsid w:val="00F96E41"/>
    <w:rsid w:val="00F97096"/>
    <w:rsid w:val="00FA0315"/>
    <w:rsid w:val="00FA051C"/>
    <w:rsid w:val="00FA2072"/>
    <w:rsid w:val="00FA32F9"/>
    <w:rsid w:val="00FA3DF4"/>
    <w:rsid w:val="00FA4193"/>
    <w:rsid w:val="00FA4D39"/>
    <w:rsid w:val="00FA4F19"/>
    <w:rsid w:val="00FA5214"/>
    <w:rsid w:val="00FA669B"/>
    <w:rsid w:val="00FA7F22"/>
    <w:rsid w:val="00FB0272"/>
    <w:rsid w:val="00FB2546"/>
    <w:rsid w:val="00FB2A65"/>
    <w:rsid w:val="00FB3FAB"/>
    <w:rsid w:val="00FB4444"/>
    <w:rsid w:val="00FB560A"/>
    <w:rsid w:val="00FB5D94"/>
    <w:rsid w:val="00FB623A"/>
    <w:rsid w:val="00FB67E5"/>
    <w:rsid w:val="00FB6B97"/>
    <w:rsid w:val="00FB6BD7"/>
    <w:rsid w:val="00FB6FF7"/>
    <w:rsid w:val="00FC0381"/>
    <w:rsid w:val="00FC140B"/>
    <w:rsid w:val="00FC146A"/>
    <w:rsid w:val="00FC1A93"/>
    <w:rsid w:val="00FC2DE1"/>
    <w:rsid w:val="00FC3699"/>
    <w:rsid w:val="00FC39ED"/>
    <w:rsid w:val="00FC3E94"/>
    <w:rsid w:val="00FC468F"/>
    <w:rsid w:val="00FC4E06"/>
    <w:rsid w:val="00FC50AC"/>
    <w:rsid w:val="00FC599C"/>
    <w:rsid w:val="00FC5DD5"/>
    <w:rsid w:val="00FC5F4E"/>
    <w:rsid w:val="00FC62AC"/>
    <w:rsid w:val="00FC77CB"/>
    <w:rsid w:val="00FD0F13"/>
    <w:rsid w:val="00FD1C3F"/>
    <w:rsid w:val="00FD1CC0"/>
    <w:rsid w:val="00FD30C9"/>
    <w:rsid w:val="00FD4DE9"/>
    <w:rsid w:val="00FD50BA"/>
    <w:rsid w:val="00FD53C8"/>
    <w:rsid w:val="00FD5733"/>
    <w:rsid w:val="00FD5942"/>
    <w:rsid w:val="00FD65A8"/>
    <w:rsid w:val="00FD6DD9"/>
    <w:rsid w:val="00FD773D"/>
    <w:rsid w:val="00FD7A87"/>
    <w:rsid w:val="00FE0476"/>
    <w:rsid w:val="00FE109E"/>
    <w:rsid w:val="00FE21D7"/>
    <w:rsid w:val="00FE286A"/>
    <w:rsid w:val="00FE2FBD"/>
    <w:rsid w:val="00FE4B9B"/>
    <w:rsid w:val="00FE4F49"/>
    <w:rsid w:val="00FE5023"/>
    <w:rsid w:val="00FE508C"/>
    <w:rsid w:val="00FE519B"/>
    <w:rsid w:val="00FE69EF"/>
    <w:rsid w:val="00FE72BE"/>
    <w:rsid w:val="00FE7380"/>
    <w:rsid w:val="00FE7F7C"/>
    <w:rsid w:val="00FF0C6C"/>
    <w:rsid w:val="00FF1DAC"/>
    <w:rsid w:val="00FF3576"/>
    <w:rsid w:val="00FF3C43"/>
    <w:rsid w:val="00FF3D92"/>
    <w:rsid w:val="00FF3FF2"/>
    <w:rsid w:val="00FF4BCB"/>
    <w:rsid w:val="00FF4FD4"/>
    <w:rsid w:val="00FF564E"/>
    <w:rsid w:val="00FF7083"/>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184B06"/>
    <w:pPr>
      <w:tabs>
        <w:tab w:val="left" w:pos="480"/>
        <w:tab w:val="right" w:leader="dot" w:pos="9050"/>
      </w:tabs>
    </w:pPr>
    <w:rPr>
      <w:noProof/>
    </w:rPr>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 w:type="paragraph" w:styleId="FormtovanvHTML">
    <w:name w:val="HTML Preformatted"/>
    <w:basedOn w:val="Normln"/>
    <w:link w:val="FormtovanvHTMLChar"/>
    <w:uiPriority w:val="99"/>
    <w:semiHidden/>
    <w:unhideWhenUsed/>
    <w:rsid w:val="00B901AC"/>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B901AC"/>
    <w:rPr>
      <w:rFonts w:ascii="Consolas" w:hAnsi="Consolas" w:cs="Consolas"/>
    </w:rPr>
  </w:style>
  <w:style w:type="character" w:styleId="Sledovanodkaz">
    <w:name w:val="FollowedHyperlink"/>
    <w:basedOn w:val="Standardnpsmoodstavce"/>
    <w:uiPriority w:val="99"/>
    <w:semiHidden/>
    <w:unhideWhenUsed/>
    <w:rsid w:val="006327D7"/>
    <w:rPr>
      <w:color w:val="800080" w:themeColor="followedHyperlink"/>
      <w:u w:val="single"/>
    </w:rPr>
  </w:style>
  <w:style w:type="character" w:customStyle="1" w:styleId="text-body">
    <w:name w:val="text-body"/>
    <w:basedOn w:val="Standardnpsmoodstavce"/>
    <w:rsid w:val="00ED60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184B06"/>
    <w:pPr>
      <w:tabs>
        <w:tab w:val="left" w:pos="480"/>
        <w:tab w:val="right" w:leader="dot" w:pos="9050"/>
      </w:tabs>
    </w:pPr>
    <w:rPr>
      <w:noProof/>
    </w:rPr>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 w:type="paragraph" w:styleId="FormtovanvHTML">
    <w:name w:val="HTML Preformatted"/>
    <w:basedOn w:val="Normln"/>
    <w:link w:val="FormtovanvHTMLChar"/>
    <w:uiPriority w:val="99"/>
    <w:semiHidden/>
    <w:unhideWhenUsed/>
    <w:rsid w:val="00B901AC"/>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B901AC"/>
    <w:rPr>
      <w:rFonts w:ascii="Consolas" w:hAnsi="Consolas" w:cs="Consolas"/>
    </w:rPr>
  </w:style>
  <w:style w:type="character" w:styleId="Sledovanodkaz">
    <w:name w:val="FollowedHyperlink"/>
    <w:basedOn w:val="Standardnpsmoodstavce"/>
    <w:uiPriority w:val="99"/>
    <w:semiHidden/>
    <w:unhideWhenUsed/>
    <w:rsid w:val="006327D7"/>
    <w:rPr>
      <w:color w:val="800080" w:themeColor="followedHyperlink"/>
      <w:u w:val="single"/>
    </w:rPr>
  </w:style>
  <w:style w:type="character" w:customStyle="1" w:styleId="text-body">
    <w:name w:val="text-body"/>
    <w:basedOn w:val="Standardnpsmoodstavce"/>
    <w:rsid w:val="00ED6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569927198">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783890587">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220559079">
      <w:bodyDiv w:val="1"/>
      <w:marLeft w:val="0"/>
      <w:marRight w:val="0"/>
      <w:marTop w:val="0"/>
      <w:marBottom w:val="0"/>
      <w:divBdr>
        <w:top w:val="none" w:sz="0" w:space="0" w:color="auto"/>
        <w:left w:val="none" w:sz="0" w:space="0" w:color="auto"/>
        <w:bottom w:val="none" w:sz="0" w:space="0" w:color="auto"/>
        <w:right w:val="none" w:sz="0" w:space="0" w:color="auto"/>
      </w:divBdr>
    </w:div>
    <w:div w:id="1319532552">
      <w:bodyDiv w:val="1"/>
      <w:marLeft w:val="0"/>
      <w:marRight w:val="0"/>
      <w:marTop w:val="0"/>
      <w:marBottom w:val="0"/>
      <w:divBdr>
        <w:top w:val="none" w:sz="0" w:space="0" w:color="auto"/>
        <w:left w:val="none" w:sz="0" w:space="0" w:color="auto"/>
        <w:bottom w:val="none" w:sz="0" w:space="0" w:color="auto"/>
        <w:right w:val="none" w:sz="0" w:space="0" w:color="auto"/>
      </w:divBdr>
    </w:div>
    <w:div w:id="1323776517">
      <w:bodyDiv w:val="1"/>
      <w:marLeft w:val="0"/>
      <w:marRight w:val="0"/>
      <w:marTop w:val="0"/>
      <w:marBottom w:val="0"/>
      <w:divBdr>
        <w:top w:val="none" w:sz="0" w:space="0" w:color="auto"/>
        <w:left w:val="none" w:sz="0" w:space="0" w:color="auto"/>
        <w:bottom w:val="none" w:sz="0" w:space="0" w:color="auto"/>
        <w:right w:val="none" w:sz="0" w:space="0" w:color="auto"/>
      </w:divBdr>
    </w:div>
    <w:div w:id="1450273303">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7268548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697463503">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 w:id="1806703035">
      <w:bodyDiv w:val="1"/>
      <w:marLeft w:val="0"/>
      <w:marRight w:val="0"/>
      <w:marTop w:val="0"/>
      <w:marBottom w:val="0"/>
      <w:divBdr>
        <w:top w:val="none" w:sz="0" w:space="0" w:color="auto"/>
        <w:left w:val="none" w:sz="0" w:space="0" w:color="auto"/>
        <w:bottom w:val="none" w:sz="0" w:space="0" w:color="auto"/>
        <w:right w:val="none" w:sz="0" w:space="0" w:color="auto"/>
      </w:divBdr>
    </w:div>
    <w:div w:id="209736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fit.vutbr.cz/~burgetr/pubs.php?id=10252" TargetMode="External"/><Relationship Id="rId50" Type="http://schemas.openxmlformats.org/officeDocument/2006/relationships/hyperlink" Target="http://www.zjucadcg.cn/dengcai/VIPS/VIPS_July-2004.pdf" TargetMode="Externa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vutbr.cz/www_base/zav_prace_soubor_verejne.php?file_id=11844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fit.vutbr.cz/~burgetr/FITLayout/manu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search.microsoft.com/pubs/70027/tr-2003-79.pdf" TargetMode="External"/><Relationship Id="rId53" Type="http://schemas.openxmlformats.org/officeDocument/2006/relationships/hyperlink" Target="http://cssbox.sourceforge.ne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dl.acm.org/citation.cfm?id=76082"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feec.vutbr.cz/EEICT/2011/sbornik/03-Doktorske%20projekty/08-Informacni%20systemy/10-xzelen11.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fit.vutbr.cz/research/pubs/conpa.php?file=%2Fpub%2F10252%2Fjzeleny.pdf&amp;id=10252"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it.vutbr.cz/~burgetr/FITLayou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44A7B-01A9-4AC9-9691-52C439C74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10297</TotalTime>
  <Pages>1</Pages>
  <Words>10100</Words>
  <Characters>59593</Characters>
  <Application>Microsoft Office Word</Application>
  <DocSecurity>0</DocSecurity>
  <Lines>496</Lines>
  <Paragraphs>139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69554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15624</cp:revision>
  <cp:lastPrinted>2016-05-18T12:09:00Z</cp:lastPrinted>
  <dcterms:created xsi:type="dcterms:W3CDTF">2015-09-21T16:18:00Z</dcterms:created>
  <dcterms:modified xsi:type="dcterms:W3CDTF">2016-05-18T12:10:00Z</dcterms:modified>
</cp:coreProperties>
</file>