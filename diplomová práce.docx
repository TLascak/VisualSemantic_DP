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Bc. Tomáš Laščák</w:t>
      </w:r>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16DC6309" wp14:editId="1FD01CEC">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0DF25C9C" wp14:editId="25D77C1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Bc. Tomáš Laščák</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Frameworku FitLayout,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r w:rsidRPr="00912EE1">
        <w:t>Abstract</w:t>
      </w:r>
    </w:p>
    <w:p w:rsidR="002D2A1B" w:rsidRPr="00912EE1" w:rsidRDefault="00D75321" w:rsidP="00C660F2">
      <w:pPr>
        <w:pStyle w:val="ds34"/>
        <w:spacing w:line="312" w:lineRule="auto"/>
      </w:pPr>
      <w:r>
        <w:t>Segmentation of web pages i</w:t>
      </w:r>
      <w:r w:rsidR="006602D4">
        <w:t>s</w:t>
      </w:r>
      <w:r>
        <w:t xml:space="preserve"> one of the disciplines of information extraction. </w:t>
      </w:r>
      <w:r w:rsidR="00ED7847">
        <w:t xml:space="preserve">It allows to divide the page into different semantic blocks. </w:t>
      </w:r>
      <w:r w:rsidR="005A2378">
        <w:t>Term</w:t>
      </w:r>
      <w:r w:rsidR="00D27D1F">
        <w:t xml:space="preserve"> project deals with learning about segmentation as well as a segmentation method. </w:t>
      </w:r>
      <w:r w:rsidR="003451C9">
        <w:t xml:space="preserve">In this paper we describe various of examples method such as VIPS, DOM PS etc. </w:t>
      </w:r>
      <w:r w:rsidR="004E406C">
        <w:t xml:space="preserve">There is a theoretical description of the chosen method and also FitLayout Framework, which will be expanded by this method. </w:t>
      </w:r>
      <w:r w:rsidR="00BD24C2">
        <w:t xml:space="preserve">In the conclusion is a summary and description of the other procedures for the establishment of the work on the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Vizuální sémantika, Java, WWW, Segmentace, Document Object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r w:rsidRPr="00912EE1">
        <w:t>Keywords</w:t>
      </w:r>
    </w:p>
    <w:p w:rsidR="00A86523" w:rsidRDefault="00DB3D4C" w:rsidP="00C660F2">
      <w:pPr>
        <w:pStyle w:val="ds34"/>
        <w:spacing w:line="312" w:lineRule="auto"/>
      </w:pPr>
      <w:r>
        <w:t>Visual semantic, Java, WWW, Segmentation,  Document Object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r>
        <w:t>Laščák</w:t>
      </w:r>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Tomáš Laščák</w:t>
      </w:r>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Tomáš Laščák</w:t>
      </w:r>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9222523"/>
      <w:bookmarkEnd w:id="1"/>
      <w:bookmarkEnd w:id="2"/>
      <w:r>
        <w:lastRenderedPageBreak/>
        <w:t>Obsah</w:t>
      </w:r>
      <w:bookmarkEnd w:id="5"/>
    </w:p>
    <w:p w:rsidR="00AF1C7A"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222523" w:history="1">
        <w:r w:rsidR="00AF1C7A" w:rsidRPr="00D4101F">
          <w:rPr>
            <w:rStyle w:val="Hypertextovodkaz"/>
            <w:noProof/>
          </w:rPr>
          <w:t>Obsah</w:t>
        </w:r>
        <w:r w:rsidR="00AF1C7A">
          <w:rPr>
            <w:noProof/>
            <w:webHidden/>
          </w:rPr>
          <w:tab/>
        </w:r>
        <w:r w:rsidR="00AF1C7A">
          <w:rPr>
            <w:noProof/>
            <w:webHidden/>
          </w:rPr>
          <w:fldChar w:fldCharType="begin"/>
        </w:r>
        <w:r w:rsidR="00AF1C7A">
          <w:rPr>
            <w:noProof/>
            <w:webHidden/>
          </w:rPr>
          <w:instrText xml:space="preserve"> PAGEREF _Toc449222523 \h </w:instrText>
        </w:r>
        <w:r w:rsidR="00AF1C7A">
          <w:rPr>
            <w:noProof/>
            <w:webHidden/>
          </w:rPr>
        </w:r>
        <w:r w:rsidR="00AF1C7A">
          <w:rPr>
            <w:noProof/>
            <w:webHidden/>
          </w:rPr>
          <w:fldChar w:fldCharType="separate"/>
        </w:r>
        <w:r w:rsidR="00AF1C7A">
          <w:rPr>
            <w:noProof/>
            <w:webHidden/>
          </w:rPr>
          <w:t>1</w:t>
        </w:r>
        <w:r w:rsidR="00AF1C7A">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24" w:history="1">
        <w:r w:rsidRPr="00D4101F">
          <w:rPr>
            <w:rStyle w:val="Hypertextovodkaz"/>
            <w:noProof/>
          </w:rPr>
          <w:t>1</w:t>
        </w:r>
        <w:r>
          <w:rPr>
            <w:rFonts w:asciiTheme="minorHAnsi" w:eastAsiaTheme="minorEastAsia" w:hAnsiTheme="minorHAnsi" w:cstheme="minorBidi"/>
            <w:noProof/>
            <w:sz w:val="22"/>
            <w:szCs w:val="22"/>
          </w:rPr>
          <w:tab/>
        </w:r>
        <w:r w:rsidRPr="00D4101F">
          <w:rPr>
            <w:rStyle w:val="Hypertextovodkaz"/>
            <w:noProof/>
          </w:rPr>
          <w:t>Úvod</w:t>
        </w:r>
        <w:r>
          <w:rPr>
            <w:noProof/>
            <w:webHidden/>
          </w:rPr>
          <w:tab/>
        </w:r>
        <w:r>
          <w:rPr>
            <w:noProof/>
            <w:webHidden/>
          </w:rPr>
          <w:fldChar w:fldCharType="begin"/>
        </w:r>
        <w:r>
          <w:rPr>
            <w:noProof/>
            <w:webHidden/>
          </w:rPr>
          <w:instrText xml:space="preserve"> PAGEREF _Toc449222524 \h </w:instrText>
        </w:r>
        <w:r>
          <w:rPr>
            <w:noProof/>
            <w:webHidden/>
          </w:rPr>
        </w:r>
        <w:r>
          <w:rPr>
            <w:noProof/>
            <w:webHidden/>
          </w:rPr>
          <w:fldChar w:fldCharType="separate"/>
        </w:r>
        <w:r>
          <w:rPr>
            <w:noProof/>
            <w:webHidden/>
          </w:rPr>
          <w:t>2</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25" w:history="1">
        <w:r w:rsidRPr="00D4101F">
          <w:rPr>
            <w:rStyle w:val="Hypertextovodkaz"/>
            <w:noProof/>
          </w:rPr>
          <w:t>2</w:t>
        </w:r>
        <w:r>
          <w:rPr>
            <w:rFonts w:asciiTheme="minorHAnsi" w:eastAsiaTheme="minorEastAsia" w:hAnsiTheme="minorHAnsi" w:cstheme="minorBidi"/>
            <w:noProof/>
            <w:sz w:val="22"/>
            <w:szCs w:val="22"/>
          </w:rPr>
          <w:tab/>
        </w:r>
        <w:r w:rsidRPr="00D4101F">
          <w:rPr>
            <w:rStyle w:val="Hypertextovodkaz"/>
            <w:noProof/>
          </w:rPr>
          <w:t>Segmentace webových stránek</w:t>
        </w:r>
        <w:r>
          <w:rPr>
            <w:noProof/>
            <w:webHidden/>
          </w:rPr>
          <w:tab/>
        </w:r>
        <w:r>
          <w:rPr>
            <w:noProof/>
            <w:webHidden/>
          </w:rPr>
          <w:fldChar w:fldCharType="begin"/>
        </w:r>
        <w:r>
          <w:rPr>
            <w:noProof/>
            <w:webHidden/>
          </w:rPr>
          <w:instrText xml:space="preserve"> PAGEREF _Toc449222525 \h </w:instrText>
        </w:r>
        <w:r>
          <w:rPr>
            <w:noProof/>
            <w:webHidden/>
          </w:rPr>
        </w:r>
        <w:r>
          <w:rPr>
            <w:noProof/>
            <w:webHidden/>
          </w:rPr>
          <w:fldChar w:fldCharType="separate"/>
        </w:r>
        <w:r>
          <w:rPr>
            <w:noProof/>
            <w:webHidden/>
          </w:rPr>
          <w:t>4</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26" w:history="1">
        <w:r w:rsidRPr="00D4101F">
          <w:rPr>
            <w:rStyle w:val="Hypertextovodkaz"/>
            <w:noProof/>
          </w:rPr>
          <w:t>2.1</w:t>
        </w:r>
        <w:r>
          <w:rPr>
            <w:rFonts w:asciiTheme="minorHAnsi" w:eastAsiaTheme="minorEastAsia" w:hAnsiTheme="minorHAnsi" w:cstheme="minorBidi"/>
            <w:noProof/>
            <w:sz w:val="22"/>
            <w:szCs w:val="22"/>
          </w:rPr>
          <w:tab/>
        </w:r>
        <w:r w:rsidRPr="00D4101F">
          <w:rPr>
            <w:rStyle w:val="Hypertextovodkaz"/>
            <w:noProof/>
          </w:rPr>
          <w:t>DOM-based Page Segmentation</w:t>
        </w:r>
        <w:r>
          <w:rPr>
            <w:noProof/>
            <w:webHidden/>
          </w:rPr>
          <w:tab/>
        </w:r>
        <w:r>
          <w:rPr>
            <w:noProof/>
            <w:webHidden/>
          </w:rPr>
          <w:fldChar w:fldCharType="begin"/>
        </w:r>
        <w:r>
          <w:rPr>
            <w:noProof/>
            <w:webHidden/>
          </w:rPr>
          <w:instrText xml:space="preserve"> PAGEREF _Toc449222526 \h </w:instrText>
        </w:r>
        <w:r>
          <w:rPr>
            <w:noProof/>
            <w:webHidden/>
          </w:rPr>
        </w:r>
        <w:r>
          <w:rPr>
            <w:noProof/>
            <w:webHidden/>
          </w:rPr>
          <w:fldChar w:fldCharType="separate"/>
        </w:r>
        <w:r>
          <w:rPr>
            <w:noProof/>
            <w:webHidden/>
          </w:rPr>
          <w:t>4</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27" w:history="1">
        <w:r w:rsidRPr="00D4101F">
          <w:rPr>
            <w:rStyle w:val="Hypertextovodkaz"/>
            <w:noProof/>
          </w:rPr>
          <w:t>2.2</w:t>
        </w:r>
        <w:r>
          <w:rPr>
            <w:rFonts w:asciiTheme="minorHAnsi" w:eastAsiaTheme="minorEastAsia" w:hAnsiTheme="minorHAnsi" w:cstheme="minorBidi"/>
            <w:noProof/>
            <w:sz w:val="22"/>
            <w:szCs w:val="22"/>
          </w:rPr>
          <w:tab/>
        </w:r>
        <w:r w:rsidRPr="00D4101F">
          <w:rPr>
            <w:rStyle w:val="Hypertextovodkaz"/>
            <w:noProof/>
          </w:rPr>
          <w:t>Vision-based Page Segmentation – VIPS</w:t>
        </w:r>
        <w:r>
          <w:rPr>
            <w:noProof/>
            <w:webHidden/>
          </w:rPr>
          <w:tab/>
        </w:r>
        <w:r>
          <w:rPr>
            <w:noProof/>
            <w:webHidden/>
          </w:rPr>
          <w:fldChar w:fldCharType="begin"/>
        </w:r>
        <w:r>
          <w:rPr>
            <w:noProof/>
            <w:webHidden/>
          </w:rPr>
          <w:instrText xml:space="preserve"> PAGEREF _Toc449222527 \h </w:instrText>
        </w:r>
        <w:r>
          <w:rPr>
            <w:noProof/>
            <w:webHidden/>
          </w:rPr>
        </w:r>
        <w:r>
          <w:rPr>
            <w:noProof/>
            <w:webHidden/>
          </w:rPr>
          <w:fldChar w:fldCharType="separate"/>
        </w:r>
        <w:r>
          <w:rPr>
            <w:noProof/>
            <w:webHidden/>
          </w:rPr>
          <w:t>6</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28" w:history="1">
        <w:r w:rsidRPr="00D4101F">
          <w:rPr>
            <w:rStyle w:val="Hypertextovodkaz"/>
            <w:noProof/>
          </w:rPr>
          <w:t>2.3</w:t>
        </w:r>
        <w:r>
          <w:rPr>
            <w:rFonts w:asciiTheme="minorHAnsi" w:eastAsiaTheme="minorEastAsia" w:hAnsiTheme="minorHAnsi" w:cstheme="minorBidi"/>
            <w:noProof/>
            <w:sz w:val="22"/>
            <w:szCs w:val="22"/>
          </w:rPr>
          <w:tab/>
        </w:r>
        <w:r w:rsidRPr="00D4101F">
          <w:rPr>
            <w:rStyle w:val="Hypertextovodkaz"/>
            <w:noProof/>
          </w:rPr>
          <w:t>Box Clustering Segmentation</w:t>
        </w:r>
        <w:r>
          <w:rPr>
            <w:noProof/>
            <w:webHidden/>
          </w:rPr>
          <w:tab/>
        </w:r>
        <w:r>
          <w:rPr>
            <w:noProof/>
            <w:webHidden/>
          </w:rPr>
          <w:fldChar w:fldCharType="begin"/>
        </w:r>
        <w:r>
          <w:rPr>
            <w:noProof/>
            <w:webHidden/>
          </w:rPr>
          <w:instrText xml:space="preserve"> PAGEREF _Toc449222528 \h </w:instrText>
        </w:r>
        <w:r>
          <w:rPr>
            <w:noProof/>
            <w:webHidden/>
          </w:rPr>
        </w:r>
        <w:r>
          <w:rPr>
            <w:noProof/>
            <w:webHidden/>
          </w:rPr>
          <w:fldChar w:fldCharType="separate"/>
        </w:r>
        <w:r>
          <w:rPr>
            <w:noProof/>
            <w:webHidden/>
          </w:rPr>
          <w:t>8</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29" w:history="1">
        <w:r w:rsidRPr="00D4101F">
          <w:rPr>
            <w:rStyle w:val="Hypertextovodkaz"/>
            <w:noProof/>
          </w:rPr>
          <w:t>3</w:t>
        </w:r>
        <w:r>
          <w:rPr>
            <w:rFonts w:asciiTheme="minorHAnsi" w:eastAsiaTheme="minorEastAsia" w:hAnsiTheme="minorHAnsi" w:cstheme="minorBidi"/>
            <w:noProof/>
            <w:sz w:val="22"/>
            <w:szCs w:val="22"/>
          </w:rPr>
          <w:tab/>
        </w:r>
        <w:r w:rsidRPr="00D4101F">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_Toc449222529 \h </w:instrText>
        </w:r>
        <w:r>
          <w:rPr>
            <w:noProof/>
            <w:webHidden/>
          </w:rPr>
        </w:r>
        <w:r>
          <w:rPr>
            <w:noProof/>
            <w:webHidden/>
          </w:rPr>
          <w:fldChar w:fldCharType="separate"/>
        </w:r>
        <w:r>
          <w:rPr>
            <w:noProof/>
            <w:webHidden/>
          </w:rPr>
          <w:t>10</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30" w:history="1">
        <w:r w:rsidRPr="00D4101F">
          <w:rPr>
            <w:rStyle w:val="Hypertextovodkaz"/>
            <w:noProof/>
          </w:rPr>
          <w:t>3.1</w:t>
        </w:r>
        <w:r>
          <w:rPr>
            <w:rFonts w:asciiTheme="minorHAnsi" w:eastAsiaTheme="minorEastAsia" w:hAnsiTheme="minorHAnsi" w:cstheme="minorBidi"/>
            <w:noProof/>
            <w:sz w:val="22"/>
            <w:szCs w:val="22"/>
          </w:rPr>
          <w:tab/>
        </w:r>
        <w:r w:rsidRPr="00D4101F">
          <w:rPr>
            <w:rStyle w:val="Hypertextovodkaz"/>
            <w:noProof/>
          </w:rPr>
          <w:t>Příprava</w:t>
        </w:r>
        <w:r>
          <w:rPr>
            <w:noProof/>
            <w:webHidden/>
          </w:rPr>
          <w:tab/>
        </w:r>
        <w:r>
          <w:rPr>
            <w:noProof/>
            <w:webHidden/>
          </w:rPr>
          <w:fldChar w:fldCharType="begin"/>
        </w:r>
        <w:r>
          <w:rPr>
            <w:noProof/>
            <w:webHidden/>
          </w:rPr>
          <w:instrText xml:space="preserve"> PAGEREF _Toc449222530 \h </w:instrText>
        </w:r>
        <w:r>
          <w:rPr>
            <w:noProof/>
            <w:webHidden/>
          </w:rPr>
        </w:r>
        <w:r>
          <w:rPr>
            <w:noProof/>
            <w:webHidden/>
          </w:rPr>
          <w:fldChar w:fldCharType="separate"/>
        </w:r>
        <w:r>
          <w:rPr>
            <w:noProof/>
            <w:webHidden/>
          </w:rPr>
          <w:t>10</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1" w:history="1">
        <w:r w:rsidRPr="00D4101F">
          <w:rPr>
            <w:rStyle w:val="Hypertextovodkaz"/>
            <w:noProof/>
          </w:rPr>
          <w:t>3.1.1</w:t>
        </w:r>
        <w:r>
          <w:rPr>
            <w:rFonts w:asciiTheme="minorHAnsi" w:eastAsiaTheme="minorEastAsia" w:hAnsiTheme="minorHAnsi" w:cstheme="minorBidi"/>
            <w:noProof/>
            <w:sz w:val="22"/>
            <w:szCs w:val="22"/>
          </w:rPr>
          <w:tab/>
        </w:r>
        <w:r w:rsidRPr="00D4101F">
          <w:rPr>
            <w:rStyle w:val="Hypertextovodkaz"/>
            <w:noProof/>
          </w:rPr>
          <w:t>Vizuální bloky</w:t>
        </w:r>
        <w:r>
          <w:rPr>
            <w:noProof/>
            <w:webHidden/>
          </w:rPr>
          <w:tab/>
        </w:r>
        <w:r>
          <w:rPr>
            <w:noProof/>
            <w:webHidden/>
          </w:rPr>
          <w:fldChar w:fldCharType="begin"/>
        </w:r>
        <w:r>
          <w:rPr>
            <w:noProof/>
            <w:webHidden/>
          </w:rPr>
          <w:instrText xml:space="preserve"> PAGEREF _Toc449222531 \h </w:instrText>
        </w:r>
        <w:r>
          <w:rPr>
            <w:noProof/>
            <w:webHidden/>
          </w:rPr>
        </w:r>
        <w:r>
          <w:rPr>
            <w:noProof/>
            <w:webHidden/>
          </w:rPr>
          <w:fldChar w:fldCharType="separate"/>
        </w:r>
        <w:r>
          <w:rPr>
            <w:noProof/>
            <w:webHidden/>
          </w:rPr>
          <w:t>11</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2" w:history="1">
        <w:r w:rsidRPr="00D4101F">
          <w:rPr>
            <w:rStyle w:val="Hypertextovodkaz"/>
            <w:noProof/>
          </w:rPr>
          <w:t>3.1.2</w:t>
        </w:r>
        <w:r>
          <w:rPr>
            <w:rFonts w:asciiTheme="minorHAnsi" w:eastAsiaTheme="minorEastAsia" w:hAnsiTheme="minorHAnsi" w:cstheme="minorBidi"/>
            <w:noProof/>
            <w:sz w:val="22"/>
            <w:szCs w:val="22"/>
          </w:rPr>
          <w:tab/>
        </w:r>
        <w:r w:rsidRPr="00D4101F">
          <w:rPr>
            <w:rStyle w:val="Hypertextovodkaz"/>
            <w:noProof/>
          </w:rPr>
          <w:t>Předzpracování webových stránek</w:t>
        </w:r>
        <w:r>
          <w:rPr>
            <w:noProof/>
            <w:webHidden/>
          </w:rPr>
          <w:tab/>
        </w:r>
        <w:r>
          <w:rPr>
            <w:noProof/>
            <w:webHidden/>
          </w:rPr>
          <w:fldChar w:fldCharType="begin"/>
        </w:r>
        <w:r>
          <w:rPr>
            <w:noProof/>
            <w:webHidden/>
          </w:rPr>
          <w:instrText xml:space="preserve"> PAGEREF _Toc449222532 \h </w:instrText>
        </w:r>
        <w:r>
          <w:rPr>
            <w:noProof/>
            <w:webHidden/>
          </w:rPr>
        </w:r>
        <w:r>
          <w:rPr>
            <w:noProof/>
            <w:webHidden/>
          </w:rPr>
          <w:fldChar w:fldCharType="separate"/>
        </w:r>
        <w:r>
          <w:rPr>
            <w:noProof/>
            <w:webHidden/>
          </w:rPr>
          <w:t>11</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33" w:history="1">
        <w:r w:rsidRPr="00D4101F">
          <w:rPr>
            <w:rStyle w:val="Hypertextovodkaz"/>
            <w:noProof/>
          </w:rPr>
          <w:t>3.2</w:t>
        </w:r>
        <w:r>
          <w:rPr>
            <w:rFonts w:asciiTheme="minorHAnsi" w:eastAsiaTheme="minorEastAsia" w:hAnsiTheme="minorHAnsi" w:cstheme="minorBidi"/>
            <w:noProof/>
            <w:sz w:val="22"/>
            <w:szCs w:val="22"/>
          </w:rPr>
          <w:tab/>
        </w:r>
        <w:r w:rsidRPr="00D4101F">
          <w:rPr>
            <w:rStyle w:val="Hypertextovodkaz"/>
            <w:noProof/>
          </w:rPr>
          <w:t>Algoritmus segmentace</w:t>
        </w:r>
        <w:r>
          <w:rPr>
            <w:noProof/>
            <w:webHidden/>
          </w:rPr>
          <w:tab/>
        </w:r>
        <w:r>
          <w:rPr>
            <w:noProof/>
            <w:webHidden/>
          </w:rPr>
          <w:fldChar w:fldCharType="begin"/>
        </w:r>
        <w:r>
          <w:rPr>
            <w:noProof/>
            <w:webHidden/>
          </w:rPr>
          <w:instrText xml:space="preserve"> PAGEREF _Toc449222533 \h </w:instrText>
        </w:r>
        <w:r>
          <w:rPr>
            <w:noProof/>
            <w:webHidden/>
          </w:rPr>
        </w:r>
        <w:r>
          <w:rPr>
            <w:noProof/>
            <w:webHidden/>
          </w:rPr>
          <w:fldChar w:fldCharType="separate"/>
        </w:r>
        <w:r>
          <w:rPr>
            <w:noProof/>
            <w:webHidden/>
          </w:rPr>
          <w:t>12</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4" w:history="1">
        <w:r w:rsidRPr="00D4101F">
          <w:rPr>
            <w:rStyle w:val="Hypertextovodkaz"/>
            <w:noProof/>
          </w:rPr>
          <w:t>3.2.1</w:t>
        </w:r>
        <w:r>
          <w:rPr>
            <w:rFonts w:asciiTheme="minorHAnsi" w:eastAsiaTheme="minorEastAsia" w:hAnsiTheme="minorHAnsi" w:cstheme="minorBidi"/>
            <w:noProof/>
            <w:sz w:val="22"/>
            <w:szCs w:val="22"/>
          </w:rPr>
          <w:tab/>
        </w:r>
        <w:r w:rsidRPr="00D4101F">
          <w:rPr>
            <w:rStyle w:val="Hypertextovodkaz"/>
            <w:noProof/>
          </w:rPr>
          <w:t>Rozpoznání podobných vizuálních bloků</w:t>
        </w:r>
        <w:r>
          <w:rPr>
            <w:noProof/>
            <w:webHidden/>
          </w:rPr>
          <w:tab/>
        </w:r>
        <w:r>
          <w:rPr>
            <w:noProof/>
            <w:webHidden/>
          </w:rPr>
          <w:fldChar w:fldCharType="begin"/>
        </w:r>
        <w:r>
          <w:rPr>
            <w:noProof/>
            <w:webHidden/>
          </w:rPr>
          <w:instrText xml:space="preserve"> PAGEREF _Toc449222534 \h </w:instrText>
        </w:r>
        <w:r>
          <w:rPr>
            <w:noProof/>
            <w:webHidden/>
          </w:rPr>
        </w:r>
        <w:r>
          <w:rPr>
            <w:noProof/>
            <w:webHidden/>
          </w:rPr>
          <w:fldChar w:fldCharType="separate"/>
        </w:r>
        <w:r>
          <w:rPr>
            <w:noProof/>
            <w:webHidden/>
          </w:rPr>
          <w:t>12</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5" w:history="1">
        <w:r w:rsidRPr="00D4101F">
          <w:rPr>
            <w:rStyle w:val="Hypertextovodkaz"/>
            <w:noProof/>
          </w:rPr>
          <w:t>3.2.2</w:t>
        </w:r>
        <w:r>
          <w:rPr>
            <w:rFonts w:asciiTheme="minorHAnsi" w:eastAsiaTheme="minorEastAsia" w:hAnsiTheme="minorHAnsi" w:cstheme="minorBidi"/>
            <w:noProof/>
            <w:sz w:val="22"/>
            <w:szCs w:val="22"/>
          </w:rPr>
          <w:tab/>
        </w:r>
        <w:r w:rsidRPr="00D4101F">
          <w:rPr>
            <w:rStyle w:val="Hypertextovodkaz"/>
            <w:noProof/>
          </w:rPr>
          <w:t>Výpočet stupně sousednosti bloků</w:t>
        </w:r>
        <w:r>
          <w:rPr>
            <w:noProof/>
            <w:webHidden/>
          </w:rPr>
          <w:tab/>
        </w:r>
        <w:r>
          <w:rPr>
            <w:noProof/>
            <w:webHidden/>
          </w:rPr>
          <w:fldChar w:fldCharType="begin"/>
        </w:r>
        <w:r>
          <w:rPr>
            <w:noProof/>
            <w:webHidden/>
          </w:rPr>
          <w:instrText xml:space="preserve"> PAGEREF _Toc449222535 \h </w:instrText>
        </w:r>
        <w:r>
          <w:rPr>
            <w:noProof/>
            <w:webHidden/>
          </w:rPr>
        </w:r>
        <w:r>
          <w:rPr>
            <w:noProof/>
            <w:webHidden/>
          </w:rPr>
          <w:fldChar w:fldCharType="separate"/>
        </w:r>
        <w:r>
          <w:rPr>
            <w:noProof/>
            <w:webHidden/>
          </w:rPr>
          <w:t>14</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6" w:history="1">
        <w:r w:rsidRPr="00D4101F">
          <w:rPr>
            <w:rStyle w:val="Hypertextovodkaz"/>
            <w:noProof/>
          </w:rPr>
          <w:t>3.2.3</w:t>
        </w:r>
        <w:r>
          <w:rPr>
            <w:rFonts w:asciiTheme="minorHAnsi" w:eastAsiaTheme="minorEastAsia" w:hAnsiTheme="minorHAnsi" w:cstheme="minorBidi"/>
            <w:noProof/>
            <w:sz w:val="22"/>
            <w:szCs w:val="22"/>
          </w:rPr>
          <w:tab/>
        </w:r>
        <w:r w:rsidRPr="00D4101F">
          <w:rPr>
            <w:rStyle w:val="Hypertextovodkaz"/>
            <w:noProof/>
          </w:rPr>
          <w:t>Výpočet podobnosti obsahu bloků</w:t>
        </w:r>
        <w:r>
          <w:rPr>
            <w:noProof/>
            <w:webHidden/>
          </w:rPr>
          <w:tab/>
        </w:r>
        <w:r>
          <w:rPr>
            <w:noProof/>
            <w:webHidden/>
          </w:rPr>
          <w:fldChar w:fldCharType="begin"/>
        </w:r>
        <w:r>
          <w:rPr>
            <w:noProof/>
            <w:webHidden/>
          </w:rPr>
          <w:instrText xml:space="preserve"> PAGEREF _Toc449222536 \h </w:instrText>
        </w:r>
        <w:r>
          <w:rPr>
            <w:noProof/>
            <w:webHidden/>
          </w:rPr>
        </w:r>
        <w:r>
          <w:rPr>
            <w:noProof/>
            <w:webHidden/>
          </w:rPr>
          <w:fldChar w:fldCharType="separate"/>
        </w:r>
        <w:r>
          <w:rPr>
            <w:noProof/>
            <w:webHidden/>
          </w:rPr>
          <w:t>15</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37" w:history="1">
        <w:r w:rsidRPr="00D4101F">
          <w:rPr>
            <w:rStyle w:val="Hypertextovodkaz"/>
            <w:noProof/>
          </w:rPr>
          <w:t>3.2.4</w:t>
        </w:r>
        <w:r>
          <w:rPr>
            <w:rFonts w:asciiTheme="minorHAnsi" w:eastAsiaTheme="minorEastAsia" w:hAnsiTheme="minorHAnsi" w:cstheme="minorBidi"/>
            <w:noProof/>
            <w:sz w:val="22"/>
            <w:szCs w:val="22"/>
          </w:rPr>
          <w:tab/>
        </w:r>
        <w:r w:rsidRPr="00D4101F">
          <w:rPr>
            <w:rStyle w:val="Hypertextovodkaz"/>
            <w:noProof/>
          </w:rPr>
          <w:t>Segment webové stránky</w:t>
        </w:r>
        <w:r>
          <w:rPr>
            <w:noProof/>
            <w:webHidden/>
          </w:rPr>
          <w:tab/>
        </w:r>
        <w:r>
          <w:rPr>
            <w:noProof/>
            <w:webHidden/>
          </w:rPr>
          <w:fldChar w:fldCharType="begin"/>
        </w:r>
        <w:r>
          <w:rPr>
            <w:noProof/>
            <w:webHidden/>
          </w:rPr>
          <w:instrText xml:space="preserve"> PAGEREF _Toc449222537 \h </w:instrText>
        </w:r>
        <w:r>
          <w:rPr>
            <w:noProof/>
            <w:webHidden/>
          </w:rPr>
        </w:r>
        <w:r>
          <w:rPr>
            <w:noProof/>
            <w:webHidden/>
          </w:rPr>
          <w:fldChar w:fldCharType="separate"/>
        </w:r>
        <w:r>
          <w:rPr>
            <w:noProof/>
            <w:webHidden/>
          </w:rPr>
          <w:t>18</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38" w:history="1">
        <w:r w:rsidRPr="00D4101F">
          <w:rPr>
            <w:rStyle w:val="Hypertextovodkaz"/>
            <w:noProof/>
          </w:rPr>
          <w:t>4</w:t>
        </w:r>
        <w:r>
          <w:rPr>
            <w:rFonts w:asciiTheme="minorHAnsi" w:eastAsiaTheme="minorEastAsia" w:hAnsiTheme="minorHAnsi" w:cstheme="minorBidi"/>
            <w:noProof/>
            <w:sz w:val="22"/>
            <w:szCs w:val="22"/>
          </w:rPr>
          <w:tab/>
        </w:r>
        <w:r w:rsidRPr="00D4101F">
          <w:rPr>
            <w:rStyle w:val="Hypertextovodkaz"/>
            <w:noProof/>
          </w:rPr>
          <w:t>FitLayout</w:t>
        </w:r>
        <w:r>
          <w:rPr>
            <w:noProof/>
            <w:webHidden/>
          </w:rPr>
          <w:tab/>
        </w:r>
        <w:r>
          <w:rPr>
            <w:noProof/>
            <w:webHidden/>
          </w:rPr>
          <w:fldChar w:fldCharType="begin"/>
        </w:r>
        <w:r>
          <w:rPr>
            <w:noProof/>
            <w:webHidden/>
          </w:rPr>
          <w:instrText xml:space="preserve"> PAGEREF _Toc449222538 \h </w:instrText>
        </w:r>
        <w:r>
          <w:rPr>
            <w:noProof/>
            <w:webHidden/>
          </w:rPr>
        </w:r>
        <w:r>
          <w:rPr>
            <w:noProof/>
            <w:webHidden/>
          </w:rPr>
          <w:fldChar w:fldCharType="separate"/>
        </w:r>
        <w:r>
          <w:rPr>
            <w:noProof/>
            <w:webHidden/>
          </w:rPr>
          <w:t>20</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39" w:history="1">
        <w:r w:rsidRPr="00D4101F">
          <w:rPr>
            <w:rStyle w:val="Hypertextovodkaz"/>
            <w:noProof/>
          </w:rPr>
          <w:t>4.1</w:t>
        </w:r>
        <w:r>
          <w:rPr>
            <w:rFonts w:asciiTheme="minorHAnsi" w:eastAsiaTheme="minorEastAsia" w:hAnsiTheme="minorHAnsi" w:cstheme="minorBidi"/>
            <w:noProof/>
            <w:sz w:val="22"/>
            <w:szCs w:val="22"/>
          </w:rPr>
          <w:tab/>
        </w:r>
        <w:r w:rsidRPr="00D4101F">
          <w:rPr>
            <w:rStyle w:val="Hypertextovodkaz"/>
            <w:noProof/>
          </w:rPr>
          <w:t>FitLayout Moduly</w:t>
        </w:r>
        <w:r>
          <w:rPr>
            <w:noProof/>
            <w:webHidden/>
          </w:rPr>
          <w:tab/>
        </w:r>
        <w:r>
          <w:rPr>
            <w:noProof/>
            <w:webHidden/>
          </w:rPr>
          <w:fldChar w:fldCharType="begin"/>
        </w:r>
        <w:r>
          <w:rPr>
            <w:noProof/>
            <w:webHidden/>
          </w:rPr>
          <w:instrText xml:space="preserve"> PAGEREF _Toc449222539 \h </w:instrText>
        </w:r>
        <w:r>
          <w:rPr>
            <w:noProof/>
            <w:webHidden/>
          </w:rPr>
        </w:r>
        <w:r>
          <w:rPr>
            <w:noProof/>
            <w:webHidden/>
          </w:rPr>
          <w:fldChar w:fldCharType="separate"/>
        </w:r>
        <w:r>
          <w:rPr>
            <w:noProof/>
            <w:webHidden/>
          </w:rPr>
          <w:t>20</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0" w:history="1">
        <w:r w:rsidRPr="00D4101F">
          <w:rPr>
            <w:rStyle w:val="Hypertextovodkaz"/>
            <w:noProof/>
          </w:rPr>
          <w:t>4.1.1</w:t>
        </w:r>
        <w:r>
          <w:rPr>
            <w:rFonts w:asciiTheme="minorHAnsi" w:eastAsiaTheme="minorEastAsia" w:hAnsiTheme="minorHAnsi" w:cstheme="minorBidi"/>
            <w:noProof/>
            <w:sz w:val="22"/>
            <w:szCs w:val="22"/>
          </w:rPr>
          <w:tab/>
        </w:r>
        <w:r w:rsidRPr="00D4101F">
          <w:rPr>
            <w:rStyle w:val="Hypertextovodkaz"/>
            <w:noProof/>
          </w:rPr>
          <w:t>FitLayout API</w:t>
        </w:r>
        <w:r>
          <w:rPr>
            <w:noProof/>
            <w:webHidden/>
          </w:rPr>
          <w:tab/>
        </w:r>
        <w:r>
          <w:rPr>
            <w:noProof/>
            <w:webHidden/>
          </w:rPr>
          <w:fldChar w:fldCharType="begin"/>
        </w:r>
        <w:r>
          <w:rPr>
            <w:noProof/>
            <w:webHidden/>
          </w:rPr>
          <w:instrText xml:space="preserve"> PAGEREF _Toc449222540 \h </w:instrText>
        </w:r>
        <w:r>
          <w:rPr>
            <w:noProof/>
            <w:webHidden/>
          </w:rPr>
        </w:r>
        <w:r>
          <w:rPr>
            <w:noProof/>
            <w:webHidden/>
          </w:rPr>
          <w:fldChar w:fldCharType="separate"/>
        </w:r>
        <w:r>
          <w:rPr>
            <w:noProof/>
            <w:webHidden/>
          </w:rPr>
          <w:t>20</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1" w:history="1">
        <w:r w:rsidRPr="00D4101F">
          <w:rPr>
            <w:rStyle w:val="Hypertextovodkaz"/>
            <w:noProof/>
          </w:rPr>
          <w:t>4.1.2</w:t>
        </w:r>
        <w:r>
          <w:rPr>
            <w:rFonts w:asciiTheme="minorHAnsi" w:eastAsiaTheme="minorEastAsia" w:hAnsiTheme="minorHAnsi" w:cstheme="minorBidi"/>
            <w:noProof/>
            <w:sz w:val="22"/>
            <w:szCs w:val="22"/>
          </w:rPr>
          <w:tab/>
        </w:r>
        <w:r w:rsidRPr="00D4101F">
          <w:rPr>
            <w:rStyle w:val="Hypertextovodkaz"/>
            <w:noProof/>
          </w:rPr>
          <w:t>CSSBox</w:t>
        </w:r>
        <w:r>
          <w:rPr>
            <w:noProof/>
            <w:webHidden/>
          </w:rPr>
          <w:tab/>
        </w:r>
        <w:r>
          <w:rPr>
            <w:noProof/>
            <w:webHidden/>
          </w:rPr>
          <w:fldChar w:fldCharType="begin"/>
        </w:r>
        <w:r>
          <w:rPr>
            <w:noProof/>
            <w:webHidden/>
          </w:rPr>
          <w:instrText xml:space="preserve"> PAGEREF _Toc449222541 \h </w:instrText>
        </w:r>
        <w:r>
          <w:rPr>
            <w:noProof/>
            <w:webHidden/>
          </w:rPr>
        </w:r>
        <w:r>
          <w:rPr>
            <w:noProof/>
            <w:webHidden/>
          </w:rPr>
          <w:fldChar w:fldCharType="separate"/>
        </w:r>
        <w:r>
          <w:rPr>
            <w:noProof/>
            <w:webHidden/>
          </w:rPr>
          <w:t>21</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2" w:history="1">
        <w:r w:rsidRPr="00D4101F">
          <w:rPr>
            <w:rStyle w:val="Hypertextovodkaz"/>
            <w:noProof/>
          </w:rPr>
          <w:t>4.1.3</w:t>
        </w:r>
        <w:r>
          <w:rPr>
            <w:rFonts w:asciiTheme="minorHAnsi" w:eastAsiaTheme="minorEastAsia" w:hAnsiTheme="minorHAnsi" w:cstheme="minorBidi"/>
            <w:noProof/>
            <w:sz w:val="22"/>
            <w:szCs w:val="22"/>
          </w:rPr>
          <w:tab/>
        </w:r>
        <w:r w:rsidRPr="00D4101F">
          <w:rPr>
            <w:rStyle w:val="Hypertextovodkaz"/>
            <w:noProof/>
          </w:rPr>
          <w:t>Segmentace</w:t>
        </w:r>
        <w:r>
          <w:rPr>
            <w:noProof/>
            <w:webHidden/>
          </w:rPr>
          <w:tab/>
        </w:r>
        <w:r>
          <w:rPr>
            <w:noProof/>
            <w:webHidden/>
          </w:rPr>
          <w:fldChar w:fldCharType="begin"/>
        </w:r>
        <w:r>
          <w:rPr>
            <w:noProof/>
            <w:webHidden/>
          </w:rPr>
          <w:instrText xml:space="preserve"> PAGEREF _Toc449222542 \h </w:instrText>
        </w:r>
        <w:r>
          <w:rPr>
            <w:noProof/>
            <w:webHidden/>
          </w:rPr>
        </w:r>
        <w:r>
          <w:rPr>
            <w:noProof/>
            <w:webHidden/>
          </w:rPr>
          <w:fldChar w:fldCharType="separate"/>
        </w:r>
        <w:r>
          <w:rPr>
            <w:noProof/>
            <w:webHidden/>
          </w:rPr>
          <w:t>22</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3" w:history="1">
        <w:r w:rsidRPr="00D4101F">
          <w:rPr>
            <w:rStyle w:val="Hypertextovodkaz"/>
            <w:noProof/>
          </w:rPr>
          <w:t>4.1.4</w:t>
        </w:r>
        <w:r>
          <w:rPr>
            <w:rFonts w:asciiTheme="minorHAnsi" w:eastAsiaTheme="minorEastAsia" w:hAnsiTheme="minorHAnsi" w:cstheme="minorBidi"/>
            <w:noProof/>
            <w:sz w:val="22"/>
            <w:szCs w:val="22"/>
          </w:rPr>
          <w:tab/>
        </w:r>
        <w:r w:rsidRPr="00D4101F">
          <w:rPr>
            <w:rStyle w:val="Hypertextovodkaz"/>
            <w:noProof/>
          </w:rPr>
          <w:t>Klasifikace</w:t>
        </w:r>
        <w:r>
          <w:rPr>
            <w:noProof/>
            <w:webHidden/>
          </w:rPr>
          <w:tab/>
        </w:r>
        <w:r>
          <w:rPr>
            <w:noProof/>
            <w:webHidden/>
          </w:rPr>
          <w:fldChar w:fldCharType="begin"/>
        </w:r>
        <w:r>
          <w:rPr>
            <w:noProof/>
            <w:webHidden/>
          </w:rPr>
          <w:instrText xml:space="preserve"> PAGEREF _Toc449222543 \h </w:instrText>
        </w:r>
        <w:r>
          <w:rPr>
            <w:noProof/>
            <w:webHidden/>
          </w:rPr>
        </w:r>
        <w:r>
          <w:rPr>
            <w:noProof/>
            <w:webHidden/>
          </w:rPr>
          <w:fldChar w:fldCharType="separate"/>
        </w:r>
        <w:r>
          <w:rPr>
            <w:noProof/>
            <w:webHidden/>
          </w:rPr>
          <w:t>23</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4" w:history="1">
        <w:r w:rsidRPr="00D4101F">
          <w:rPr>
            <w:rStyle w:val="Hypertextovodkaz"/>
            <w:noProof/>
            <w:lang w:val="en-US"/>
          </w:rPr>
          <w:t>4.1.5</w:t>
        </w:r>
        <w:r>
          <w:rPr>
            <w:rFonts w:asciiTheme="minorHAnsi" w:eastAsiaTheme="minorEastAsia" w:hAnsiTheme="minorHAnsi" w:cstheme="minorBidi"/>
            <w:noProof/>
            <w:sz w:val="22"/>
            <w:szCs w:val="22"/>
          </w:rPr>
          <w:tab/>
        </w:r>
        <w:r w:rsidRPr="00D4101F">
          <w:rPr>
            <w:rStyle w:val="Hypertextovodkaz"/>
            <w:noProof/>
            <w:lang w:val="en-US"/>
          </w:rPr>
          <w:t>Služby</w:t>
        </w:r>
        <w:r>
          <w:rPr>
            <w:noProof/>
            <w:webHidden/>
          </w:rPr>
          <w:tab/>
        </w:r>
        <w:r>
          <w:rPr>
            <w:noProof/>
            <w:webHidden/>
          </w:rPr>
          <w:fldChar w:fldCharType="begin"/>
        </w:r>
        <w:r>
          <w:rPr>
            <w:noProof/>
            <w:webHidden/>
          </w:rPr>
          <w:instrText xml:space="preserve"> PAGEREF _Toc449222544 \h </w:instrText>
        </w:r>
        <w:r>
          <w:rPr>
            <w:noProof/>
            <w:webHidden/>
          </w:rPr>
        </w:r>
        <w:r>
          <w:rPr>
            <w:noProof/>
            <w:webHidden/>
          </w:rPr>
          <w:fldChar w:fldCharType="separate"/>
        </w:r>
        <w:r>
          <w:rPr>
            <w:noProof/>
            <w:webHidden/>
          </w:rPr>
          <w:t>23</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5" w:history="1">
        <w:r w:rsidRPr="00D4101F">
          <w:rPr>
            <w:rStyle w:val="Hypertextovodkaz"/>
            <w:noProof/>
          </w:rPr>
          <w:t>4.1.6</w:t>
        </w:r>
        <w:r>
          <w:rPr>
            <w:rFonts w:asciiTheme="minorHAnsi" w:eastAsiaTheme="minorEastAsia" w:hAnsiTheme="minorHAnsi" w:cstheme="minorBidi"/>
            <w:noProof/>
            <w:sz w:val="22"/>
            <w:szCs w:val="22"/>
          </w:rPr>
          <w:tab/>
        </w:r>
        <w:r w:rsidRPr="00D4101F">
          <w:rPr>
            <w:rStyle w:val="Hypertextovodkaz"/>
            <w:noProof/>
          </w:rPr>
          <w:t>Nástroje</w:t>
        </w:r>
        <w:r>
          <w:rPr>
            <w:noProof/>
            <w:webHidden/>
          </w:rPr>
          <w:tab/>
        </w:r>
        <w:r>
          <w:rPr>
            <w:noProof/>
            <w:webHidden/>
          </w:rPr>
          <w:fldChar w:fldCharType="begin"/>
        </w:r>
        <w:r>
          <w:rPr>
            <w:noProof/>
            <w:webHidden/>
          </w:rPr>
          <w:instrText xml:space="preserve"> PAGEREF _Toc449222545 \h </w:instrText>
        </w:r>
        <w:r>
          <w:rPr>
            <w:noProof/>
            <w:webHidden/>
          </w:rPr>
        </w:r>
        <w:r>
          <w:rPr>
            <w:noProof/>
            <w:webHidden/>
          </w:rPr>
          <w:fldChar w:fldCharType="separate"/>
        </w:r>
        <w:r>
          <w:rPr>
            <w:noProof/>
            <w:webHidden/>
          </w:rPr>
          <w:t>23</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46" w:history="1">
        <w:r w:rsidRPr="00D4101F">
          <w:rPr>
            <w:rStyle w:val="Hypertextovodkaz"/>
            <w:noProof/>
          </w:rPr>
          <w:t>4.2</w:t>
        </w:r>
        <w:r>
          <w:rPr>
            <w:rFonts w:asciiTheme="minorHAnsi" w:eastAsiaTheme="minorEastAsia" w:hAnsiTheme="minorHAnsi" w:cstheme="minorBidi"/>
            <w:noProof/>
            <w:sz w:val="22"/>
            <w:szCs w:val="22"/>
          </w:rPr>
          <w:tab/>
        </w:r>
        <w:r w:rsidRPr="00D4101F">
          <w:rPr>
            <w:rStyle w:val="Hypertextovodkaz"/>
            <w:noProof/>
          </w:rPr>
          <w:t>Práce s Frameworkem</w:t>
        </w:r>
        <w:r>
          <w:rPr>
            <w:noProof/>
            <w:webHidden/>
          </w:rPr>
          <w:tab/>
        </w:r>
        <w:r>
          <w:rPr>
            <w:noProof/>
            <w:webHidden/>
          </w:rPr>
          <w:fldChar w:fldCharType="begin"/>
        </w:r>
        <w:r>
          <w:rPr>
            <w:noProof/>
            <w:webHidden/>
          </w:rPr>
          <w:instrText xml:space="preserve"> PAGEREF _Toc449222546 \h </w:instrText>
        </w:r>
        <w:r>
          <w:rPr>
            <w:noProof/>
            <w:webHidden/>
          </w:rPr>
        </w:r>
        <w:r>
          <w:rPr>
            <w:noProof/>
            <w:webHidden/>
          </w:rPr>
          <w:fldChar w:fldCharType="separate"/>
        </w:r>
        <w:r>
          <w:rPr>
            <w:noProof/>
            <w:webHidden/>
          </w:rPr>
          <w:t>24</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47" w:history="1">
        <w:r w:rsidRPr="00D4101F">
          <w:rPr>
            <w:rStyle w:val="Hypertextovodkaz"/>
            <w:noProof/>
          </w:rPr>
          <w:t>4.2.1</w:t>
        </w:r>
        <w:r>
          <w:rPr>
            <w:rFonts w:asciiTheme="minorHAnsi" w:eastAsiaTheme="minorEastAsia" w:hAnsiTheme="minorHAnsi" w:cstheme="minorBidi"/>
            <w:noProof/>
            <w:sz w:val="22"/>
            <w:szCs w:val="22"/>
          </w:rPr>
          <w:tab/>
        </w:r>
        <w:r w:rsidRPr="00D4101F">
          <w:rPr>
            <w:rStyle w:val="Hypertextovodkaz"/>
            <w:noProof/>
          </w:rPr>
          <w:t>Operátory</w:t>
        </w:r>
        <w:r>
          <w:rPr>
            <w:noProof/>
            <w:webHidden/>
          </w:rPr>
          <w:tab/>
        </w:r>
        <w:r>
          <w:rPr>
            <w:noProof/>
            <w:webHidden/>
          </w:rPr>
          <w:fldChar w:fldCharType="begin"/>
        </w:r>
        <w:r>
          <w:rPr>
            <w:noProof/>
            <w:webHidden/>
          </w:rPr>
          <w:instrText xml:space="preserve"> PAGEREF _Toc449222547 \h </w:instrText>
        </w:r>
        <w:r>
          <w:rPr>
            <w:noProof/>
            <w:webHidden/>
          </w:rPr>
        </w:r>
        <w:r>
          <w:rPr>
            <w:noProof/>
            <w:webHidden/>
          </w:rPr>
          <w:fldChar w:fldCharType="separate"/>
        </w:r>
        <w:r>
          <w:rPr>
            <w:noProof/>
            <w:webHidden/>
          </w:rPr>
          <w:t>25</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48" w:history="1">
        <w:r w:rsidRPr="00D4101F">
          <w:rPr>
            <w:rStyle w:val="Hypertextovodkaz"/>
            <w:noProof/>
          </w:rPr>
          <w:t>5</w:t>
        </w:r>
        <w:r>
          <w:rPr>
            <w:rFonts w:asciiTheme="minorHAnsi" w:eastAsiaTheme="minorEastAsia" w:hAnsiTheme="minorHAnsi" w:cstheme="minorBidi"/>
            <w:noProof/>
            <w:sz w:val="22"/>
            <w:szCs w:val="22"/>
          </w:rPr>
          <w:tab/>
        </w:r>
        <w:r w:rsidRPr="00D4101F">
          <w:rPr>
            <w:rStyle w:val="Hypertextovodkaz"/>
            <w:noProof/>
          </w:rPr>
          <w:t>Implementace algoritmu</w:t>
        </w:r>
        <w:r>
          <w:rPr>
            <w:noProof/>
            <w:webHidden/>
          </w:rPr>
          <w:tab/>
        </w:r>
        <w:r>
          <w:rPr>
            <w:noProof/>
            <w:webHidden/>
          </w:rPr>
          <w:fldChar w:fldCharType="begin"/>
        </w:r>
        <w:r>
          <w:rPr>
            <w:noProof/>
            <w:webHidden/>
          </w:rPr>
          <w:instrText xml:space="preserve"> PAGEREF _Toc449222548 \h </w:instrText>
        </w:r>
        <w:r>
          <w:rPr>
            <w:noProof/>
            <w:webHidden/>
          </w:rPr>
        </w:r>
        <w:r>
          <w:rPr>
            <w:noProof/>
            <w:webHidden/>
          </w:rPr>
          <w:fldChar w:fldCharType="separate"/>
        </w:r>
        <w:r>
          <w:rPr>
            <w:noProof/>
            <w:webHidden/>
          </w:rPr>
          <w:t>27</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49" w:history="1">
        <w:r w:rsidRPr="00D4101F">
          <w:rPr>
            <w:rStyle w:val="Hypertextovodkaz"/>
            <w:noProof/>
          </w:rPr>
          <w:t>5.1</w:t>
        </w:r>
        <w:r>
          <w:rPr>
            <w:rFonts w:asciiTheme="minorHAnsi" w:eastAsiaTheme="minorEastAsia" w:hAnsiTheme="minorHAnsi" w:cstheme="minorBidi"/>
            <w:noProof/>
            <w:sz w:val="22"/>
            <w:szCs w:val="22"/>
          </w:rPr>
          <w:tab/>
        </w:r>
        <w:r w:rsidRPr="00D4101F">
          <w:rPr>
            <w:rStyle w:val="Hypertextovodkaz"/>
            <w:noProof/>
          </w:rPr>
          <w:t>Sousednost bloků</w:t>
        </w:r>
        <w:r>
          <w:rPr>
            <w:noProof/>
            <w:webHidden/>
          </w:rPr>
          <w:tab/>
        </w:r>
        <w:r>
          <w:rPr>
            <w:noProof/>
            <w:webHidden/>
          </w:rPr>
          <w:fldChar w:fldCharType="begin"/>
        </w:r>
        <w:r>
          <w:rPr>
            <w:noProof/>
            <w:webHidden/>
          </w:rPr>
          <w:instrText xml:space="preserve"> PAGEREF _Toc449222549 \h </w:instrText>
        </w:r>
        <w:r>
          <w:rPr>
            <w:noProof/>
            <w:webHidden/>
          </w:rPr>
        </w:r>
        <w:r>
          <w:rPr>
            <w:noProof/>
            <w:webHidden/>
          </w:rPr>
          <w:fldChar w:fldCharType="separate"/>
        </w:r>
        <w:r>
          <w:rPr>
            <w:noProof/>
            <w:webHidden/>
          </w:rPr>
          <w:t>27</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50" w:history="1">
        <w:r w:rsidRPr="00D4101F">
          <w:rPr>
            <w:rStyle w:val="Hypertextovodkaz"/>
            <w:noProof/>
          </w:rPr>
          <w:t>5.1.1</w:t>
        </w:r>
        <w:r>
          <w:rPr>
            <w:rFonts w:asciiTheme="minorHAnsi" w:eastAsiaTheme="minorEastAsia" w:hAnsiTheme="minorHAnsi" w:cstheme="minorBidi"/>
            <w:noProof/>
            <w:sz w:val="22"/>
            <w:szCs w:val="22"/>
          </w:rPr>
          <w:tab/>
        </w:r>
        <w:r w:rsidRPr="00D4101F">
          <w:rPr>
            <w:rStyle w:val="Hypertextovodkaz"/>
            <w:noProof/>
          </w:rPr>
          <w:t>Nesousedící bloky</w:t>
        </w:r>
        <w:r>
          <w:rPr>
            <w:noProof/>
            <w:webHidden/>
          </w:rPr>
          <w:tab/>
        </w:r>
        <w:r>
          <w:rPr>
            <w:noProof/>
            <w:webHidden/>
          </w:rPr>
          <w:fldChar w:fldCharType="begin"/>
        </w:r>
        <w:r>
          <w:rPr>
            <w:noProof/>
            <w:webHidden/>
          </w:rPr>
          <w:instrText xml:space="preserve"> PAGEREF _Toc449222550 \h </w:instrText>
        </w:r>
        <w:r>
          <w:rPr>
            <w:noProof/>
            <w:webHidden/>
          </w:rPr>
        </w:r>
        <w:r>
          <w:rPr>
            <w:noProof/>
            <w:webHidden/>
          </w:rPr>
          <w:fldChar w:fldCharType="separate"/>
        </w:r>
        <w:r>
          <w:rPr>
            <w:noProof/>
            <w:webHidden/>
          </w:rPr>
          <w:t>27</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52" w:history="1">
        <w:r w:rsidRPr="00D4101F">
          <w:rPr>
            <w:rStyle w:val="Hypertextovodkaz"/>
            <w:noProof/>
          </w:rPr>
          <w:t>5.1.2</w:t>
        </w:r>
        <w:r>
          <w:rPr>
            <w:rFonts w:asciiTheme="minorHAnsi" w:eastAsiaTheme="minorEastAsia" w:hAnsiTheme="minorHAnsi" w:cstheme="minorBidi"/>
            <w:noProof/>
            <w:sz w:val="22"/>
            <w:szCs w:val="22"/>
          </w:rPr>
          <w:tab/>
        </w:r>
        <w:r w:rsidRPr="00D4101F">
          <w:rPr>
            <w:rStyle w:val="Hypertextovodkaz"/>
            <w:noProof/>
          </w:rPr>
          <w:t>Sousedící bloky</w:t>
        </w:r>
        <w:r>
          <w:rPr>
            <w:noProof/>
            <w:webHidden/>
          </w:rPr>
          <w:tab/>
        </w:r>
        <w:r>
          <w:rPr>
            <w:noProof/>
            <w:webHidden/>
          </w:rPr>
          <w:fldChar w:fldCharType="begin"/>
        </w:r>
        <w:r>
          <w:rPr>
            <w:noProof/>
            <w:webHidden/>
          </w:rPr>
          <w:instrText xml:space="preserve"> PAGEREF _Toc449222552 \h </w:instrText>
        </w:r>
        <w:r>
          <w:rPr>
            <w:noProof/>
            <w:webHidden/>
          </w:rPr>
        </w:r>
        <w:r>
          <w:rPr>
            <w:noProof/>
            <w:webHidden/>
          </w:rPr>
          <w:fldChar w:fldCharType="separate"/>
        </w:r>
        <w:r>
          <w:rPr>
            <w:noProof/>
            <w:webHidden/>
          </w:rPr>
          <w:t>31</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53" w:history="1">
        <w:r w:rsidRPr="00D4101F">
          <w:rPr>
            <w:rStyle w:val="Hypertextovodkaz"/>
            <w:noProof/>
          </w:rPr>
          <w:t>5.2</w:t>
        </w:r>
        <w:r>
          <w:rPr>
            <w:rFonts w:asciiTheme="minorHAnsi" w:eastAsiaTheme="minorEastAsia" w:hAnsiTheme="minorHAnsi" w:cstheme="minorBidi"/>
            <w:noProof/>
            <w:sz w:val="22"/>
            <w:szCs w:val="22"/>
          </w:rPr>
          <w:tab/>
        </w:r>
        <w:r w:rsidRPr="00D4101F">
          <w:rPr>
            <w:rStyle w:val="Hypertextovodkaz"/>
            <w:noProof/>
          </w:rPr>
          <w:t>Vizuální obsah bloků</w:t>
        </w:r>
        <w:r>
          <w:rPr>
            <w:noProof/>
            <w:webHidden/>
          </w:rPr>
          <w:tab/>
        </w:r>
        <w:r>
          <w:rPr>
            <w:noProof/>
            <w:webHidden/>
          </w:rPr>
          <w:fldChar w:fldCharType="begin"/>
        </w:r>
        <w:r>
          <w:rPr>
            <w:noProof/>
            <w:webHidden/>
          </w:rPr>
          <w:instrText xml:space="preserve"> PAGEREF _Toc449222553 \h </w:instrText>
        </w:r>
        <w:r>
          <w:rPr>
            <w:noProof/>
            <w:webHidden/>
          </w:rPr>
        </w:r>
        <w:r>
          <w:rPr>
            <w:noProof/>
            <w:webHidden/>
          </w:rPr>
          <w:fldChar w:fldCharType="separate"/>
        </w:r>
        <w:r>
          <w:rPr>
            <w:noProof/>
            <w:webHidden/>
          </w:rPr>
          <w:t>34</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54" w:history="1">
        <w:r w:rsidRPr="00D4101F">
          <w:rPr>
            <w:rStyle w:val="Hypertextovodkaz"/>
            <w:noProof/>
          </w:rPr>
          <w:t>5.2.1</w:t>
        </w:r>
        <w:r>
          <w:rPr>
            <w:rFonts w:asciiTheme="minorHAnsi" w:eastAsiaTheme="minorEastAsia" w:hAnsiTheme="minorHAnsi" w:cstheme="minorBidi"/>
            <w:noProof/>
            <w:sz w:val="22"/>
            <w:szCs w:val="22"/>
          </w:rPr>
          <w:tab/>
        </w:r>
        <w:r w:rsidRPr="00D4101F">
          <w:rPr>
            <w:rStyle w:val="Hypertextovodkaz"/>
            <w:noProof/>
          </w:rPr>
          <w:t>Vektory obsahu</w:t>
        </w:r>
        <w:r>
          <w:rPr>
            <w:noProof/>
            <w:webHidden/>
          </w:rPr>
          <w:tab/>
        </w:r>
        <w:r>
          <w:rPr>
            <w:noProof/>
            <w:webHidden/>
          </w:rPr>
          <w:fldChar w:fldCharType="begin"/>
        </w:r>
        <w:r>
          <w:rPr>
            <w:noProof/>
            <w:webHidden/>
          </w:rPr>
          <w:instrText xml:space="preserve"> PAGEREF _Toc449222554 \h </w:instrText>
        </w:r>
        <w:r>
          <w:rPr>
            <w:noProof/>
            <w:webHidden/>
          </w:rPr>
        </w:r>
        <w:r>
          <w:rPr>
            <w:noProof/>
            <w:webHidden/>
          </w:rPr>
          <w:fldChar w:fldCharType="separate"/>
        </w:r>
        <w:r>
          <w:rPr>
            <w:noProof/>
            <w:webHidden/>
          </w:rPr>
          <w:t>35</w:t>
        </w:r>
        <w:r>
          <w:rPr>
            <w:noProof/>
            <w:webHidden/>
          </w:rPr>
          <w:fldChar w:fldCharType="end"/>
        </w:r>
      </w:hyperlink>
    </w:p>
    <w:p w:rsidR="00AF1C7A" w:rsidRDefault="00AF1C7A">
      <w:pPr>
        <w:pStyle w:val="Obsah3"/>
        <w:tabs>
          <w:tab w:val="left" w:pos="1320"/>
          <w:tab w:val="right" w:leader="dot" w:pos="9050"/>
        </w:tabs>
        <w:rPr>
          <w:rFonts w:asciiTheme="minorHAnsi" w:eastAsiaTheme="minorEastAsia" w:hAnsiTheme="minorHAnsi" w:cstheme="minorBidi"/>
          <w:noProof/>
          <w:sz w:val="22"/>
          <w:szCs w:val="22"/>
        </w:rPr>
      </w:pPr>
      <w:hyperlink w:anchor="_Toc449222555" w:history="1">
        <w:r w:rsidRPr="00D4101F">
          <w:rPr>
            <w:rStyle w:val="Hypertextovodkaz"/>
            <w:noProof/>
          </w:rPr>
          <w:t>5.2.2</w:t>
        </w:r>
        <w:r>
          <w:rPr>
            <w:rFonts w:asciiTheme="minorHAnsi" w:eastAsiaTheme="minorEastAsia" w:hAnsiTheme="minorHAnsi" w:cstheme="minorBidi"/>
            <w:noProof/>
            <w:sz w:val="22"/>
            <w:szCs w:val="22"/>
          </w:rPr>
          <w:tab/>
        </w:r>
        <w:r w:rsidRPr="00D4101F">
          <w:rPr>
            <w:rStyle w:val="Hypertextovodkaz"/>
            <w:noProof/>
          </w:rPr>
          <w:t>Podobnost obsahu</w:t>
        </w:r>
        <w:r>
          <w:rPr>
            <w:noProof/>
            <w:webHidden/>
          </w:rPr>
          <w:tab/>
        </w:r>
        <w:r>
          <w:rPr>
            <w:noProof/>
            <w:webHidden/>
          </w:rPr>
          <w:fldChar w:fldCharType="begin"/>
        </w:r>
        <w:r>
          <w:rPr>
            <w:noProof/>
            <w:webHidden/>
          </w:rPr>
          <w:instrText xml:space="preserve"> PAGEREF _Toc449222555 \h </w:instrText>
        </w:r>
        <w:r>
          <w:rPr>
            <w:noProof/>
            <w:webHidden/>
          </w:rPr>
        </w:r>
        <w:r>
          <w:rPr>
            <w:noProof/>
            <w:webHidden/>
          </w:rPr>
          <w:fldChar w:fldCharType="separate"/>
        </w:r>
        <w:r>
          <w:rPr>
            <w:noProof/>
            <w:webHidden/>
          </w:rPr>
          <w:t>36</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56" w:history="1">
        <w:r w:rsidRPr="00D4101F">
          <w:rPr>
            <w:rStyle w:val="Hypertextovodkaz"/>
            <w:noProof/>
          </w:rPr>
          <w:t>5.3</w:t>
        </w:r>
        <w:r>
          <w:rPr>
            <w:rFonts w:asciiTheme="minorHAnsi" w:eastAsiaTheme="minorEastAsia" w:hAnsiTheme="minorHAnsi" w:cstheme="minorBidi"/>
            <w:noProof/>
            <w:sz w:val="22"/>
            <w:szCs w:val="22"/>
          </w:rPr>
          <w:tab/>
        </w:r>
        <w:r w:rsidRPr="00D4101F">
          <w:rPr>
            <w:rStyle w:val="Hypertextovodkaz"/>
            <w:noProof/>
          </w:rPr>
          <w:t>Řízení algoritmu</w:t>
        </w:r>
        <w:r>
          <w:rPr>
            <w:noProof/>
            <w:webHidden/>
          </w:rPr>
          <w:tab/>
        </w:r>
        <w:r>
          <w:rPr>
            <w:noProof/>
            <w:webHidden/>
          </w:rPr>
          <w:fldChar w:fldCharType="begin"/>
        </w:r>
        <w:r>
          <w:rPr>
            <w:noProof/>
            <w:webHidden/>
          </w:rPr>
          <w:instrText xml:space="preserve"> PAGEREF _Toc449222556 \h </w:instrText>
        </w:r>
        <w:r>
          <w:rPr>
            <w:noProof/>
            <w:webHidden/>
          </w:rPr>
        </w:r>
        <w:r>
          <w:rPr>
            <w:noProof/>
            <w:webHidden/>
          </w:rPr>
          <w:fldChar w:fldCharType="separate"/>
        </w:r>
        <w:r>
          <w:rPr>
            <w:noProof/>
            <w:webHidden/>
          </w:rPr>
          <w:t>36</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57" w:history="1">
        <w:r w:rsidRPr="00D4101F">
          <w:rPr>
            <w:rStyle w:val="Hypertextovodkaz"/>
            <w:noProof/>
          </w:rPr>
          <w:t>5.4</w:t>
        </w:r>
        <w:r>
          <w:rPr>
            <w:rFonts w:asciiTheme="minorHAnsi" w:eastAsiaTheme="minorEastAsia" w:hAnsiTheme="minorHAnsi" w:cstheme="minorBidi"/>
            <w:noProof/>
            <w:sz w:val="22"/>
            <w:szCs w:val="22"/>
          </w:rPr>
          <w:tab/>
        </w:r>
        <w:r w:rsidRPr="00D4101F">
          <w:rPr>
            <w:rStyle w:val="Hypertextovodkaz"/>
            <w:noProof/>
          </w:rPr>
          <w:t>Vstup a výstup algoritmu</w:t>
        </w:r>
        <w:r>
          <w:rPr>
            <w:noProof/>
            <w:webHidden/>
          </w:rPr>
          <w:tab/>
        </w:r>
        <w:r>
          <w:rPr>
            <w:noProof/>
            <w:webHidden/>
          </w:rPr>
          <w:fldChar w:fldCharType="begin"/>
        </w:r>
        <w:r>
          <w:rPr>
            <w:noProof/>
            <w:webHidden/>
          </w:rPr>
          <w:instrText xml:space="preserve"> PAGEREF _Toc449222557 \h </w:instrText>
        </w:r>
        <w:r>
          <w:rPr>
            <w:noProof/>
            <w:webHidden/>
          </w:rPr>
        </w:r>
        <w:r>
          <w:rPr>
            <w:noProof/>
            <w:webHidden/>
          </w:rPr>
          <w:fldChar w:fldCharType="separate"/>
        </w:r>
        <w:r>
          <w:rPr>
            <w:noProof/>
            <w:webHidden/>
          </w:rPr>
          <w:t>37</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58" w:history="1">
        <w:r w:rsidRPr="00D4101F">
          <w:rPr>
            <w:rStyle w:val="Hypertextovodkaz"/>
            <w:noProof/>
          </w:rPr>
          <w:t>6</w:t>
        </w:r>
        <w:r>
          <w:rPr>
            <w:rFonts w:asciiTheme="minorHAnsi" w:eastAsiaTheme="minorEastAsia" w:hAnsiTheme="minorHAnsi" w:cstheme="minorBidi"/>
            <w:noProof/>
            <w:sz w:val="22"/>
            <w:szCs w:val="22"/>
          </w:rPr>
          <w:tab/>
        </w:r>
        <w:r w:rsidRPr="00D4101F">
          <w:rPr>
            <w:rStyle w:val="Hypertextovodkaz"/>
            <w:noProof/>
          </w:rPr>
          <w:t>Dosažené výsledky</w:t>
        </w:r>
        <w:r>
          <w:rPr>
            <w:noProof/>
            <w:webHidden/>
          </w:rPr>
          <w:tab/>
        </w:r>
        <w:r>
          <w:rPr>
            <w:noProof/>
            <w:webHidden/>
          </w:rPr>
          <w:fldChar w:fldCharType="begin"/>
        </w:r>
        <w:r>
          <w:rPr>
            <w:noProof/>
            <w:webHidden/>
          </w:rPr>
          <w:instrText xml:space="preserve"> PAGEREF _Toc449222558 \h </w:instrText>
        </w:r>
        <w:r>
          <w:rPr>
            <w:noProof/>
            <w:webHidden/>
          </w:rPr>
        </w:r>
        <w:r>
          <w:rPr>
            <w:noProof/>
            <w:webHidden/>
          </w:rPr>
          <w:fldChar w:fldCharType="separate"/>
        </w:r>
        <w:r>
          <w:rPr>
            <w:noProof/>
            <w:webHidden/>
          </w:rPr>
          <w:t>40</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59" w:history="1">
        <w:r w:rsidRPr="00D4101F">
          <w:rPr>
            <w:rStyle w:val="Hypertextovodkaz"/>
            <w:noProof/>
          </w:rPr>
          <w:t>6.1</w:t>
        </w:r>
        <w:r>
          <w:rPr>
            <w:rFonts w:asciiTheme="minorHAnsi" w:eastAsiaTheme="minorEastAsia" w:hAnsiTheme="minorHAnsi" w:cstheme="minorBidi"/>
            <w:noProof/>
            <w:sz w:val="22"/>
            <w:szCs w:val="22"/>
          </w:rPr>
          <w:tab/>
        </w:r>
        <w:r w:rsidRPr="00D4101F">
          <w:rPr>
            <w:rStyle w:val="Hypertextovodkaz"/>
            <w:noProof/>
          </w:rPr>
          <w:t>Testování</w:t>
        </w:r>
        <w:r>
          <w:rPr>
            <w:noProof/>
            <w:webHidden/>
          </w:rPr>
          <w:tab/>
        </w:r>
        <w:r>
          <w:rPr>
            <w:noProof/>
            <w:webHidden/>
          </w:rPr>
          <w:fldChar w:fldCharType="begin"/>
        </w:r>
        <w:r>
          <w:rPr>
            <w:noProof/>
            <w:webHidden/>
          </w:rPr>
          <w:instrText xml:space="preserve"> PAGEREF _Toc449222559 \h </w:instrText>
        </w:r>
        <w:r>
          <w:rPr>
            <w:noProof/>
            <w:webHidden/>
          </w:rPr>
        </w:r>
        <w:r>
          <w:rPr>
            <w:noProof/>
            <w:webHidden/>
          </w:rPr>
          <w:fldChar w:fldCharType="separate"/>
        </w:r>
        <w:r>
          <w:rPr>
            <w:noProof/>
            <w:webHidden/>
          </w:rPr>
          <w:t>40</w:t>
        </w:r>
        <w:r>
          <w:rPr>
            <w:noProof/>
            <w:webHidden/>
          </w:rPr>
          <w:fldChar w:fldCharType="end"/>
        </w:r>
      </w:hyperlink>
    </w:p>
    <w:p w:rsidR="00AF1C7A" w:rsidRDefault="00AF1C7A">
      <w:pPr>
        <w:pStyle w:val="Obsah2"/>
        <w:tabs>
          <w:tab w:val="left" w:pos="880"/>
          <w:tab w:val="right" w:leader="dot" w:pos="9050"/>
        </w:tabs>
        <w:rPr>
          <w:rFonts w:asciiTheme="minorHAnsi" w:eastAsiaTheme="minorEastAsia" w:hAnsiTheme="minorHAnsi" w:cstheme="minorBidi"/>
          <w:noProof/>
          <w:sz w:val="22"/>
          <w:szCs w:val="22"/>
        </w:rPr>
      </w:pPr>
      <w:hyperlink w:anchor="_Toc449222560" w:history="1">
        <w:r w:rsidRPr="00D4101F">
          <w:rPr>
            <w:rStyle w:val="Hypertextovodkaz"/>
            <w:noProof/>
          </w:rPr>
          <w:t>6.2</w:t>
        </w:r>
        <w:r>
          <w:rPr>
            <w:rFonts w:asciiTheme="minorHAnsi" w:eastAsiaTheme="minorEastAsia" w:hAnsiTheme="minorHAnsi" w:cstheme="minorBidi"/>
            <w:noProof/>
            <w:sz w:val="22"/>
            <w:szCs w:val="22"/>
          </w:rPr>
          <w:tab/>
        </w:r>
        <w:r w:rsidRPr="00D4101F">
          <w:rPr>
            <w:rStyle w:val="Hypertextovodkaz"/>
            <w:noProof/>
          </w:rPr>
          <w:t>Změna vstupních parametrů</w:t>
        </w:r>
        <w:r>
          <w:rPr>
            <w:noProof/>
            <w:webHidden/>
          </w:rPr>
          <w:tab/>
        </w:r>
        <w:r>
          <w:rPr>
            <w:noProof/>
            <w:webHidden/>
          </w:rPr>
          <w:fldChar w:fldCharType="begin"/>
        </w:r>
        <w:r>
          <w:rPr>
            <w:noProof/>
            <w:webHidden/>
          </w:rPr>
          <w:instrText xml:space="preserve"> PAGEREF _Toc449222560 \h </w:instrText>
        </w:r>
        <w:r>
          <w:rPr>
            <w:noProof/>
            <w:webHidden/>
          </w:rPr>
        </w:r>
        <w:r>
          <w:rPr>
            <w:noProof/>
            <w:webHidden/>
          </w:rPr>
          <w:fldChar w:fldCharType="separate"/>
        </w:r>
        <w:r>
          <w:rPr>
            <w:noProof/>
            <w:webHidden/>
          </w:rPr>
          <w:t>40</w:t>
        </w:r>
        <w:r>
          <w:rPr>
            <w:noProof/>
            <w:webHidden/>
          </w:rPr>
          <w:fldChar w:fldCharType="end"/>
        </w:r>
      </w:hyperlink>
    </w:p>
    <w:p w:rsidR="00AF1C7A" w:rsidRDefault="00AF1C7A">
      <w:pPr>
        <w:pStyle w:val="Obsah1"/>
        <w:tabs>
          <w:tab w:val="left" w:pos="480"/>
          <w:tab w:val="right" w:leader="dot" w:pos="9050"/>
        </w:tabs>
        <w:rPr>
          <w:rFonts w:asciiTheme="minorHAnsi" w:eastAsiaTheme="minorEastAsia" w:hAnsiTheme="minorHAnsi" w:cstheme="minorBidi"/>
          <w:noProof/>
          <w:sz w:val="22"/>
          <w:szCs w:val="22"/>
        </w:rPr>
      </w:pPr>
      <w:hyperlink w:anchor="_Toc449222561" w:history="1">
        <w:r w:rsidRPr="00D4101F">
          <w:rPr>
            <w:rStyle w:val="Hypertextovodkaz"/>
            <w:noProof/>
          </w:rPr>
          <w:t>7</w:t>
        </w:r>
        <w:r>
          <w:rPr>
            <w:rFonts w:asciiTheme="minorHAnsi" w:eastAsiaTheme="minorEastAsia" w:hAnsiTheme="minorHAnsi" w:cstheme="minorBidi"/>
            <w:noProof/>
            <w:sz w:val="22"/>
            <w:szCs w:val="22"/>
          </w:rPr>
          <w:tab/>
        </w:r>
        <w:r w:rsidRPr="00D4101F">
          <w:rPr>
            <w:rStyle w:val="Hypertextovodkaz"/>
            <w:noProof/>
          </w:rPr>
          <w:t>Závěr</w:t>
        </w:r>
        <w:r>
          <w:rPr>
            <w:noProof/>
            <w:webHidden/>
          </w:rPr>
          <w:tab/>
        </w:r>
        <w:r>
          <w:rPr>
            <w:noProof/>
            <w:webHidden/>
          </w:rPr>
          <w:fldChar w:fldCharType="begin"/>
        </w:r>
        <w:r>
          <w:rPr>
            <w:noProof/>
            <w:webHidden/>
          </w:rPr>
          <w:instrText xml:space="preserve"> PAGEREF _Toc449222561 \h </w:instrText>
        </w:r>
        <w:r>
          <w:rPr>
            <w:noProof/>
            <w:webHidden/>
          </w:rPr>
        </w:r>
        <w:r>
          <w:rPr>
            <w:noProof/>
            <w:webHidden/>
          </w:rPr>
          <w:fldChar w:fldCharType="separate"/>
        </w:r>
        <w:r>
          <w:rPr>
            <w:noProof/>
            <w:webHidden/>
          </w:rPr>
          <w:t>41</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9222524"/>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Metoda bude implementována v rámci Frameworku FitLayout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DOM-based Page Segmentation, která realizuje segmentaci webové stránky na základě jejího DOM stromu.</w:t>
      </w:r>
      <w:r w:rsidR="00F55ABF">
        <w:t xml:space="preserve"> Dále se pak seznámíme z jednou nejznámějších metod pro segmentaci a tou je Vision-based Page Segmentation.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Box Clustering Page Segmentation.</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r w:rsidR="00662A39">
        <w:t>F</w:t>
      </w:r>
      <w:r w:rsidR="00701380">
        <w:t>rameworkem FitLayout</w:t>
      </w:r>
      <w:r>
        <w:t xml:space="preserve">. </w:t>
      </w:r>
      <w:r w:rsidR="00493DBC">
        <w:t>Metoda, která bude implementovat segmentaci webových stránek</w:t>
      </w:r>
      <w:r w:rsidR="00074478">
        <w:t>,</w:t>
      </w:r>
      <w:r w:rsidR="00493DBC">
        <w:t xml:space="preserve"> </w:t>
      </w:r>
      <w:r w:rsidR="00F819A0">
        <w:t>importujeme</w:t>
      </w:r>
      <w:r w:rsidR="00493DBC">
        <w:t xml:space="preserve"> do tohoto Frameworku. Taktéž bude využívat jeho již hotové části a je tedy zapotřebí se s některými nejprve obeznámit.</w:t>
      </w:r>
      <w:r w:rsidR="0037414E">
        <w:t xml:space="preserve"> Je vhodné, abychom si také ukázali, </w:t>
      </w:r>
      <w:r w:rsidR="00293A28">
        <w:t>ovládání grafického uživatelského rozhraní Frameworku.</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7" w:name="_Toc449222525"/>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9222526"/>
      <w:r>
        <w:t>DOM-based Page Segmentation</w:t>
      </w:r>
      <w:bookmarkEnd w:id="8"/>
    </w:p>
    <w:p w:rsidR="00D91B1F" w:rsidRDefault="000E7564" w:rsidP="00530E56">
      <w:pPr>
        <w:pStyle w:val="Odstavecprvn"/>
        <w:spacing w:line="312" w:lineRule="auto"/>
      </w:pPr>
      <w:r>
        <w:t>Jednou z metod segmentace je metoda D</w:t>
      </w:r>
      <w:r w:rsidR="001F45A3">
        <w:t>OM-based Page Segmentation</w:t>
      </w:r>
      <w:r w:rsidR="00D27F21">
        <w:t xml:space="preserve"> (</w:t>
      </w:r>
      <w:r w:rsidR="001100A6">
        <w:t xml:space="preserve">dále </w:t>
      </w:r>
      <w:r w:rsidR="00D27F21">
        <w:t>DomPS)</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&lt;H1&gt; až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r w:rsidR="006627DB">
        <w:rPr>
          <w:lang w:val="en-US"/>
        </w:rPr>
        <w:t xml:space="preserve">atd. </w:t>
      </w:r>
      <w:r w:rsidR="00F826B1">
        <w:t>Tato metoda však má několik problému, se kterými se musí potýkat</w:t>
      </w:r>
      <w:r w:rsidR="00D91B1F">
        <w:t>:</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Příkladem algoritmu metody DomPS</w:t>
      </w:r>
      <w:r w:rsidR="00475E3A">
        <w:t xml:space="preserve"> je například algoritmus WISH</w:t>
      </w:r>
      <w:r w:rsidR="00C4075D">
        <w:t xml:space="preserve"> </w:t>
      </w:r>
      <w:r w:rsidR="0096735E" w:rsidRPr="0096735E">
        <w:t>[14]</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DOM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Na obrázk</w:t>
      </w:r>
      <w:r w:rsidR="009F548B">
        <w:t>u</w:t>
      </w:r>
      <w:r w:rsidR="00B7656A">
        <w:t xml:space="preserve"> 2.</w:t>
      </w:r>
      <w:r w:rsidR="009F548B">
        <w:t>1</w:t>
      </w:r>
      <w:r w:rsidR="00B7656A">
        <w:t xml:space="preserve"> 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lastRenderedPageBreak/>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Pr="001357A9"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9F548B" w:rsidRDefault="009F548B" w:rsidP="009F548B">
      <w:pPr>
        <w:pStyle w:val="Odstavecdal"/>
        <w:keepNext/>
        <w:spacing w:line="312" w:lineRule="auto"/>
        <w:ind w:hanging="142"/>
      </w:pPr>
      <w:r>
        <w:rPr>
          <w:noProof/>
        </w:rPr>
        <w:drawing>
          <wp:inline distT="0" distB="0" distL="0" distR="0" wp14:anchorId="56C0CA76" wp14:editId="3D23E29D">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24B98165" wp14:editId="7BA5C9CB">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6">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A02BCF">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9222527"/>
      <w:r>
        <w:t xml:space="preserve">Vision-based Page Segmentation </w:t>
      </w:r>
      <w:r w:rsidR="008B5E81">
        <w:t>–</w:t>
      </w:r>
      <w:r>
        <w:t xml:space="preserve"> VIPS</w:t>
      </w:r>
      <w:bookmarkEnd w:id="11"/>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Vision-based Page Segmentation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DOM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Každý nově vytvářený vizuální blok je kontrolován, zda vyhovuje požadavku granularity.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DOM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223B633D" wp14:editId="5B5AE39D">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A85411" w:rsidRPr="000E1643" w:rsidRDefault="00A85411"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02BCF">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A85411" w:rsidRPr="000E1643" w:rsidRDefault="00A85411"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02BCF">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48DAF0AD" wp14:editId="124FF33E">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7">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9222528"/>
      <w:r w:rsidRPr="00746C74">
        <w:lastRenderedPageBreak/>
        <w:t xml:space="preserve">Box </w:t>
      </w:r>
      <w:r>
        <w:t>C</w:t>
      </w:r>
      <w:r w:rsidRPr="00746C74">
        <w:t xml:space="preserve">lustering </w:t>
      </w:r>
      <w:r>
        <w:t>S</w:t>
      </w:r>
      <w:r w:rsidRPr="00746C74">
        <w:t>egmentation</w:t>
      </w:r>
      <w:bookmarkEnd w:id="12"/>
    </w:p>
    <w:p w:rsidR="00994135" w:rsidRDefault="00CA0E59" w:rsidP="00530E56">
      <w:pPr>
        <w:spacing w:line="312" w:lineRule="auto"/>
      </w:pPr>
      <w:r>
        <w:t>Poslední příkladem algoritmu, který zde uvedeme, je Box Clustering Segmentation</w:t>
      </w:r>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jsou uspořádán </w:t>
      </w:r>
      <w:r w:rsidR="00680B60">
        <w:t>ve struktuře podobné dlaždicím</w:t>
      </w:r>
      <w:r w:rsidR="004A089E">
        <w:t>.</w:t>
      </w: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20335590" wp14:editId="6C662617">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A85411" w:rsidRPr="004E5381" w:rsidRDefault="00A85411"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02BCF">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A85411" w:rsidRPr="004E5381" w:rsidRDefault="00A85411"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02BCF">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25D023B6" wp14:editId="3CF6D190">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8">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tomto kroku je vytvořen neuspořádaný vážený graf. </w:t>
      </w:r>
    </w:p>
    <w:p w:rsidR="00262098" w:rsidRDefault="004D07DD" w:rsidP="00530E56">
      <w:pPr>
        <w:pStyle w:val="Odstavecseseznamem"/>
        <w:numPr>
          <w:ilvl w:val="0"/>
          <w:numId w:val="29"/>
        </w:numPr>
        <w:spacing w:line="312" w:lineRule="auto"/>
      </w:pPr>
      <w:r>
        <w:lastRenderedPageBreak/>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3" w:name="_Toc449222529"/>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tree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r>
        <w:t xml:space="preserve">Seam degree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r>
        <w:t>Content similarity (podobnost obsahu) – je používán k popisu obsahu stupně soudržnosti mezi bloky</w:t>
      </w:r>
      <w:r w:rsidR="00D636E0">
        <w:t>.</w:t>
      </w:r>
    </w:p>
    <w:p w:rsidR="00AF501E" w:rsidRDefault="009E6666" w:rsidP="00530E56">
      <w:pPr>
        <w:pStyle w:val="Nadpis2"/>
        <w:spacing w:line="312" w:lineRule="auto"/>
      </w:pPr>
      <w:bookmarkStart w:id="14" w:name="_Toc449222530"/>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9222531"/>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DOM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9222532"/>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 xml:space="preserve">V DOM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tagy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tagy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Neviditelné uzly, jejichž tagy jsou</w:t>
      </w:r>
      <w:r w:rsidRPr="00D53200">
        <w:rPr>
          <w:rFonts w:ascii="Courier New" w:hAnsi="Courier New" w:cs="Courier New"/>
        </w:rPr>
        <w:t xml:space="preserve"> &lt;head&gt;</w:t>
      </w:r>
      <w:r w:rsidRPr="00D53200">
        <w:t>,</w:t>
      </w:r>
      <w:r w:rsidRPr="00D53200">
        <w:rPr>
          <w:rFonts w:ascii="Courier New" w:hAnsi="Courier New" w:cs="Courier New"/>
        </w:rPr>
        <w:t xml:space="preserve"> &lt;script&gt;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 xml:space="preserve">Poznamenejme, že oba elementární uzly a textové uzly mají odpovídající objekty v DOM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9222533"/>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9222534"/>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e-shopu</w:t>
      </w:r>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63D24FFC" wp14:editId="16536C1D">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196747CA" wp14:editId="2A39CD2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 xml:space="preserve">můžeme vypočítat jejich podobnost. K tomu slouží algoritmu TED (Tree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9222535"/>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(seam degree).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6801090" wp14:editId="7A080B0C">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A85411" w:rsidRPr="00D854C5" w:rsidRDefault="00A85411"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A85411" w:rsidRPr="00D854C5" w:rsidRDefault="00A85411"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19CC80B" wp14:editId="16B30B11">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1">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9222536"/>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Zde využijeme jednoduchého algoritmu a to kosínové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kosínové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r w:rsidR="006603D8">
        <w:t xml:space="preserve">Kosínová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kosínovou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9222537"/>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níže </w:t>
      </w:r>
      <w:r w:rsidR="00817AB8">
        <w:t>na algoritmu</w:t>
      </w:r>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r w:rsidR="005111AE">
        <w:t>3.</w:t>
      </w:r>
      <w:fldSimple w:instr=" SEQ Tabulka \* ARABIC ">
        <w:r w:rsidR="00A02BCF">
          <w:rPr>
            <w:noProof/>
          </w:rPr>
          <w:t>1</w:t>
        </w:r>
      </w:fldSimple>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re</m:t>
          </m:r>
          <m:r>
            <m:rPr>
              <m:sty m:val="b"/>
            </m:rPr>
            <w:rPr>
              <w:rFonts w:ascii="Cambria Math" w:hAnsi="Cambria Math"/>
            </w:rPr>
            <m:t xml:space="preserv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9222538"/>
      <w:r>
        <w:lastRenderedPageBreak/>
        <w:t>FitLayout</w:t>
      </w:r>
      <w:bookmarkEnd w:id="24"/>
    </w:p>
    <w:p w:rsidR="000175D4" w:rsidRDefault="000175D4" w:rsidP="00530E56">
      <w:pPr>
        <w:spacing w:line="312" w:lineRule="auto"/>
      </w:pPr>
      <w:r>
        <w:t>Základním stavebním kamenem této práce je dozajista Framework FitLayout</w:t>
      </w:r>
      <w:r>
        <w:rPr>
          <w:rStyle w:val="Znakapoznpodarou"/>
        </w:rPr>
        <w:footnoteReference w:id="3"/>
      </w:r>
      <w:r>
        <w:t>. Jedná se o jednoduše rozšiřitelný Framework pro analýzu webových stránek. Je psán v jazyce Java a definuje obecné Java API pro reprezentaci renderované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9222539"/>
      <w:r w:rsidR="00903E43">
        <w:t>FitLayout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CSSBox</w:t>
      </w:r>
      <w:r w:rsidR="00AA6A68">
        <w:t>, což</w:t>
      </w:r>
      <w:r w:rsidR="00E17D96">
        <w:t xml:space="preserve"> </w:t>
      </w:r>
      <w:r w:rsidR="004D44F6">
        <w:t xml:space="preserve">je </w:t>
      </w:r>
      <w:r w:rsidR="00E17D96">
        <w:t>renderovací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9222540"/>
      <w:r>
        <w:t>FitLayout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r w:rsidR="00EF0A16">
        <w:t>org.fit.layout.model</w:t>
      </w:r>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9222541"/>
      <w:r w:rsidRPr="00856F17">
        <w:rPr>
          <w:noProof/>
        </w:rPr>
        <w:lastRenderedPageBreak/>
        <w:drawing>
          <wp:anchor distT="0" distB="0" distL="114300" distR="114300" simplePos="0" relativeHeight="251665408" behindDoc="1" locked="0" layoutInCell="1" allowOverlap="1" wp14:anchorId="6DBC4013" wp14:editId="69F2FBE1">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2">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29B5E4FE" wp14:editId="421EC09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A85411" w:rsidRPr="00467A08" w:rsidRDefault="00A85411" w:rsidP="00467A08">
                            <w:pPr>
                              <w:pStyle w:val="Titulek"/>
                              <w:jc w:val="center"/>
                              <w:rPr>
                                <w:b w:val="0"/>
                                <w:noProof/>
                                <w:color w:val="auto"/>
                                <w:sz w:val="36"/>
                                <w:szCs w:val="24"/>
                              </w:rPr>
                            </w:pPr>
                            <w:bookmarkStart w:id="35" w:name="_Ref435991932"/>
                            <w:r w:rsidRPr="00467A08">
                              <w:rPr>
                                <w:b w:val="0"/>
                                <w:color w:val="auto"/>
                                <w:sz w:val="24"/>
                              </w:rPr>
                              <w:t xml:space="preserve">Obrázek </w:t>
                            </w:r>
                            <w:bookmarkEnd w:id="35"/>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A85411" w:rsidRPr="00467A08" w:rsidRDefault="00A85411"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r w:rsidR="001B1152" w:rsidRPr="00856F17">
        <w:t>CSSBox</w:t>
      </w:r>
      <w:bookmarkEnd w:id="34"/>
    </w:p>
    <w:p w:rsidR="00B43943" w:rsidRPr="000D0B8B" w:rsidRDefault="00B43943" w:rsidP="00530E56">
      <w:pPr>
        <w:spacing w:line="312" w:lineRule="auto"/>
      </w:pPr>
      <w:r>
        <w:t>CSS</w:t>
      </w:r>
      <w:r w:rsidR="009C2A9F">
        <w:t>B</w:t>
      </w:r>
      <w:r>
        <w:t xml:space="preserve">ox </w:t>
      </w:r>
      <w:r w:rsidR="00EB3D4A" w:rsidRPr="00EB3D4A">
        <w:rPr>
          <w:lang w:val="en-US"/>
        </w:rPr>
        <w:t xml:space="preserve">[15] </w:t>
      </w:r>
      <w:r>
        <w:t xml:space="preserve">je použit jako </w:t>
      </w:r>
      <w:r w:rsidR="00895EBD">
        <w:t>výchozí</w:t>
      </w:r>
      <w:r>
        <w:t xml:space="preserve"> renderovací nástroj. </w:t>
      </w:r>
      <w:r w:rsidR="00761D47">
        <w:t>Jedná se o</w:t>
      </w:r>
      <w:r w:rsidR="00CE17C6">
        <w:t xml:space="preserve"> (X)</w:t>
      </w:r>
      <w:r w:rsidR="00761D47">
        <w:t>H</w:t>
      </w:r>
      <w:r w:rsidR="00761D47" w:rsidRPr="00761D47">
        <w:t>TML/CSS</w:t>
      </w:r>
      <w:r w:rsidR="00CE17C6">
        <w:t xml:space="preserve"> renderovací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Nicméně CSSBox se dá taktéž využít, pro prohlížení vyrenderovaných dokumentů v Java Swing aplikacích</w:t>
      </w:r>
      <w:r w:rsidR="00352CBE">
        <w:rPr>
          <w:rStyle w:val="Znakapoznpodarou"/>
        </w:rPr>
        <w:footnoteReference w:id="4"/>
      </w:r>
      <w:r w:rsidR="00352CBE">
        <w:t>.</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r w:rsidR="00720099">
        <w:rPr>
          <w:i/>
        </w:rPr>
        <w:t>BoxTree</w:t>
      </w:r>
      <w:r w:rsidR="00720099">
        <w:t xml:space="preserve">). </w:t>
      </w:r>
      <w:r w:rsidR="009C75D9">
        <w:t xml:space="preserve">Ukázka takto vyrenderované stránky i s vyznačenými prvky </w:t>
      </w:r>
      <w:r w:rsidR="009C75D9">
        <w:rPr>
          <w:i/>
        </w:rPr>
        <w:t>BoxTree</w:t>
      </w:r>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CSSBoxu může být taktéž použito pro získání bitmapy nebo vektoru obrázku renderované stránky. </w:t>
      </w:r>
      <w:r w:rsidR="00EC539E">
        <w:t xml:space="preserve">Při použití v kombinaci s Java Swing aplikací, může být CSSBox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30CF0BF1" wp14:editId="1209E10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.2: Ukázka vyrenderované stránky ve FitLayoutu z označenými boxy z BoxTree.</w:t>
      </w:r>
    </w:p>
    <w:p w:rsidR="00380853" w:rsidRPr="00380853" w:rsidRDefault="00380853" w:rsidP="00380853"/>
    <w:p w:rsidR="00792F84" w:rsidRDefault="00792F84" w:rsidP="00530E56">
      <w:pPr>
        <w:pStyle w:val="Nadpis3"/>
        <w:spacing w:line="312" w:lineRule="auto"/>
      </w:pPr>
      <w:bookmarkStart w:id="37" w:name="_Toc449222542"/>
      <w:r w:rsidRPr="00D47099">
        <w:t>Segmentace</w:t>
      </w:r>
      <w:bookmarkEnd w:id="37"/>
    </w:p>
    <w:p w:rsidR="005C1978" w:rsidRDefault="001C3A92" w:rsidP="00530E56">
      <w:pPr>
        <w:spacing w:line="312" w:lineRule="auto"/>
      </w:pPr>
      <w:r>
        <w:t xml:space="preserve">Modul segmentace </w:t>
      </w:r>
      <w:r w:rsidR="00A2173D">
        <w:t>poskytuje obecný framework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FitLayout je navržen a implementován tak, že je snadno rozšiřitelný o další algoritmy pro segmentaci. </w:t>
      </w:r>
      <w:r w:rsidR="005B2FAE">
        <w:t>Výsledkem segmentace stránky je strom vizuálních oblastí.</w:t>
      </w:r>
    </w:p>
    <w:p w:rsidR="00F876E0" w:rsidRPr="00840B9C" w:rsidRDefault="00F876E0" w:rsidP="00530E56">
      <w:pPr>
        <w:spacing w:line="312" w:lineRule="auto"/>
      </w:pPr>
      <w:r>
        <w:tab/>
      </w:r>
      <w:r w:rsidR="006C1237">
        <w:t xml:space="preserve">Při provádění segmentace budeme využívat několik </w:t>
      </w:r>
      <w:r w:rsidR="00BF1224">
        <w:t>struktur</w:t>
      </w:r>
      <w:r w:rsidR="006C1237">
        <w:t xml:space="preserve"> pro správnou funkčnost algoritmu. </w:t>
      </w:r>
      <w:r w:rsidR="00FF7083">
        <w:t xml:space="preserve">Tyto </w:t>
      </w:r>
      <w:r w:rsidR="00BF1224">
        <w:t>struktury</w:t>
      </w:r>
      <w:r w:rsidR="00FF7083">
        <w:t xml:space="preserve"> jsou již implementovány ve Frameworku. </w:t>
      </w:r>
      <w:r w:rsidR="009810E6">
        <w:t xml:space="preserve">První využívanou </w:t>
      </w:r>
      <w:r w:rsidR="0036096E">
        <w:t>strukturou</w:t>
      </w:r>
      <w:r w:rsidR="009810E6">
        <w:t xml:space="preserve"> je </w:t>
      </w:r>
      <w:r w:rsidR="009810E6">
        <w:rPr>
          <w:i/>
        </w:rPr>
        <w:t xml:space="preserve">Box. </w:t>
      </w:r>
      <w:r w:rsidR="0036096E">
        <w:t>Struktura</w:t>
      </w:r>
      <w:r w:rsidR="0000443B">
        <w:t xml:space="preserve"> </w:t>
      </w:r>
      <w:r w:rsidR="0000443B">
        <w:rPr>
          <w:i/>
        </w:rPr>
        <w:t xml:space="preserve">Box </w:t>
      </w:r>
      <w:r w:rsidR="00B75062">
        <w:t>reprezentuje box z vyrenderované webové stránky. Konkrétně se jedná o prvek</w:t>
      </w:r>
      <w:r w:rsidR="0081297D">
        <w:t xml:space="preserve"> z</w:t>
      </w:r>
      <w:r w:rsidR="00B75062">
        <w:t xml:space="preserve"> </w:t>
      </w:r>
      <w:r w:rsidR="00B75062">
        <w:rPr>
          <w:i/>
        </w:rPr>
        <w:t>BoxTree</w:t>
      </w:r>
      <w:r w:rsidR="00FD6DD9">
        <w:rPr>
          <w:sz w:val="26"/>
        </w:rPr>
        <w:t xml:space="preserve">. </w:t>
      </w:r>
      <w:r w:rsidR="0057391F" w:rsidRPr="00840B9C">
        <w:t>Box může obsaho</w:t>
      </w:r>
      <w:r w:rsidR="00405DF7" w:rsidRPr="00840B9C">
        <w:t>vat například text nebo objekt s</w:t>
      </w:r>
      <w:r w:rsidR="004B0D35" w:rsidRPr="00840B9C">
        <w:t> </w:t>
      </w:r>
      <w:r w:rsidR="00405DF7" w:rsidRPr="00840B9C">
        <w:t>obsahem</w:t>
      </w:r>
      <w:r w:rsidR="004B0D35" w:rsidRPr="00840B9C">
        <w:t xml:space="preserve"> (což mohou být například obrázky)</w:t>
      </w:r>
      <w:r w:rsidR="00405DF7" w:rsidRPr="00840B9C">
        <w:t xml:space="preserve">. </w:t>
      </w:r>
      <w:r w:rsidR="0036428C" w:rsidRPr="00840B9C">
        <w:t xml:space="preserve">Zmínili jsme zde </w:t>
      </w:r>
      <w:r w:rsidR="0036428C" w:rsidRPr="00840B9C">
        <w:rPr>
          <w:i/>
        </w:rPr>
        <w:t>BoxTree</w:t>
      </w:r>
      <w:r w:rsidR="00DC0597" w:rsidRPr="00840B9C">
        <w:t xml:space="preserve">, který reprezentuje celou vyrenderovanou vstupní webovou stránku. </w:t>
      </w:r>
    </w:p>
    <w:p w:rsidR="00B55283" w:rsidRPr="00B22440" w:rsidRDefault="00B55283" w:rsidP="00530E56">
      <w:pPr>
        <w:spacing w:line="312" w:lineRule="auto"/>
        <w:rPr>
          <w:color w:val="FF0000"/>
        </w:rPr>
      </w:pPr>
      <w:r w:rsidRPr="00840B9C">
        <w:tab/>
        <w:t>Další důležitou strukturou je vizuální oblast (</w:t>
      </w:r>
      <w:r w:rsidRPr="00840B9C">
        <w:rPr>
          <w:i/>
        </w:rPr>
        <w:t>Area</w:t>
      </w:r>
      <w:r w:rsidRPr="00840B9C">
        <w:t xml:space="preserve">). </w:t>
      </w:r>
      <w:r w:rsidR="00F9470E" w:rsidRPr="00840B9C">
        <w:t xml:space="preserve">Protože náš algoritmus se zabývá vizuálními prvky na webové stránce, je pro nás důležitá </w:t>
      </w:r>
      <w:r w:rsidR="00F9470E" w:rsidRPr="00840B9C">
        <w:rPr>
          <w:i/>
        </w:rPr>
        <w:t xml:space="preserve">Area. </w:t>
      </w:r>
      <w:r w:rsidR="00F9470E" w:rsidRPr="00840B9C">
        <w:t xml:space="preserve">Ta obsahuje několik vizuálních boxů. Může však obsahovat pouze jeden vizuální box. </w:t>
      </w:r>
      <w:r w:rsidR="00A52918">
        <w:t xml:space="preserve">Tato struktura je důležitá především proto, protože na vstup našeho algoritmu vstupuje strom oblastí (dále </w:t>
      </w:r>
      <w:r w:rsidR="00A52918">
        <w:rPr>
          <w:i/>
        </w:rPr>
        <w:t>AreaTree</w:t>
      </w:r>
      <w:r w:rsidR="00A52918">
        <w:t xml:space="preserve">). A tento </w:t>
      </w:r>
      <w:r w:rsidR="00A52918">
        <w:lastRenderedPageBreak/>
        <w:t>strom</w:t>
      </w:r>
      <w:r w:rsidR="00C72DBE">
        <w:t xml:space="preserve"> se skládá právě z vizuálních oblastí. </w:t>
      </w:r>
      <w:r w:rsidR="00ED5B07">
        <w:rPr>
          <w:i/>
        </w:rPr>
        <w:t xml:space="preserve">AreaTree </w:t>
      </w:r>
      <w:r w:rsidR="00ED5B07">
        <w:t xml:space="preserve"> získáme z </w:t>
      </w:r>
      <w:r w:rsidR="00ED5B07">
        <w:rPr>
          <w:i/>
        </w:rPr>
        <w:t>BoxTree</w:t>
      </w:r>
      <w:r w:rsidR="00ED5B07">
        <w:t xml:space="preserve"> a budeme jej používat, jak již bylo řečeno, jako vstupní prvek našeho algoritmu. </w:t>
      </w:r>
      <w:r w:rsidR="00B22440" w:rsidRPr="00B22440">
        <w:rPr>
          <w:color w:val="FF0000"/>
        </w:rPr>
        <w:t>(možná ještě lehce rozepsat víc)</w:t>
      </w:r>
    </w:p>
    <w:p w:rsidR="00395DE4" w:rsidRDefault="00395DE4" w:rsidP="00530E56">
      <w:pPr>
        <w:pStyle w:val="Nadpis3"/>
        <w:spacing w:line="312" w:lineRule="auto"/>
      </w:pPr>
      <w:bookmarkStart w:id="38" w:name="_Toc449222543"/>
      <w:r w:rsidRPr="00D47099">
        <w:t>Klasifikace</w:t>
      </w:r>
      <w:bookmarkEnd w:id="38"/>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[3] nebo dle textových</w:t>
      </w:r>
      <w:r w:rsidR="00D9760C">
        <w:t xml:space="preserve"> vlastností jako v </w:t>
      </w:r>
      <w:r w:rsidR="00D9760C">
        <w:rPr>
          <w:lang w:val="en-US"/>
        </w:rPr>
        <w:t>[4].</w:t>
      </w:r>
    </w:p>
    <w:p w:rsidR="0074631A" w:rsidRDefault="0074631A" w:rsidP="001E3F89">
      <w:pPr>
        <w:pStyle w:val="Nadpis3"/>
        <w:spacing w:line="312" w:lineRule="auto"/>
        <w:rPr>
          <w:lang w:val="en-US"/>
        </w:rPr>
      </w:pPr>
      <w:bookmarkStart w:id="39" w:name="_Toc449222544"/>
      <w:r>
        <w:rPr>
          <w:lang w:val="en-US"/>
        </w:rPr>
        <w:t>Služby</w:t>
      </w:r>
      <w:bookmarkEnd w:id="39"/>
    </w:p>
    <w:p w:rsidR="00633B2B" w:rsidRDefault="007B7EAE" w:rsidP="001E3F89">
      <w:pPr>
        <w:spacing w:line="312" w:lineRule="auto"/>
      </w:pPr>
      <w:r w:rsidRPr="007B7EAE">
        <w:t>Architektura Frameworku FitLayout je jednoduše rozšiřitelná</w:t>
      </w:r>
      <w:r w:rsidR="004E2631">
        <w:t xml:space="preserve"> vytvářením nových pluginů jako jsou nový kód pro </w:t>
      </w:r>
      <w:r w:rsidR="004E2631" w:rsidRPr="004E2631">
        <w:rPr>
          <w:i/>
        </w:rPr>
        <w:t>BoxTree</w:t>
      </w:r>
      <w:r w:rsidR="004E2631">
        <w:rPr>
          <w:i/>
        </w:rPr>
        <w:t xml:space="preserve"> </w:t>
      </w:r>
      <w:r w:rsidR="00730B9A">
        <w:t xml:space="preserve">(render dokumentů), segmentační algoritmy, přidání nových operátorů pro zpracování </w:t>
      </w:r>
      <w:r w:rsidR="00730B9A" w:rsidRPr="00730B9A">
        <w:rPr>
          <w:i/>
        </w:rPr>
        <w:t>AreaTree</w:t>
      </w:r>
      <w:r w:rsidR="00730B9A">
        <w:rPr>
          <w:i/>
        </w:rPr>
        <w:t xml:space="preserve"> </w:t>
      </w:r>
      <w:r w:rsidR="00730B9A">
        <w:t>nebo rozšíření grafického rozhraní.</w:t>
      </w:r>
      <w:r w:rsidR="005C5D50">
        <w:t xml:space="preserve"> </w:t>
      </w:r>
      <w:r w:rsidR="00633B2B">
        <w:t>Můžeme se říci o typech služeb, které Framework obsahuje:</w:t>
      </w:r>
    </w:p>
    <w:p w:rsidR="007B7EAE" w:rsidRDefault="004035CF" w:rsidP="00480DE1">
      <w:pPr>
        <w:pStyle w:val="Odstavecseseznamem"/>
        <w:numPr>
          <w:ilvl w:val="0"/>
          <w:numId w:val="35"/>
        </w:numPr>
        <w:spacing w:line="312" w:lineRule="auto"/>
      </w:pPr>
      <w:r>
        <w:t xml:space="preserve">BoxTreeProvider </w:t>
      </w:r>
      <w:r w:rsidR="00A22664">
        <w:t>–</w:t>
      </w:r>
      <w:r>
        <w:t xml:space="preserve"> </w:t>
      </w:r>
      <w:r w:rsidR="00BF3D5F">
        <w:t xml:space="preserve">Služba vytvářející </w:t>
      </w:r>
      <w:r w:rsidR="00BF3D5F">
        <w:rPr>
          <w:i/>
        </w:rPr>
        <w:t>BoxTree</w:t>
      </w:r>
      <w:r w:rsidR="00A22664">
        <w:t xml:space="preserve">. Založen na vstupních parametrech, jako je webová stránka atd. Renderuje stránku na </w:t>
      </w:r>
      <w:r w:rsidR="00A22664" w:rsidRPr="00A22664">
        <w:rPr>
          <w:i/>
        </w:rPr>
        <w:t>BoxTree</w:t>
      </w:r>
      <w:r w:rsidR="00A22664">
        <w:t>.</w:t>
      </w:r>
    </w:p>
    <w:p w:rsidR="004035CF" w:rsidRPr="00BC7F73" w:rsidRDefault="004035CF" w:rsidP="00480DE1">
      <w:pPr>
        <w:pStyle w:val="Odstavecseseznamem"/>
        <w:numPr>
          <w:ilvl w:val="0"/>
          <w:numId w:val="35"/>
        </w:numPr>
        <w:spacing w:line="312" w:lineRule="auto"/>
        <w:rPr>
          <w:i/>
        </w:rPr>
      </w:pPr>
      <w:r>
        <w:t>AreaTreeProvider</w:t>
      </w:r>
      <w:r w:rsidR="00BC7F73">
        <w:t xml:space="preserve"> – </w:t>
      </w:r>
      <w:r w:rsidR="00AC1184">
        <w:t xml:space="preserve">Služba vytvářející </w:t>
      </w:r>
      <w:r w:rsidR="00AC1184">
        <w:rPr>
          <w:i/>
        </w:rPr>
        <w:t>AreaTree</w:t>
      </w:r>
      <w:r w:rsidR="00BC7F73">
        <w:t xml:space="preserve">. Veme </w:t>
      </w:r>
      <w:r w:rsidR="00BC7F73">
        <w:rPr>
          <w:i/>
        </w:rPr>
        <w:t>BoxTree</w:t>
      </w:r>
      <w:r w:rsidR="00BC7F73">
        <w:t xml:space="preserve"> a transformuje jej na vizuální </w:t>
      </w:r>
      <w:r w:rsidR="00BC7F73">
        <w:rPr>
          <w:i/>
        </w:rPr>
        <w:t>AreaTree</w:t>
      </w:r>
      <w:r w:rsidR="00BC7F73">
        <w:t xml:space="preserve">, který reprezentuje vysegmentovanou stránku. </w:t>
      </w:r>
    </w:p>
    <w:p w:rsidR="004035CF" w:rsidRDefault="004035CF" w:rsidP="00480DE1">
      <w:pPr>
        <w:pStyle w:val="Odstavecseseznamem"/>
        <w:numPr>
          <w:ilvl w:val="0"/>
          <w:numId w:val="35"/>
        </w:numPr>
        <w:spacing w:line="312" w:lineRule="auto"/>
      </w:pPr>
      <w:r>
        <w:t>AreaTreeOperator</w:t>
      </w:r>
      <w:r w:rsidR="00C9302F">
        <w:t xml:space="preserve"> – Operace aplikované na vizuální </w:t>
      </w:r>
      <w:r w:rsidR="00C9302F">
        <w:rPr>
          <w:i/>
        </w:rPr>
        <w:t>AreaTree</w:t>
      </w:r>
      <w:r w:rsidR="00C9302F">
        <w:t>. Mohou být přidávány další.</w:t>
      </w:r>
    </w:p>
    <w:p w:rsidR="004035CF" w:rsidRDefault="004035CF" w:rsidP="00480DE1">
      <w:pPr>
        <w:pStyle w:val="Odstavecseseznamem"/>
        <w:numPr>
          <w:ilvl w:val="0"/>
          <w:numId w:val="35"/>
        </w:numPr>
        <w:spacing w:line="312" w:lineRule="auto"/>
      </w:pPr>
      <w:r>
        <w:t>LogicalTreeOperator</w:t>
      </w:r>
      <w:r w:rsidR="002B42E6">
        <w:t xml:space="preserve"> – Analyzátor, který přijme výsledný </w:t>
      </w:r>
      <w:r w:rsidR="002B42E6">
        <w:rPr>
          <w:i/>
        </w:rPr>
        <w:t>AreaTree</w:t>
      </w:r>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r w:rsidRPr="003C3A7C">
        <w:rPr>
          <w:rFonts w:ascii="Courier New" w:hAnsi="Courier New" w:cs="Courier New"/>
        </w:rPr>
        <w:t>getId</w:t>
      </w:r>
      <w:r w:rsidRPr="003C3A7C">
        <w:rPr>
          <w:rFonts w:ascii="Courier New" w:hAnsi="Courier New" w:cs="Courier New"/>
          <w:lang w:val="en-US"/>
        </w:rPr>
        <w:t>()</w:t>
      </w:r>
      <w:r w:rsidRPr="003C3A7C">
        <w:rPr>
          <w:lang w:val="en-US"/>
        </w:rPr>
        <w:t>.</w:t>
      </w:r>
      <w:r>
        <w:rPr>
          <w:lang w:val="en-US"/>
        </w:rPr>
        <w:t xml:space="preserve"> </w:t>
      </w:r>
      <w:r w:rsidR="000231FB">
        <w:rPr>
          <w:lang w:val="en-US"/>
        </w:rPr>
        <w:t>V</w:t>
      </w:r>
      <w:r w:rsidR="000231FB">
        <w:t xml:space="preserve">šechny služby mohou přijímat několik vstupních parametrů. </w:t>
      </w:r>
      <w:r w:rsidR="00B1305E">
        <w:t xml:space="preserve">Implementují rozhraní </w:t>
      </w:r>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FitLayout poskytuje jednoduchý </w:t>
      </w:r>
      <w:r w:rsidRPr="00CC15DA">
        <w:rPr>
          <w:rFonts w:ascii="Courier New" w:hAnsi="Courier New" w:cs="Courier New"/>
        </w:rPr>
        <w:t>ServiceManager</w:t>
      </w:r>
      <w:r>
        <w:t>, který obsahuje statické metody pro lokalizování služeb daného typu.</w:t>
      </w:r>
    </w:p>
    <w:p w:rsidR="00397D95" w:rsidRDefault="00395DE4" w:rsidP="00530E56">
      <w:pPr>
        <w:pStyle w:val="Nadpis3"/>
        <w:spacing w:line="312" w:lineRule="auto"/>
      </w:pPr>
      <w:bookmarkStart w:id="40" w:name="_Toc449222545"/>
      <w:r w:rsidRPr="00D47099">
        <w:t>Nástroje</w:t>
      </w:r>
      <w:bookmarkEnd w:id="40"/>
    </w:p>
    <w:p w:rsidR="00310DF5" w:rsidRDefault="00B96C05" w:rsidP="00D2651F">
      <w:pPr>
        <w:spacing w:line="312" w:lineRule="auto"/>
      </w:pPr>
      <w:r>
        <w:t xml:space="preserve">Nástroje FitLayoutu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r w:rsidR="007B5C7F" w:rsidRPr="006E09AD">
        <w:rPr>
          <w:rFonts w:ascii="Courier New" w:hAnsi="Courier New" w:cs="Courier New"/>
        </w:rPr>
        <w:t>BaseProcessor</w:t>
      </w:r>
      <w:r w:rsidR="007B5C7F">
        <w:t xml:space="preserve">. </w:t>
      </w:r>
      <w:r w:rsidR="00332684">
        <w:t xml:space="preserve">Ve FitLayoutu existují dvě dostupné implementace: </w:t>
      </w:r>
    </w:p>
    <w:p w:rsidR="00332684" w:rsidRDefault="00332684" w:rsidP="00332684">
      <w:pPr>
        <w:pStyle w:val="Odstavecseseznamem"/>
        <w:numPr>
          <w:ilvl w:val="0"/>
          <w:numId w:val="34"/>
        </w:numPr>
        <w:spacing w:line="312" w:lineRule="auto"/>
      </w:pPr>
      <w:r w:rsidRPr="006E09AD">
        <w:rPr>
          <w:rFonts w:ascii="Courier New" w:hAnsi="Courier New" w:cs="Courier New"/>
        </w:rPr>
        <w:lastRenderedPageBreak/>
        <w:t>ScriptableProcessor</w:t>
      </w:r>
      <w:r>
        <w:t xml:space="preserve"> používá Javascript pro nastavení oblastních operátorů, které by měly být aplikovány.</w:t>
      </w:r>
    </w:p>
    <w:p w:rsidR="00EF1F96" w:rsidRDefault="00332684" w:rsidP="00EF1F96">
      <w:pPr>
        <w:pStyle w:val="Odstavecseseznamem"/>
        <w:numPr>
          <w:ilvl w:val="0"/>
          <w:numId w:val="34"/>
        </w:numPr>
        <w:spacing w:line="312" w:lineRule="auto"/>
      </w:pPr>
      <w:r w:rsidRPr="006E09AD">
        <w:rPr>
          <w:rFonts w:ascii="Courier New" w:hAnsi="Courier New" w:cs="Courier New"/>
        </w:rPr>
        <w:t>GUIProcessor</w:t>
      </w:r>
      <w:r>
        <w:t xml:space="preserve"> zde se nachází nastavení operátorů, které mohou být modifikovány zvenčí, typicky za pomocí grafického uživatelského rozhraní. </w:t>
      </w:r>
    </w:p>
    <w:p w:rsidR="00D2651F" w:rsidRDefault="00EF1F96" w:rsidP="00D2651F">
      <w:pPr>
        <w:spacing w:line="312" w:lineRule="auto"/>
      </w:pPr>
      <w:r>
        <w:t>O spuštění grafického rozhraní se stará třída BlockBrowser, kde je implementován výchozí prohlížeč za pomocí Swing prvků.</w:t>
      </w:r>
      <w:r w:rsidR="00797717">
        <w:t xml:space="preserve"> </w:t>
      </w:r>
      <w:r w:rsidR="006176DE">
        <w:t xml:space="preserve">Uživatel si zde může nastavit různá nastavení </w:t>
      </w:r>
      <w:r w:rsidR="006176DE">
        <w:rPr>
          <w:i/>
        </w:rPr>
        <w:t>BoxTree</w:t>
      </w:r>
      <w:r w:rsidR="006176DE">
        <w:t xml:space="preserve">, </w:t>
      </w:r>
      <w:r w:rsidR="006176DE">
        <w:rPr>
          <w:i/>
        </w:rPr>
        <w:t xml:space="preserve">AreaTree </w:t>
      </w:r>
      <w:r w:rsidR="006176DE">
        <w:t xml:space="preserve">nebo výběr a nastavení aplikovaných operátorů. </w:t>
      </w:r>
      <w:r w:rsidR="00EC0D84">
        <w:t>Příklad GUI je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drawing>
          <wp:inline distT="0" distB="0" distL="0" distR="0" wp14:anchorId="200AF0DC" wp14:editId="5EC6F28D">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4.3: Ukázka GUI ve FitLayoutu. Na obrázku jsou vyznačené vizuální bloky nalezené segmentačním algoritmem.</w:t>
      </w:r>
    </w:p>
    <w:p w:rsidR="00D2651F" w:rsidRDefault="00C14C54" w:rsidP="00C1471B">
      <w:pPr>
        <w:pStyle w:val="Nadpis2"/>
        <w:spacing w:line="312" w:lineRule="auto"/>
      </w:pPr>
      <w:bookmarkStart w:id="41" w:name="_Toc449222546"/>
      <w:r>
        <w:t>Práce s</w:t>
      </w:r>
      <w:r w:rsidR="00D2651F">
        <w:t> </w:t>
      </w:r>
      <w:r>
        <w:t>Frameworkem</w:t>
      </w:r>
      <w:bookmarkEnd w:id="41"/>
    </w:p>
    <w:p w:rsidR="00D2651F" w:rsidRDefault="00284A81" w:rsidP="00C1471B">
      <w:pPr>
        <w:spacing w:line="312" w:lineRule="auto"/>
      </w:pPr>
      <w:r>
        <w:t>Než se pustíme do samotné implementace algoritmu</w:t>
      </w:r>
      <w:r w:rsidR="0034671F">
        <w:t>,</w:t>
      </w:r>
      <w:r>
        <w:t xml:space="preserve"> je vhodné seznámit se také s ovládáním Frameworku FitLayout.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Frameworku jsou </w:t>
      </w:r>
      <w:r w:rsidR="00B810EA" w:rsidRPr="00B810EA">
        <w:rPr>
          <w:i/>
        </w:rPr>
        <w:t>BoxTree</w:t>
      </w:r>
      <w:r w:rsidR="00B810EA">
        <w:t xml:space="preserve"> a </w:t>
      </w:r>
      <w:r w:rsidR="00B810EA" w:rsidRPr="00B810EA">
        <w:rPr>
          <w:i/>
        </w:rPr>
        <w:t>AreaTree</w:t>
      </w:r>
      <w:r w:rsidR="00B810EA">
        <w:t xml:space="preserve">. </w:t>
      </w:r>
    </w:p>
    <w:p w:rsidR="009A1350" w:rsidRDefault="009A1350" w:rsidP="00C1471B">
      <w:pPr>
        <w:spacing w:line="312" w:lineRule="auto"/>
      </w:pPr>
      <w:r>
        <w:tab/>
        <w:t xml:space="preserve">Prvně jmenovaný prvek vzniká přímo ze vstupní stránky. Odpovídá tak DOM stromu stránky. </w:t>
      </w:r>
      <w:r w:rsidR="000E42E9" w:rsidRPr="000E42E9">
        <w:rPr>
          <w:i/>
        </w:rPr>
        <w:t>BoxTree</w:t>
      </w:r>
      <w:r w:rsidR="000E42E9">
        <w:rPr>
          <w:i/>
        </w:rPr>
        <w:t xml:space="preserve"> </w:t>
      </w:r>
      <w:r w:rsidR="000E42E9">
        <w:t xml:space="preserve">získáme ze vstupní webové stránky za pomocí renderovacího nástroje. Ten je v případě FrameWorku CSSBox, který byl popsán výše v kapitole 4.1.1. </w:t>
      </w:r>
      <w:r w:rsidR="00825416">
        <w:t xml:space="preserve">Když to tedy shrneme, můžeme říct, že </w:t>
      </w:r>
      <w:r w:rsidR="00825416">
        <w:rPr>
          <w:i/>
        </w:rPr>
        <w:t>BoxTree</w:t>
      </w:r>
      <w:r w:rsidR="00825416">
        <w:t xml:space="preserve"> je strom boxů, které odpovídají prvkům v DOM stromu vstupní webové stránky.</w:t>
      </w:r>
    </w:p>
    <w:p w:rsidR="00825416" w:rsidRDefault="00825416" w:rsidP="00C1471B">
      <w:pPr>
        <w:spacing w:line="312" w:lineRule="auto"/>
      </w:pPr>
      <w:r>
        <w:tab/>
        <w:t xml:space="preserve">Naopak </w:t>
      </w:r>
      <w:r>
        <w:rPr>
          <w:i/>
        </w:rPr>
        <w:t>AreaTree</w:t>
      </w:r>
      <w:r>
        <w:t xml:space="preserve"> je strom vizuálních oblastí, které získáme převodem z </w:t>
      </w:r>
      <w:r>
        <w:rPr>
          <w:i/>
        </w:rPr>
        <w:t>BoxTree</w:t>
      </w:r>
      <w:r>
        <w:t xml:space="preserve">. </w:t>
      </w:r>
      <w:r w:rsidR="00F076F6">
        <w:rPr>
          <w:i/>
        </w:rPr>
        <w:t>AreaTree</w:t>
      </w:r>
      <w:r w:rsidR="00F076F6">
        <w:t xml:space="preserve"> se používá jako vstupní parametr do všech algoritmu pro segmentaci webových </w:t>
      </w:r>
      <w:r w:rsidR="00F076F6">
        <w:lastRenderedPageBreak/>
        <w:t xml:space="preserve">stránek ve Frameworku FitLayout.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0B08EF" w:rsidRPr="000B0273" w:rsidRDefault="00A85411" w:rsidP="00C1471B">
      <w:pPr>
        <w:spacing w:line="312" w:lineRule="auto"/>
        <w:rPr>
          <w:lang w:val="en-US"/>
        </w:rPr>
      </w:pPr>
      <w:r>
        <w:tab/>
        <w:t xml:space="preserve">V tuto chvíli se dostáváme </w:t>
      </w:r>
      <w:r w:rsidR="00853B38">
        <w:t xml:space="preserve">ke zmíněnému ovládání Frameworku.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r w:rsidR="0087213E">
        <w:rPr>
          <w:i/>
        </w:rPr>
        <w:t xml:space="preserve">Renderer </w:t>
      </w:r>
      <w:r w:rsidR="0087213E">
        <w:t xml:space="preserve"> renderovací nástroj a získá tak </w:t>
      </w:r>
      <w:r w:rsidR="0087213E">
        <w:rPr>
          <w:i/>
        </w:rPr>
        <w:t xml:space="preserve">BoxTree </w:t>
      </w:r>
      <w:r w:rsidR="0087213E">
        <w:t xml:space="preserve">této stránky. </w:t>
      </w:r>
      <w:r w:rsidR="00E85510">
        <w:t xml:space="preserve">Poté si může celý strom vykreslit přímo na zobrazené stránce. Tlačítka mají jednoznačné popisky, tudíž je pro uživatele ovládání jednoduše zvládnutelné. </w:t>
      </w:r>
      <w:r w:rsidR="000131D3">
        <w:t>Více informací, jak rozšířit či použít FitLayout se dozvíte zde</w:t>
      </w:r>
      <w:r w:rsidR="003D7080" w:rsidRPr="003D7080">
        <w:t xml:space="preserve"> </w:t>
      </w:r>
      <w:r w:rsidR="003D7080" w:rsidRPr="003D7080">
        <w:rPr>
          <w:lang w:val="en-US"/>
        </w:rPr>
        <w:t>[16].</w:t>
      </w:r>
      <w:r w:rsidR="00AB7AEA">
        <w:t xml:space="preserve"> </w:t>
      </w:r>
    </w:p>
    <w:p w:rsidR="00553201" w:rsidRDefault="00553201" w:rsidP="00C94A03">
      <w:pPr>
        <w:keepNext/>
        <w:spacing w:line="312" w:lineRule="auto"/>
      </w:pPr>
      <w:r>
        <w:rPr>
          <w:noProof/>
        </w:rPr>
        <w:drawing>
          <wp:inline distT="0" distB="0" distL="0" distR="0" wp14:anchorId="1153E1C5" wp14:editId="5A08EE2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Obecné znázornění Frameworku FitLayout při provádění segmentace.</w:t>
      </w:r>
    </w:p>
    <w:p w:rsidR="000B0273" w:rsidRDefault="000B0273" w:rsidP="00526590">
      <w:pPr>
        <w:pStyle w:val="Nadpis3"/>
        <w:spacing w:line="312" w:lineRule="auto"/>
      </w:pPr>
      <w:bookmarkStart w:id="42" w:name="_Toc449222547"/>
      <w:r>
        <w:t>Operátory</w:t>
      </w:r>
      <w:bookmarkEnd w:id="42"/>
    </w:p>
    <w:p w:rsidR="000B0273" w:rsidRDefault="000B0273" w:rsidP="00526590">
      <w:pPr>
        <w:spacing w:line="312" w:lineRule="auto"/>
      </w:pPr>
      <w:r w:rsidRPr="000B08EF">
        <w:t xml:space="preserve">Poněvadž </w:t>
      </w:r>
      <w:r>
        <w:t xml:space="preserve">rozšiřujeme Framework FitLayout o segmentační metodu, je vhodné zmínit, kam ji přesně v rámci Frameworku umístíme, a jakým způsobem bude volána při spuštění. </w:t>
      </w:r>
      <w:r w:rsidR="00B27FF3">
        <w:t xml:space="preserve">Náš algoritmus implementujeme jako jeden z operátorů, které slouží pro specifikaci segmentace. To znamená, že při provádění segmentace nad vloženou webovou stránkou si můžeme vybrat, které operátory budeme na ni aplikovat. </w:t>
      </w:r>
      <w:r w:rsidR="000B77AB">
        <w:t>Operátory můžeme vzájemně spolu kombinovat</w:t>
      </w:r>
      <w:r w:rsidR="00F917EB">
        <w:t xml:space="preserve"> a sledovat tak zajímavé výsledky segmentace.</w:t>
      </w:r>
    </w:p>
    <w:p w:rsidR="000B77AB" w:rsidRDefault="000B77AB" w:rsidP="00526590">
      <w:pPr>
        <w:spacing w:line="312" w:lineRule="auto"/>
      </w:pPr>
      <w:r>
        <w:tab/>
      </w:r>
      <w:r w:rsidR="00C61068">
        <w:t xml:space="preserve">Vstupem operátorů je opět zmíněný </w:t>
      </w:r>
      <w:r w:rsidR="00C61068">
        <w:rPr>
          <w:i/>
        </w:rPr>
        <w:t>AreaTree</w:t>
      </w:r>
      <w:r w:rsidR="00A237C0">
        <w:t xml:space="preserve"> a taktéž je jejich výstupem. </w:t>
      </w:r>
      <w:r w:rsidR="00BD51FE">
        <w:t xml:space="preserve">Pokud je vybráno více operátorů, vzájemně si předávají </w:t>
      </w:r>
      <w:r w:rsidR="00BD51FE">
        <w:rPr>
          <w:i/>
        </w:rPr>
        <w:t>AreaTree</w:t>
      </w:r>
      <w:r w:rsidR="00BD51FE">
        <w:t xml:space="preserve"> a pokaždé na tento vstupní strom </w:t>
      </w:r>
      <w:r w:rsidR="00BD51FE">
        <w:lastRenderedPageBreak/>
        <w:t xml:space="preserve">aplikují vlastní algoritmus. Poslední operátor tak vrací výstupní strom, který můžeme prozkoumat v grafickém uživatelském rozhraní. Na obrázku </w:t>
      </w:r>
      <w:r w:rsidR="00BD51FE" w:rsidRPr="00BD51FE">
        <w:rPr>
          <w:color w:val="FF0000"/>
        </w:rPr>
        <w:t>VLOZIT</w:t>
      </w:r>
      <w:r w:rsidR="00BD51FE">
        <w:rPr>
          <w:color w:val="FF0000"/>
        </w:rPr>
        <w:t xml:space="preserve"> </w:t>
      </w:r>
      <w:r w:rsidR="00352D20">
        <w:t>můžeme vidět</w:t>
      </w:r>
      <w:r w:rsidR="00A23FF3">
        <w:t>,</w:t>
      </w:r>
      <w:r w:rsidR="00352D20">
        <w:t xml:space="preserve"> jak vypadá výběr operátorů a zároveň příklad úpravy jejich vstupních parametrů. </w:t>
      </w:r>
    </w:p>
    <w:p w:rsidR="00FD1CC0" w:rsidRDefault="00FD1CC0" w:rsidP="00526590">
      <w:pPr>
        <w:spacing w:line="312" w:lineRule="auto"/>
      </w:pPr>
      <w:r>
        <w:tab/>
        <w:t>Základní třídou sloužící pro implementac</w:t>
      </w:r>
      <w:r w:rsidR="00AA4CF0">
        <w:t>i</w:t>
      </w:r>
      <w:r>
        <w:t xml:space="preserve"> nového operátoru je </w:t>
      </w:r>
      <w:r w:rsidRPr="00FD1CC0">
        <w:rPr>
          <w:rFonts w:ascii="Courier New" w:hAnsi="Courier New" w:cs="Courier New"/>
        </w:rPr>
        <w:t>BaseOperator</w:t>
      </w:r>
      <w:r>
        <w:t xml:space="preserve">. </w:t>
      </w:r>
      <w:r w:rsidR="00AA4CF0">
        <w:t>Ta zde slouží jako rozhraní</w:t>
      </w:r>
      <w:r w:rsidR="00D63CCC">
        <w:t>,</w:t>
      </w:r>
      <w:r w:rsidR="00AA4CF0">
        <w:t xml:space="preserve"> podle ně</w:t>
      </w:r>
      <w:r w:rsidR="00D63CCC">
        <w:t>j</w:t>
      </w:r>
      <w:r w:rsidR="00AA4CF0">
        <w:t xml:space="preserve">ž se tvoří operátory a dědí základní konstrukce metod, které jsou shodné pro každý operátor. </w:t>
      </w:r>
      <w:r w:rsidR="007108D0">
        <w:t>Při tvorbě nového operátoru tedy zdědíme toto rozhraní a pouze reimplementujeme již předdefinované metody a můžeme jej tak použít v rámci segmentování webových stránek ve Frameworku FitLayout.</w:t>
      </w:r>
    </w:p>
    <w:p w:rsidR="00AF1C7A" w:rsidRPr="00FD1CC0" w:rsidRDefault="00AF1C7A" w:rsidP="00526590">
      <w:pPr>
        <w:spacing w:line="312" w:lineRule="auto"/>
      </w:pPr>
    </w:p>
    <w:p w:rsidR="000B0273" w:rsidRDefault="000B0273" w:rsidP="00526590">
      <w:pPr>
        <w:spacing w:line="312" w:lineRule="auto"/>
        <w:jc w:val="left"/>
      </w:pPr>
      <w:r>
        <w:br w:type="page"/>
      </w:r>
    </w:p>
    <w:p w:rsidR="000B0273" w:rsidRPr="000B0273" w:rsidRDefault="000B0273" w:rsidP="00D66D9E">
      <w:pPr>
        <w:spacing w:line="312" w:lineRule="auto"/>
      </w:pPr>
    </w:p>
    <w:p w:rsidR="0036298D" w:rsidRDefault="00B533E6" w:rsidP="00895EBD">
      <w:pPr>
        <w:pStyle w:val="Nadpis1"/>
        <w:spacing w:line="312" w:lineRule="auto"/>
      </w:pPr>
      <w:bookmarkStart w:id="43" w:name="_Toc449222548"/>
      <w:r>
        <w:t>Implementace algoritmu</w:t>
      </w:r>
      <w:bookmarkEnd w:id="43"/>
    </w:p>
    <w:p w:rsidR="0036298D" w:rsidRDefault="00AF7D23" w:rsidP="00895EBD">
      <w:pPr>
        <w:pStyle w:val="Odstavecprvn"/>
        <w:spacing w:line="312" w:lineRule="auto"/>
      </w:pPr>
      <w:r>
        <w:t>Doposud jsme se v</w:t>
      </w:r>
      <w:r w:rsidR="008203AA">
        <w:t xml:space="preserve"> této</w:t>
      </w:r>
      <w:r>
        <w:t> práci soustředili pouze na teoretickou stránku použitého segmentačního algoritmu</w:t>
      </w:r>
      <w:r w:rsidR="006E0AB9">
        <w:t xml:space="preserve"> </w:t>
      </w:r>
      <w:r w:rsidR="006E0AB9">
        <w:rPr>
          <w:lang w:val="en-US"/>
        </w:rPr>
        <w:t>[8]</w:t>
      </w:r>
      <w:r w:rsidR="00A6115B">
        <w:t>.</w:t>
      </w:r>
      <w:r w:rsidR="009C214C">
        <w:t xml:space="preserve"> </w:t>
      </w:r>
      <w:r w:rsidR="00FD30C9">
        <w:t xml:space="preserve">Je tedy vhodné, abychom přešli </w:t>
      </w:r>
      <w:r>
        <w:t xml:space="preserve">i </w:t>
      </w:r>
      <w:r w:rsidR="00FD30C9">
        <w:t>k</w:t>
      </w:r>
      <w:r>
        <w:t xml:space="preserve"> jeho implementaci. K </w:t>
      </w:r>
      <w:r w:rsidR="00A94500">
        <w:t>tomu</w:t>
      </w:r>
      <w:r>
        <w:t xml:space="preserve"> </w:t>
      </w:r>
      <w:r w:rsidRPr="00A6115B">
        <w:t xml:space="preserve">slouží tato kapitola, </w:t>
      </w:r>
      <w:r w:rsidR="00DE11E5" w:rsidRPr="00A6115B">
        <w:t xml:space="preserve">kde se zaměříme na popis implementace jednotlivých částí </w:t>
      </w:r>
      <w:r w:rsidR="009E26BB" w:rsidRPr="00A6115B">
        <w:t xml:space="preserve">naší </w:t>
      </w:r>
      <w:r w:rsidR="00DE11E5">
        <w:t xml:space="preserve">segmentační metody. </w:t>
      </w:r>
    </w:p>
    <w:p w:rsidR="005F4AE3" w:rsidRPr="000D6DE9" w:rsidRDefault="005F4AE3" w:rsidP="00DA1029">
      <w:pPr>
        <w:pStyle w:val="Odstavecdal"/>
        <w:spacing w:line="312" w:lineRule="auto"/>
        <w:ind w:firstLine="708"/>
      </w:pPr>
      <w:r>
        <w:t xml:space="preserve">Implementace byla vytvořena jako samostatný projekt, který spolupracuje s Frameworkem FitLayout. </w:t>
      </w:r>
      <w:r w:rsidR="00C54CB0">
        <w:t>Skládá se z hlavní třídy, která řídí celý algoritmus</w:t>
      </w:r>
      <w:r w:rsidR="002A034A">
        <w:t>,</w:t>
      </w:r>
      <w:r w:rsidR="00C54CB0">
        <w:t xml:space="preserve"> a provádí jej podle uvedených postupů v kapitole 3. </w:t>
      </w:r>
      <w:r w:rsidR="000D6DE9">
        <w:t xml:space="preserve">Algoritmus byl ve FitLayoutu implementován jako jeden z operátorů. Rozšiřuje tedy rozhraní </w:t>
      </w:r>
      <w:r w:rsidR="000D6DE9" w:rsidRPr="000D6DE9">
        <w:rPr>
          <w:rFonts w:ascii="Courier New" w:hAnsi="Courier New" w:cs="Courier New"/>
        </w:rPr>
        <w:t>BaseOperator</w:t>
      </w:r>
      <w:r w:rsidR="000D6DE9">
        <w:rPr>
          <w:rFonts w:ascii="Courier New" w:hAnsi="Courier New" w:cs="Courier New"/>
        </w:rPr>
        <w:t xml:space="preserve"> </w:t>
      </w:r>
      <w:r w:rsidR="000D6DE9">
        <w:t xml:space="preserve">a je zahrnut v konfiguračních souborech. To nám umožňuje v grafickém uživatelském rozhraní Frameworku </w:t>
      </w:r>
      <w:r w:rsidR="00FC77CB">
        <w:t xml:space="preserve">selektovat námi implementovaný algoritmus mezi ostatními operátory. </w:t>
      </w:r>
    </w:p>
    <w:p w:rsidR="00BF3E19" w:rsidRDefault="00147A24" w:rsidP="00DA1029">
      <w:pPr>
        <w:pStyle w:val="Odstavecdal"/>
        <w:spacing w:line="312" w:lineRule="auto"/>
        <w:ind w:firstLine="708"/>
      </w:pPr>
      <w:r>
        <w:t xml:space="preserve">Rozebereme si </w:t>
      </w:r>
      <w:r w:rsidR="00BF3E19">
        <w:t>jednotlivé části algoritmu z hlediska implementační části. Zaměříme se především na záludnosti, s kterými jsme se museli vypořádat</w:t>
      </w:r>
      <w:r>
        <w:t>, a zároveň jak jsme tyto problémy</w:t>
      </w:r>
      <w:r w:rsidR="00BF3E19">
        <w:t xml:space="preserve"> </w:t>
      </w:r>
      <w:r>
        <w:t>vyřešili</w:t>
      </w:r>
      <w:r w:rsidR="00BF3E19">
        <w:t xml:space="preserve">. </w:t>
      </w:r>
    </w:p>
    <w:p w:rsidR="00F55100" w:rsidRDefault="001B74A7" w:rsidP="00295D1F">
      <w:pPr>
        <w:pStyle w:val="Nadpis2"/>
        <w:spacing w:line="312" w:lineRule="auto"/>
      </w:pPr>
      <w:bookmarkStart w:id="44" w:name="_Toc449222549"/>
      <w:r>
        <w:t>Sousednost bloků</w:t>
      </w:r>
      <w:bookmarkEnd w:id="44"/>
    </w:p>
    <w:p w:rsidR="00536CBA" w:rsidRPr="00536CBA" w:rsidRDefault="007F4271" w:rsidP="00295D1F">
      <w:pPr>
        <w:pStyle w:val="Odstavecprvn"/>
        <w:spacing w:line="312" w:lineRule="auto"/>
      </w:pPr>
      <w:r>
        <w:t xml:space="preserve">Důležitou částí implementace segmentačního algoritmu podle vizuálních vlastností stránky je výpočet </w:t>
      </w:r>
      <w:r w:rsidRPr="0053374A">
        <w:t xml:space="preserve">průměrného Seam Degree.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seam degree.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9222550"/>
      <w:r>
        <w:t>Nesousedící bloky</w:t>
      </w:r>
      <w:bookmarkEnd w:id="45"/>
    </w:p>
    <w:p w:rsidR="00995B42" w:rsidRDefault="00ED54D5" w:rsidP="00A13265">
      <w:pPr>
        <w:spacing w:line="312" w:lineRule="auto"/>
      </w:pPr>
      <w:r>
        <w:t>Dříve</w:t>
      </w:r>
      <w:r w:rsidR="00966127">
        <w:t xml:space="preserve"> než začneme počítat seam degree pro dva dané bloky, potřebujeme určit</w:t>
      </w:r>
      <w:r w:rsidR="006C30FC">
        <w:t>,</w:t>
      </w:r>
      <w:r w:rsidR="00966127">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w:t>
      </w:r>
      <w:r w:rsidR="00220FF3">
        <w:t>Uvažované nesousedící bloky jsou na obrázku zvýrazněny tučně.</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mc:AlternateContent>
          <mc:Choice Requires="wps">
            <w:drawing>
              <wp:anchor distT="0" distB="0" distL="114300" distR="114300" simplePos="0" relativeHeight="251684864" behindDoc="0" locked="0" layoutInCell="1" allowOverlap="1" wp14:anchorId="23A60340" wp14:editId="32D76BFE">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A85411" w:rsidRPr="00541079" w:rsidRDefault="00A85411"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A85411" w:rsidRPr="00541079" w:rsidRDefault="00A85411"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0D56BC87" wp14:editId="538B44EF">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20E06004" wp14:editId="5AD02F1A">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7">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7FABD461" wp14:editId="7DFF8891">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A85411" w:rsidRPr="00456AA4" w:rsidRDefault="00A85411"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A85411" w:rsidRPr="00456AA4" w:rsidRDefault="00A85411"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w:t>
      </w:r>
      <w:r w:rsidR="00FC0381">
        <w:t xml:space="preserve">nesousedících bloků </w:t>
      </w:r>
      <w:r w:rsidR="00F92C81">
        <w:t xml:space="preserve">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w:t>
      </w:r>
      <w:r w:rsidR="00853EA5">
        <w:t>a</w:t>
      </w:r>
      <w:r w:rsidR="000B42A5">
        <w:t xml:space="preserve"> </w:t>
      </w:r>
      <w:r w:rsidR="00560591">
        <w:t>5.4</w:t>
      </w:r>
      <w:r w:rsidR="00A12B67">
        <w:t xml:space="preserve"> vidíme</w:t>
      </w:r>
      <w:r w:rsidR="00EA0609">
        <w:t xml:space="preserve">,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 xml:space="preserve">i můžeme </w:t>
      </w:r>
      <w:r w:rsidR="00560591">
        <w:lastRenderedPageBreak/>
        <w:t>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4F272247" wp14:editId="2B5AE485">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58FD9D47" wp14:editId="14879A44">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9">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135E4A4" wp14:editId="7B913B6B">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A85411" w:rsidRPr="00CF5D1B" w:rsidRDefault="00A85411"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A85411" w:rsidRPr="00CF5D1B" w:rsidRDefault="00A85411"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bookmarkStart w:id="48" w:name="_Toc448224308"/>
      <w:bookmarkStart w:id="49" w:name="_Toc448397667"/>
      <w:bookmarkStart w:id="50" w:name="_Toc448407847"/>
      <w:bookmarkStart w:id="51" w:name="_Toc448654081"/>
      <w:bookmarkStart w:id="52" w:name="_Toc448682974"/>
      <w:bookmarkStart w:id="53" w:name="_Toc448686583"/>
      <w:bookmarkStart w:id="54" w:name="_Toc448770821"/>
      <w:bookmarkStart w:id="55" w:name="_Toc449222551"/>
      <w:r>
        <w:rPr>
          <w:noProof/>
        </w:rPr>
        <w:lastRenderedPageBreak/>
        <mc:AlternateContent>
          <mc:Choice Requires="wps">
            <w:drawing>
              <wp:anchor distT="0" distB="0" distL="114300" distR="114300" simplePos="0" relativeHeight="251695104" behindDoc="0" locked="0" layoutInCell="1" allowOverlap="1" wp14:anchorId="0DA181E4" wp14:editId="0800D1C9">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85411" w:rsidRPr="000F5247" w:rsidRDefault="00A85411"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A85411" w:rsidRPr="000F5247" w:rsidRDefault="00A85411"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227CCA36" wp14:editId="28664A51">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bookmarkEnd w:id="48"/>
      <w:bookmarkEnd w:id="49"/>
      <w:bookmarkEnd w:id="50"/>
      <w:bookmarkEnd w:id="51"/>
      <w:bookmarkEnd w:id="52"/>
      <w:bookmarkEnd w:id="53"/>
      <w:bookmarkEnd w:id="54"/>
      <w:bookmarkEnd w:id="55"/>
    </w:p>
    <w:p w:rsidR="009254B3" w:rsidRDefault="0093301F" w:rsidP="00991275">
      <w:pPr>
        <w:pStyle w:val="Nadpis3"/>
        <w:spacing w:line="312" w:lineRule="auto"/>
      </w:pPr>
      <w:bookmarkStart w:id="56" w:name="_Toc449222552"/>
      <w:r>
        <w:t>Sousedící bloky</w:t>
      </w:r>
      <w:bookmarkEnd w:id="56"/>
    </w:p>
    <w:p w:rsidR="009254B3" w:rsidRDefault="00CD2C19" w:rsidP="00991275">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91275">
      <w:pPr>
        <w:pStyle w:val="Nadpis4"/>
        <w:spacing w:line="312" w:lineRule="auto"/>
      </w:pPr>
      <w:r>
        <w:t xml:space="preserve">Horizontální sousednost </w:t>
      </w:r>
    </w:p>
    <w:p w:rsidR="0093301F" w:rsidRDefault="00755EDC" w:rsidP="00991275">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r w:rsidR="004F7EA1" w:rsidRPr="00F94F83">
        <w:rPr>
          <w:i/>
        </w:rPr>
        <w:t>SeamLength</w:t>
      </w:r>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773DD0F3" wp14:editId="1985FE14">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44710C39" wp14:editId="3FEEC112">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r w:rsidR="00031594" w:rsidRPr="00F94F83">
        <w:rPr>
          <w:i/>
        </w:rPr>
        <w:t>SeamLength</w:t>
      </w:r>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4571ABA0" wp14:editId="34D1FC08">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3">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76BE8FC0" wp14:editId="079DB89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4">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A20A7C">
      <w:pPr>
        <w:spacing w:line="312" w:lineRule="auto"/>
      </w:pPr>
      <w:r>
        <w:t>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Seam Degree pro aktuálně dané dva bloky.</w:t>
      </w:r>
      <w:r w:rsidR="00A70FDE">
        <w:t xml:space="preserve"> </w:t>
      </w:r>
      <w:r w:rsidR="00761563">
        <w:t xml:space="preserve">Dle algoritmu popsaného v kapitole 3. můžeme dále spočítat průměrnou hodnotu Seam Degree pro všechny bloky uvnitř právě zpracovávaného bloku. V tabulce </w:t>
      </w:r>
      <w:r w:rsidR="004D1620">
        <w:t>3.</w:t>
      </w:r>
      <w:r w:rsidR="00824533">
        <w:t>1</w:t>
      </w:r>
      <w:r w:rsidR="00761563">
        <w:t xml:space="preserve"> lze vidět, kterého kroku se tento výpočet týká. Pokud vypočítaná hodnota nesplňuje zadanou podmínku</w:t>
      </w:r>
      <w:r w:rsidR="00C55A7C">
        <w:t>,</w:t>
      </w:r>
      <w:r w:rsidR="00761563">
        <w:t xml:space="preserve"> přechází se na následující krok.</w:t>
      </w:r>
    </w:p>
    <w:p w:rsidR="001B74A7" w:rsidRDefault="001B74A7" w:rsidP="00A20A7C">
      <w:pPr>
        <w:pStyle w:val="Nadpis2"/>
        <w:spacing w:line="312" w:lineRule="auto"/>
      </w:pPr>
      <w:bookmarkStart w:id="57" w:name="_Toc449222553"/>
      <w:r>
        <w:t>Vizuální obsah bloků</w:t>
      </w:r>
      <w:bookmarkEnd w:id="57"/>
    </w:p>
    <w:p w:rsidR="001B74A7" w:rsidRDefault="00ED18A4" w:rsidP="00A20A7C">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Nadpis3"/>
        <w:spacing w:line="312" w:lineRule="auto"/>
      </w:pPr>
      <w:bookmarkStart w:id="58" w:name="_Toc449222554"/>
      <w:r>
        <w:lastRenderedPageBreak/>
        <w:t>Vektory obsahu</w:t>
      </w:r>
      <w:bookmarkEnd w:id="58"/>
    </w:p>
    <w:p w:rsidR="0045079C" w:rsidRDefault="00E47FF0" w:rsidP="00A20A7C">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p>
    <w:p w:rsidR="006D38BB" w:rsidRDefault="0045079C" w:rsidP="00A20A7C">
      <w:pPr>
        <w:spacing w:line="312" w:lineRule="auto"/>
      </w:pPr>
      <w:r>
        <w:t xml:space="preserve">Tento seznam obsahuje </w:t>
      </w:r>
      <w:r w:rsidR="008366E9">
        <w:t xml:space="preserve">ty vizuální oblasti, které jsou pro něj určené. Tudíž to může být vektor textového obsahu nebo obrázkového obsahu atd.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A20A7C">
      <w:pPr>
        <w:spacing w:line="312" w:lineRule="auto"/>
      </w:pPr>
      <w:r>
        <w:tab/>
      </w:r>
      <w:r w:rsidR="008D492D">
        <w:t xml:space="preserve">Pokud chceme zjistit obsah bloku přímo ve Frameworku FitLayout, musíme přistoupit k Boxu daného bloku. </w:t>
      </w:r>
      <w:r w:rsidR="001D6905">
        <w:t>To znamená, že si ve</w:t>
      </w:r>
      <w:r w:rsidR="003938CA">
        <w:t>z</w:t>
      </w:r>
      <w:r w:rsidR="001D6905">
        <w:t>meme DOM uzel toho bloku za pomoc</w:t>
      </w:r>
      <w:r w:rsidR="00DA619C">
        <w:t>í</w:t>
      </w:r>
      <w:r w:rsidR="001D6905">
        <w:t xml:space="preserve"> Box Tree, který byl popsán v kapitole 4. a můžeme pak pomocí metod přistoupit přímo k hodnotě určující typ obsahu toho bloku. </w:t>
      </w:r>
    </w:p>
    <w:p w:rsidR="009D0DA3" w:rsidRPr="00C14C54" w:rsidRDefault="009D0DA3" w:rsidP="00A20A7C">
      <w:pPr>
        <w:spacing w:line="312" w:lineRule="auto"/>
      </w:pPr>
    </w:p>
    <w:p w:rsidR="009D0DA3" w:rsidRDefault="009D0DA3" w:rsidP="00A20A7C">
      <w:pPr>
        <w:keepNext/>
        <w:spacing w:line="312" w:lineRule="auto"/>
      </w:pPr>
      <w:r>
        <w:rPr>
          <w:noProof/>
        </w:rPr>
        <w:drawing>
          <wp:inline distT="0" distB="0" distL="0" distR="0" wp14:anchorId="7E9436CA" wp14:editId="1706EFBA">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A20A7C">
      <w:pPr>
        <w:pStyle w:val="Titulek"/>
        <w:spacing w:line="312" w:lineRule="auto"/>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rsidP="00A20A7C">
      <w:pPr>
        <w:spacing w:line="312" w:lineRule="auto"/>
        <w:jc w:val="left"/>
      </w:pPr>
      <w:r>
        <w:br w:type="page"/>
      </w:r>
    </w:p>
    <w:p w:rsidR="003D607A" w:rsidRDefault="00A84F4E" w:rsidP="00A20A7C">
      <w:pPr>
        <w:pStyle w:val="Nadpis3"/>
        <w:spacing w:line="312" w:lineRule="auto"/>
      </w:pPr>
      <w:bookmarkStart w:id="59" w:name="_Toc449222555"/>
      <w:r>
        <w:lastRenderedPageBreak/>
        <w:t>Podobnost obsahu</w:t>
      </w:r>
      <w:bookmarkEnd w:id="59"/>
    </w:p>
    <w:p w:rsidR="00A84F4E" w:rsidRDefault="00965C54" w:rsidP="00A20A7C">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Ten se skládá z několika výpočtů, které jsme si již definovali v kapitole 3. K výpočtu podobnosti obsahu tedy potřebujeme další dvě pomocné hodnoty. Jedná se o kosínovou podobnost a váhu.</w:t>
      </w:r>
      <w:r w:rsidR="00702591">
        <w:t xml:space="preserve"> </w:t>
      </w:r>
    </w:p>
    <w:p w:rsidR="0031427D" w:rsidRDefault="0031427D" w:rsidP="00A20A7C">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kosínovou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A20A7C">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A20A7C">
      <w:pPr>
        <w:spacing w:line="312" w:lineRule="auto"/>
      </w:pPr>
      <w:r>
        <w:tab/>
        <w:t>Máme-li hodnotu kosínové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A20A7C">
      <w:pPr>
        <w:pStyle w:val="Nadpis2"/>
        <w:spacing w:line="312" w:lineRule="auto"/>
      </w:pPr>
      <w:bookmarkStart w:id="60" w:name="_Toc449222556"/>
      <w:r>
        <w:t>Řízení algoritmu</w:t>
      </w:r>
      <w:bookmarkEnd w:id="60"/>
    </w:p>
    <w:p w:rsidR="007368C8" w:rsidRDefault="00A121FA" w:rsidP="00A20A7C">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A20A7C">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r w:rsidR="001D5418" w:rsidRPr="001D5418">
        <w:rPr>
          <w:rFonts w:ascii="Courier New" w:hAnsi="Courier New" w:cs="Courier New"/>
        </w:rPr>
        <w:t>VisualSemanticsOperator</w:t>
      </w:r>
      <w:r w:rsidR="001D5418">
        <w:rPr>
          <w:rFonts w:ascii="Courier New" w:hAnsi="Courier New" w:cs="Courier New"/>
        </w:rPr>
        <w:t xml:space="preserve"> </w:t>
      </w:r>
      <w:r w:rsidR="001D5418">
        <w:t xml:space="preserve">a rozšiřuje rozhraní </w:t>
      </w:r>
      <w:r w:rsidR="001D5418" w:rsidRPr="001D5418">
        <w:rPr>
          <w:rFonts w:ascii="Courier New" w:hAnsi="Courier New" w:cs="Courier New"/>
        </w:rPr>
        <w:t>BaseOperator</w:t>
      </w:r>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A20A7C">
      <w:pPr>
        <w:spacing w:line="312" w:lineRule="auto"/>
      </w:pPr>
      <w:r>
        <w:tab/>
      </w:r>
      <w:r w:rsidRPr="00870E4E">
        <w:t xml:space="preserve">Po spuštění algoritmu se jako první volá metoda </w:t>
      </w:r>
      <w:r w:rsidRPr="00870E4E">
        <w:rPr>
          <w:rFonts w:ascii="Courier New" w:hAnsi="Courier New" w:cs="Courier New"/>
        </w:rPr>
        <w:t>Apply()</w:t>
      </w:r>
      <w:r w:rsidR="00870E4E" w:rsidRPr="00870E4E">
        <w:t xml:space="preserve">.Této metodě je předán jako vstupní parametr </w:t>
      </w:r>
      <w:r w:rsidR="00870E4E" w:rsidRPr="00870E4E">
        <w:rPr>
          <w:i/>
        </w:rPr>
        <w:t>AreaTree</w:t>
      </w:r>
      <w:r w:rsidR="00870E4E">
        <w:t xml:space="preserve">, který je velmi blízký DOM stromu, jenž je brán jako vstupní prvek našeho algoritmu. </w:t>
      </w:r>
      <w:r w:rsidR="007D35CE">
        <w:t xml:space="preserve">Poté můžeme začít s algoritmem. Ten řídí metoda </w:t>
      </w:r>
      <w:r w:rsidR="007D35CE" w:rsidRPr="000A2752">
        <w:rPr>
          <w:rFonts w:ascii="Courier New" w:hAnsi="Courier New" w:cs="Courier New"/>
        </w:rPr>
        <w:t>makeSegmentation</w:t>
      </w:r>
      <w:r w:rsidR="001B4BBF">
        <w:rPr>
          <w:rFonts w:ascii="Courier New" w:hAnsi="Courier New" w:cs="Courier New"/>
        </w:rPr>
        <w:t>()</w:t>
      </w:r>
      <w:r w:rsidR="007D35CE">
        <w:t xml:space="preserve">. Ta obdrží kořenový uzel stromu a nad ním spustí rekurzivní metodu </w:t>
      </w:r>
      <w:r w:rsidR="007D35CE" w:rsidRPr="000A2752">
        <w:rPr>
          <w:rFonts w:ascii="Courier New" w:hAnsi="Courier New" w:cs="Courier New"/>
        </w:rPr>
        <w:t>runAlgorithm</w:t>
      </w:r>
      <w:r w:rsidR="001B4BBF">
        <w:rPr>
          <w:rFonts w:ascii="Courier New" w:hAnsi="Courier New" w:cs="Courier New"/>
        </w:rPr>
        <w:t>()</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r w:rsidR="00D51714" w:rsidRPr="00D51714">
        <w:rPr>
          <w:i/>
        </w:rPr>
        <w:t>AreaTree</w:t>
      </w:r>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h</w:t>
      </w:r>
      <w:r w:rsidR="00562D69">
        <w:t>i</w:t>
      </w:r>
      <w:r w:rsidR="00FF3C43">
        <w:t>earch</w:t>
      </w:r>
      <w:r w:rsidR="00E370BB">
        <w:t>ic</w:t>
      </w:r>
      <w:r w:rsidR="00FF3C43">
        <w:t>ky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1EBBB22" wp14:editId="2B76E577">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61" w:name="_Toc449222557"/>
      <w:r>
        <w:t>Vstup a výstup algoritmu</w:t>
      </w:r>
      <w:bookmarkEnd w:id="61"/>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renderovací nástroj. </w:t>
      </w:r>
      <w:r w:rsidR="00B0255C">
        <w:t>Vstupní stránka se převede na Box Tree, který je shodný s DOM stromem</w:t>
      </w:r>
      <w:r w:rsidR="00197EF8">
        <w:t>,</w:t>
      </w:r>
      <w:r w:rsidR="00B0255C">
        <w:t xml:space="preserve"> a ta se poté převede na</w:t>
      </w:r>
      <w:r w:rsidR="00197EF8">
        <w:t xml:space="preserve"> totožný</w:t>
      </w:r>
      <w:r w:rsidR="00B0255C">
        <w:t xml:space="preserve"> Area Tree,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r w:rsidR="008D44C6">
        <w:rPr>
          <w:i/>
        </w:rPr>
        <w:t>BoxTree</w:t>
      </w:r>
      <w:r w:rsidR="008D44C6">
        <w:t xml:space="preserve"> se jedná o webovou stránku jako vstupní prvek a výstupním je strom.</w:t>
      </w:r>
      <w:r w:rsidR="005F091C">
        <w:t xml:space="preserve"> To můžeme vidět na obrázku 5.12, kde je část webové stránky a vyznačené zeleně nalezené prvky v BoxTree. Dále pak je zde část BoxTree, který odpovídá žlutě vyznačené části.</w:t>
      </w:r>
      <w:r w:rsidR="008D44C6">
        <w:t xml:space="preserve"> Kdežto u </w:t>
      </w:r>
      <w:r w:rsidR="008D44C6">
        <w:rPr>
          <w:i/>
        </w:rPr>
        <w:t xml:space="preserve">AreaTree </w:t>
      </w:r>
      <w:r w:rsidR="008D44C6">
        <w:t xml:space="preserve">se jedná o seznam jednotlivých prvků webové stránky, což jsou naše </w:t>
      </w:r>
      <w:r w:rsidR="008D44C6">
        <w:lastRenderedPageBreak/>
        <w:t xml:space="preserve">již nedělitelné vizuální bloky, a na výstupu opět vzniká strom. </w:t>
      </w:r>
      <w:r w:rsidR="005F091C">
        <w:t>To opět vidíme na obrázku a to konkrétně 5.13. Zde lze vidět část webové strán</w:t>
      </w:r>
      <w:r w:rsidR="00B326B8">
        <w:t>ky</w:t>
      </w:r>
      <w:r w:rsidR="005F091C">
        <w:t>,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0B4DBF1B" wp14:editId="40A91D1D">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r w:rsidRPr="007432FE">
        <w:rPr>
          <w:b w:val="0"/>
          <w:color w:val="auto"/>
          <w:sz w:val="24"/>
        </w:rPr>
        <w:t xml:space="preserve">Obrázek </w:t>
      </w:r>
      <w:r w:rsidR="0051029E">
        <w:rPr>
          <w:b w:val="0"/>
          <w:color w:val="auto"/>
          <w:sz w:val="24"/>
        </w:rPr>
        <w:t>5</w:t>
      </w:r>
      <w:bookmarkStart w:id="62" w:name="_GoBack"/>
      <w:bookmarkEnd w:id="62"/>
      <w:r>
        <w:rPr>
          <w:b w:val="0"/>
          <w:color w:val="auto"/>
          <w:sz w:val="24"/>
        </w:rPr>
        <w:t xml:space="preserve">.12: Ukázka </w:t>
      </w:r>
      <w:r>
        <w:rPr>
          <w:b w:val="0"/>
          <w:i/>
          <w:color w:val="auto"/>
          <w:sz w:val="24"/>
        </w:rPr>
        <w:t>BoxTree</w:t>
      </w:r>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32CEC51E" wp14:editId="416CD2BC">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r>
        <w:rPr>
          <w:b w:val="0"/>
          <w:i/>
          <w:color w:val="auto"/>
          <w:sz w:val="24"/>
        </w:rPr>
        <w:t>AreaTree</w:t>
      </w:r>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63" w:name="_Toc449222558"/>
      <w:r w:rsidRPr="00ED18A4">
        <w:lastRenderedPageBreak/>
        <w:t>Dosažené</w:t>
      </w:r>
      <w:r>
        <w:t xml:space="preserve"> výsledky</w:t>
      </w:r>
      <w:bookmarkEnd w:id="63"/>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Default="000340E5" w:rsidP="000340E5">
      <w:pPr>
        <w:pStyle w:val="Odstavecdal"/>
        <w:ind w:firstLine="0"/>
      </w:pPr>
    </w:p>
    <w:p w:rsidR="00AC40A7" w:rsidRDefault="003E2778" w:rsidP="00AC40A7">
      <w:pPr>
        <w:pStyle w:val="Nadpis2"/>
      </w:pPr>
      <w:bookmarkStart w:id="64" w:name="_Toc449222559"/>
      <w:r>
        <w:t>Testování</w:t>
      </w:r>
      <w:bookmarkEnd w:id="64"/>
    </w:p>
    <w:p w:rsidR="00AC40A7" w:rsidRPr="00AC40A7" w:rsidRDefault="00AC40A7" w:rsidP="00AC40A7"/>
    <w:p w:rsidR="00AC40A7" w:rsidRDefault="00AC40A7" w:rsidP="00AC40A7">
      <w:pPr>
        <w:pStyle w:val="Nadpis2"/>
      </w:pPr>
      <w:bookmarkStart w:id="65" w:name="_Toc449222560"/>
      <w:r>
        <w:t>Změna vstupních parametrů</w:t>
      </w:r>
      <w:bookmarkEnd w:id="65"/>
    </w:p>
    <w:p w:rsidR="003E2778" w:rsidRDefault="003E2778" w:rsidP="00AC40A7">
      <w:r>
        <w:t xml:space="preserve"> </w:t>
      </w:r>
    </w:p>
    <w:p w:rsidR="00D24795" w:rsidRPr="00D24795" w:rsidRDefault="00D24795" w:rsidP="00D24795"/>
    <w:p w:rsidR="00AC40A7" w:rsidRDefault="00AC40A7">
      <w:pPr>
        <w:jc w:val="left"/>
        <w:rPr>
          <w:rFonts w:cs="Arial"/>
          <w:b/>
          <w:bCs/>
          <w:iCs/>
          <w:sz w:val="40"/>
          <w:szCs w:val="28"/>
        </w:rPr>
      </w:pPr>
      <w:r>
        <w:br w:type="page"/>
      </w:r>
    </w:p>
    <w:p w:rsidR="003A249B" w:rsidRDefault="003A249B" w:rsidP="003A249B">
      <w:pPr>
        <w:pStyle w:val="Nadpis1"/>
      </w:pPr>
      <w:bookmarkStart w:id="66" w:name="_Toc449222561"/>
      <w:r>
        <w:lastRenderedPageBreak/>
        <w:t>Závěr</w:t>
      </w:r>
      <w:bookmarkEnd w:id="66"/>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DOM-based Segmentation, VIPS a Box Clustering Segmentation. </w:t>
      </w:r>
      <w:r w:rsidR="00D5319E">
        <w:t>H</w:t>
      </w:r>
      <w:r w:rsidR="0003334B">
        <w:t xml:space="preserve">lavním cílem práce je rozšířit Framework FitLayout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Frameworkem FitLayout. To bylo splněno a algoritmus je podrobněji popsán v kapitole 3. Taktéž FitLayout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Frameworku.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67" w:name="_Toc101325796"/>
      <w:r w:rsidRPr="00912EE1">
        <w:rPr>
          <w:lang w:val="cs-CZ"/>
        </w:rPr>
        <w:lastRenderedPageBreak/>
        <w:t>Literatura</w:t>
      </w:r>
      <w:bookmarkEnd w:id="67"/>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Information Extraction from Web Sources based </w:t>
      </w:r>
      <w:r w:rsidR="00DB79B1" w:rsidRPr="00934381">
        <w:rPr>
          <w:lang w:val="cs-CZ"/>
        </w:rPr>
        <w:t xml:space="preserve">  </w:t>
      </w:r>
      <w:r w:rsidRPr="00934381">
        <w:rPr>
          <w:lang w:val="cs-CZ"/>
        </w:rPr>
        <w:t>on Multi-aspect Content Analysis. In: Semantic Web Evaluation Challenges, SemWebEval 2015 at ESWC 2015. Portorož: Springer International Publishing,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Document Description Based on Ontologies. In: Proceedings of the 2nd annual conference ICIA 2013. Łódź: The Society of Digital Information and Wireless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Based Information Extraction from HTML Documents. In: 9th International Conference on Document Analysis and Recognition ICDAR 2007. Curitiba: IEEE Computer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Page Element Classification Based on Visual Features. In: 1st Asian Conference on Intelligent Information and Database Systems ACIIDS 2009. Dong Hoi: IEEE Computer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r w:rsidR="00255E5A">
        <w:rPr>
          <w:lang w:val="cs-CZ"/>
        </w:rPr>
        <w:t>Deng, C.; Shipeng, Y.; Ji-Rong, W. VIPS: a Vision-based Page Segmentation</w:t>
      </w:r>
      <w:r>
        <w:rPr>
          <w:lang w:val="cs-CZ"/>
        </w:rPr>
        <w:t xml:space="preserve"> </w:t>
      </w:r>
      <w:r w:rsidR="00255E5A">
        <w:rPr>
          <w:lang w:val="cs-CZ"/>
        </w:rPr>
        <w:t xml:space="preserve">Algorithm.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t>Popela, T. Implementace algoritmu pro vi</w:t>
      </w:r>
      <w:r>
        <w:rPr>
          <w:lang w:val="cs-CZ"/>
        </w:rPr>
        <w:t>zuální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r w:rsidR="00145A7E">
        <w:rPr>
          <w:shd w:val="clear" w:color="auto" w:fill="FFFFFF"/>
        </w:rPr>
        <w:t>Zelený,</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B</w:t>
      </w:r>
      <w:r w:rsidR="00145A7E">
        <w:rPr>
          <w:shd w:val="clear" w:color="auto" w:fill="FFFFFF"/>
        </w:rPr>
        <w:t>urget</w:t>
      </w:r>
      <w:r w:rsidR="00145A7E" w:rsidRPr="00145A7E">
        <w:rPr>
          <w:shd w:val="clear" w:color="auto" w:fill="FFFFFF"/>
        </w:rPr>
        <w:t xml:space="preserve"> R.</w:t>
      </w:r>
      <w:r w:rsidR="00145A7E" w:rsidRPr="00145A7E">
        <w:rPr>
          <w:rStyle w:val="apple-converted-space"/>
          <w:shd w:val="clear" w:color="auto" w:fill="FFFFFF"/>
        </w:rPr>
        <w:t> </w:t>
      </w:r>
      <w:hyperlink r:id="rId39"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The Third International Conference on Web Intelligence, Mining and Semantics</w:t>
      </w:r>
      <w:r w:rsidR="00145A7E" w:rsidRPr="00145A7E">
        <w:rPr>
          <w:shd w:val="clear" w:color="auto" w:fill="FFFFFF"/>
        </w:rPr>
        <w:t>. Madrid: Association for Computing Machinery, 2013,</w:t>
      </w:r>
      <w:r w:rsidR="00145A7E" w:rsidRPr="00145A7E">
        <w:rPr>
          <w:rStyle w:val="apple-converted-space"/>
          <w:shd w:val="clear" w:color="auto" w:fill="FFFFFF"/>
        </w:rPr>
        <w:t> </w:t>
      </w:r>
      <w:r w:rsidR="00145A7E" w:rsidRPr="00145A7E">
        <w:rPr>
          <w:shd w:val="clear" w:color="auto" w:fill="FFFFFF"/>
        </w:rPr>
        <w:t>s</w:t>
      </w:r>
      <w:r w:rsidR="00484C64">
        <w:rPr>
          <w:shd w:val="clear" w:color="auto" w:fill="FFFFFF"/>
        </w:rPr>
        <w:t>tr</w:t>
      </w:r>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r w:rsidR="00346357">
        <w:rPr>
          <w:lang w:val="en-US"/>
        </w:rPr>
        <w:t>Zeng, J.; Flanagan, B.; Hirokawa, S. A Web Page Segmentation Approach Using Visual Sema</w:t>
      </w:r>
      <w:r w:rsidR="004716F4">
        <w:rPr>
          <w:lang w:val="en-US"/>
        </w:rPr>
        <w:t>ntics.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r w:rsidR="00A575C1">
        <w:rPr>
          <w:lang w:val="en-US"/>
        </w:rPr>
        <w:t xml:space="preserve">Zeng, J.; Flanagan, B.; Hirokawa, S. Layout tree-based approach for identyfing visual similar blocks from web pages. Proc. </w:t>
      </w:r>
      <w:r w:rsidR="00A575C1">
        <w:t xml:space="preserve">Int´l Symposium Web Engeneering and related problems,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t>Zhang, K.; Shasha, D. Simple fast algorithms for the editing distance between trees and related problems. SIAM J. Comput</w:t>
      </w:r>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r w:rsidR="00043370">
        <w:rPr>
          <w:lang w:val="en-US"/>
        </w:rPr>
        <w:t xml:space="preserve">Amit, S. Modern information retrieval: a brief overwiev. </w:t>
      </w:r>
      <w:r w:rsidR="00043370">
        <w:t>Bulletin of the IEEE Computer Society Technical Committee on Data Engineering,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r w:rsidR="00ED483A">
        <w:t>Deng, C.; Shipeng, Y.; Ji-Rong, W. Block-based Web Search. 2004, [online]</w:t>
      </w:r>
      <w:r w:rsidR="00033652">
        <w:t xml:space="preserve">, </w:t>
      </w:r>
      <w:hyperlink r:id="rId40" w:history="1">
        <w:r w:rsidR="00671589" w:rsidRPr="00555957">
          <w:rPr>
            <w:rStyle w:val="Hypertextovodkaz"/>
          </w:rPr>
          <w:t>http://www.zjucadcg.cn/dengcai/VIPS/VIPS_July-2004.pdf</w:t>
        </w:r>
      </w:hyperlink>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r w:rsidR="00DE7BF7">
        <w:rPr>
          <w:rStyle w:val="apple-converted-space"/>
          <w:shd w:val="clear" w:color="auto" w:fill="FFFFFF"/>
        </w:rPr>
        <w:t xml:space="preserve">FITlayout Web Page Analysis Framework, 2014-2015, </w:t>
      </w:r>
      <w:r w:rsidR="00DE7BF7">
        <w:rPr>
          <w:rStyle w:val="apple-converted-space"/>
          <w:shd w:val="clear" w:color="auto" w:fill="FFFFFF"/>
          <w:lang w:val="en-US"/>
        </w:rPr>
        <w:t xml:space="preserve">[online], </w:t>
      </w:r>
      <w:hyperlink r:id="rId41"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page segmentation and classification. 2011, </w:t>
      </w:r>
      <w:r>
        <w:rPr>
          <w:rStyle w:val="apple-converted-space"/>
          <w:shd w:val="clear" w:color="auto" w:fill="FFFFFF"/>
          <w:lang w:val="en-US"/>
        </w:rPr>
        <w:t xml:space="preserve">[online], </w:t>
      </w:r>
      <w:hyperlink r:id="rId42"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r w:rsidR="00B95DA0">
        <w:rPr>
          <w:rStyle w:val="apple-converted-space"/>
          <w:shd w:val="clear" w:color="auto" w:fill="FFFFFF"/>
          <w:lang w:val="en-US"/>
        </w:rPr>
        <w:t xml:space="preserve">Burget, R: CSSBox. 2007-2016, [online], </w:t>
      </w:r>
      <w:hyperlink r:id="rId43"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2D070B" w:rsidP="00530E56">
      <w:pPr>
        <w:spacing w:line="312" w:lineRule="auto"/>
      </w:pPr>
      <w:r>
        <w:t>[16]</w:t>
      </w:r>
      <w:r>
        <w:tab/>
        <w:t xml:space="preserve">Burget, R: FITLayout Web Page Analysis Framework, 2014-2015, [online], </w:t>
      </w:r>
      <w:hyperlink r:id="rId44" w:history="1">
        <w:r w:rsidRPr="006A7BBD">
          <w:rPr>
            <w:rStyle w:val="Hypertextovodkaz"/>
          </w:rPr>
          <w:t>http://www.fit.vutbr.cz/~burgetr/FITLayout/manual/</w:t>
        </w:r>
      </w:hyperlink>
    </w:p>
    <w:p w:rsidR="002D070B" w:rsidRDefault="002D070B" w:rsidP="00530E56">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45"/>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260" w:rsidRDefault="00CD3260">
      <w:r>
        <w:separator/>
      </w:r>
    </w:p>
  </w:endnote>
  <w:endnote w:type="continuationSeparator" w:id="0">
    <w:p w:rsidR="00CD3260" w:rsidRDefault="00CD3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A85411" w:rsidRDefault="00A85411"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A85411" w:rsidRDefault="00A85411">
        <w:pPr>
          <w:pStyle w:val="Zpat"/>
          <w:jc w:val="center"/>
        </w:pPr>
        <w:r>
          <w:fldChar w:fldCharType="begin"/>
        </w:r>
        <w:r>
          <w:instrText>PAGE   \* MERGEFORMAT</w:instrText>
        </w:r>
        <w:r>
          <w:fldChar w:fldCharType="separate"/>
        </w:r>
        <w:r w:rsidR="0051029E">
          <w:rPr>
            <w:noProof/>
          </w:rPr>
          <w:t>38</w:t>
        </w:r>
        <w:r>
          <w:fldChar w:fldCharType="end"/>
        </w:r>
      </w:p>
    </w:sdtContent>
  </w:sdt>
  <w:p w:rsidR="00A85411" w:rsidRDefault="00A85411"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260" w:rsidRDefault="00CD3260">
      <w:r>
        <w:separator/>
      </w:r>
    </w:p>
  </w:footnote>
  <w:footnote w:type="continuationSeparator" w:id="0">
    <w:p w:rsidR="00CD3260" w:rsidRDefault="00CD3260">
      <w:r>
        <w:continuationSeparator/>
      </w:r>
    </w:p>
  </w:footnote>
  <w:footnote w:id="1">
    <w:p w:rsidR="00A85411" w:rsidRDefault="00A85411">
      <w:pPr>
        <w:pStyle w:val="Textpoznpodarou"/>
      </w:pPr>
      <w:r>
        <w:rPr>
          <w:rStyle w:val="Znakapoznpodarou"/>
        </w:rPr>
        <w:footnoteRef/>
      </w:r>
      <w:r>
        <w:t xml:space="preserve"> Document Object Model - </w:t>
      </w:r>
      <w:r w:rsidRPr="000E7564">
        <w:t>http://www.w3.org/DOM/</w:t>
      </w:r>
    </w:p>
  </w:footnote>
  <w:footnote w:id="2">
    <w:p w:rsidR="00A85411" w:rsidRDefault="00A85411">
      <w:pPr>
        <w:pStyle w:val="Textpoznpodarou"/>
      </w:pPr>
      <w:r>
        <w:rPr>
          <w:rStyle w:val="Znakapoznpodarou"/>
        </w:rPr>
        <w:footnoteRef/>
      </w:r>
      <w:r>
        <w:t xml:space="preserve"> W3C - </w:t>
      </w:r>
      <w:r w:rsidRPr="00F72B52">
        <w:t>World Wide Web Consortium je mezinárodní konsorcium, jehož členové společně s veřejností vyvíjejí webové standardy pro World Wide Web</w:t>
      </w:r>
    </w:p>
  </w:footnote>
  <w:footnote w:id="3">
    <w:p w:rsidR="00A85411" w:rsidRDefault="00A85411" w:rsidP="000175D4">
      <w:pPr>
        <w:pStyle w:val="Textpoznpodarou"/>
      </w:pPr>
      <w:r>
        <w:rPr>
          <w:rStyle w:val="Znakapoznpodarou"/>
        </w:rPr>
        <w:footnoteRef/>
      </w:r>
      <w:r>
        <w:t xml:space="preserve"> Ke stažení na </w:t>
      </w:r>
      <w:r w:rsidRPr="00DA16D2">
        <w:t>https://github.com/FitLayout/FitLayout.github.io</w:t>
      </w:r>
    </w:p>
  </w:footnote>
  <w:footnote w:id="4">
    <w:p w:rsidR="00A85411" w:rsidRPr="00352CBE" w:rsidRDefault="00A85411">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37CA"/>
    <w:rsid w:val="0000443B"/>
    <w:rsid w:val="00004B7A"/>
    <w:rsid w:val="000068D4"/>
    <w:rsid w:val="00007CBC"/>
    <w:rsid w:val="00012454"/>
    <w:rsid w:val="000131D3"/>
    <w:rsid w:val="000133C3"/>
    <w:rsid w:val="00015363"/>
    <w:rsid w:val="000175D4"/>
    <w:rsid w:val="00020172"/>
    <w:rsid w:val="0002145A"/>
    <w:rsid w:val="000231FB"/>
    <w:rsid w:val="000241DE"/>
    <w:rsid w:val="00024AA9"/>
    <w:rsid w:val="00027108"/>
    <w:rsid w:val="0002772A"/>
    <w:rsid w:val="00027A0E"/>
    <w:rsid w:val="000309C8"/>
    <w:rsid w:val="00031594"/>
    <w:rsid w:val="00031BFF"/>
    <w:rsid w:val="0003334B"/>
    <w:rsid w:val="00033652"/>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71A7"/>
    <w:rsid w:val="000B0273"/>
    <w:rsid w:val="000B08EF"/>
    <w:rsid w:val="000B0F8C"/>
    <w:rsid w:val="000B2D8B"/>
    <w:rsid w:val="000B42A5"/>
    <w:rsid w:val="000B585C"/>
    <w:rsid w:val="000B6C0E"/>
    <w:rsid w:val="000B75D4"/>
    <w:rsid w:val="000B75FE"/>
    <w:rsid w:val="000B77AB"/>
    <w:rsid w:val="000C00ED"/>
    <w:rsid w:val="000C1089"/>
    <w:rsid w:val="000C1206"/>
    <w:rsid w:val="000C199E"/>
    <w:rsid w:val="000C33F9"/>
    <w:rsid w:val="000C787B"/>
    <w:rsid w:val="000D0B8B"/>
    <w:rsid w:val="000D1EA4"/>
    <w:rsid w:val="000D56C6"/>
    <w:rsid w:val="000D6DE9"/>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7302"/>
    <w:rsid w:val="00121980"/>
    <w:rsid w:val="001226F4"/>
    <w:rsid w:val="00122D0E"/>
    <w:rsid w:val="00126B24"/>
    <w:rsid w:val="00126F55"/>
    <w:rsid w:val="00131485"/>
    <w:rsid w:val="001325D1"/>
    <w:rsid w:val="00132D90"/>
    <w:rsid w:val="00132FD8"/>
    <w:rsid w:val="001336F3"/>
    <w:rsid w:val="001353A6"/>
    <w:rsid w:val="001357A9"/>
    <w:rsid w:val="00136B2F"/>
    <w:rsid w:val="00137477"/>
    <w:rsid w:val="00140296"/>
    <w:rsid w:val="0014126A"/>
    <w:rsid w:val="001421B2"/>
    <w:rsid w:val="001445D7"/>
    <w:rsid w:val="00145A7E"/>
    <w:rsid w:val="00146E8B"/>
    <w:rsid w:val="00147A24"/>
    <w:rsid w:val="00150FB8"/>
    <w:rsid w:val="00152F59"/>
    <w:rsid w:val="00154AA8"/>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4BBF"/>
    <w:rsid w:val="001B51C6"/>
    <w:rsid w:val="001B74A7"/>
    <w:rsid w:val="001C07A2"/>
    <w:rsid w:val="001C1CDB"/>
    <w:rsid w:val="001C3A92"/>
    <w:rsid w:val="001C4436"/>
    <w:rsid w:val="001C4B87"/>
    <w:rsid w:val="001C4E6D"/>
    <w:rsid w:val="001C6422"/>
    <w:rsid w:val="001D2378"/>
    <w:rsid w:val="001D361D"/>
    <w:rsid w:val="001D4097"/>
    <w:rsid w:val="001D5418"/>
    <w:rsid w:val="001D5A85"/>
    <w:rsid w:val="001D685F"/>
    <w:rsid w:val="001D6905"/>
    <w:rsid w:val="001D692C"/>
    <w:rsid w:val="001D7DF0"/>
    <w:rsid w:val="001E0B68"/>
    <w:rsid w:val="001E2D19"/>
    <w:rsid w:val="001E3881"/>
    <w:rsid w:val="001E3E87"/>
    <w:rsid w:val="001E3F89"/>
    <w:rsid w:val="001E432A"/>
    <w:rsid w:val="001E4495"/>
    <w:rsid w:val="001E4A6C"/>
    <w:rsid w:val="001E71E9"/>
    <w:rsid w:val="001F190F"/>
    <w:rsid w:val="001F30E8"/>
    <w:rsid w:val="001F45A3"/>
    <w:rsid w:val="001F61B5"/>
    <w:rsid w:val="001F7A4A"/>
    <w:rsid w:val="002020DE"/>
    <w:rsid w:val="002036EC"/>
    <w:rsid w:val="002106D0"/>
    <w:rsid w:val="00211433"/>
    <w:rsid w:val="00215703"/>
    <w:rsid w:val="0021627D"/>
    <w:rsid w:val="002170A2"/>
    <w:rsid w:val="00217190"/>
    <w:rsid w:val="00220E6B"/>
    <w:rsid w:val="00220FF3"/>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223"/>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AB5"/>
    <w:rsid w:val="00284A81"/>
    <w:rsid w:val="00287726"/>
    <w:rsid w:val="00293A28"/>
    <w:rsid w:val="002946D9"/>
    <w:rsid w:val="00294C04"/>
    <w:rsid w:val="00295D1F"/>
    <w:rsid w:val="00296C1B"/>
    <w:rsid w:val="00296C3D"/>
    <w:rsid w:val="002975FF"/>
    <w:rsid w:val="002977F7"/>
    <w:rsid w:val="002A034A"/>
    <w:rsid w:val="002A242B"/>
    <w:rsid w:val="002A30DA"/>
    <w:rsid w:val="002A5203"/>
    <w:rsid w:val="002A5A0F"/>
    <w:rsid w:val="002B2A73"/>
    <w:rsid w:val="002B3F48"/>
    <w:rsid w:val="002B42E6"/>
    <w:rsid w:val="002B4B22"/>
    <w:rsid w:val="002B6654"/>
    <w:rsid w:val="002C0A91"/>
    <w:rsid w:val="002C167C"/>
    <w:rsid w:val="002C2F39"/>
    <w:rsid w:val="002C3F1F"/>
    <w:rsid w:val="002C7575"/>
    <w:rsid w:val="002D070B"/>
    <w:rsid w:val="002D2A1B"/>
    <w:rsid w:val="002D40B8"/>
    <w:rsid w:val="002D4BEA"/>
    <w:rsid w:val="002D4CA1"/>
    <w:rsid w:val="002D4EE7"/>
    <w:rsid w:val="002D4F71"/>
    <w:rsid w:val="002D5425"/>
    <w:rsid w:val="002D560F"/>
    <w:rsid w:val="002D7560"/>
    <w:rsid w:val="002E1D8B"/>
    <w:rsid w:val="002E2408"/>
    <w:rsid w:val="002E6B5C"/>
    <w:rsid w:val="002F65F6"/>
    <w:rsid w:val="0030210F"/>
    <w:rsid w:val="00302D87"/>
    <w:rsid w:val="003031E5"/>
    <w:rsid w:val="00304637"/>
    <w:rsid w:val="003100C1"/>
    <w:rsid w:val="00310DF5"/>
    <w:rsid w:val="003125E2"/>
    <w:rsid w:val="00312925"/>
    <w:rsid w:val="00312FDE"/>
    <w:rsid w:val="0031427D"/>
    <w:rsid w:val="00315032"/>
    <w:rsid w:val="003158E6"/>
    <w:rsid w:val="00316D0C"/>
    <w:rsid w:val="003220B1"/>
    <w:rsid w:val="00324CD8"/>
    <w:rsid w:val="0032640C"/>
    <w:rsid w:val="0033017D"/>
    <w:rsid w:val="00331EA7"/>
    <w:rsid w:val="00332684"/>
    <w:rsid w:val="00332B82"/>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2CBE"/>
    <w:rsid w:val="00352D20"/>
    <w:rsid w:val="00355729"/>
    <w:rsid w:val="003570C5"/>
    <w:rsid w:val="00360863"/>
    <w:rsid w:val="0036096E"/>
    <w:rsid w:val="00361022"/>
    <w:rsid w:val="00361626"/>
    <w:rsid w:val="0036298D"/>
    <w:rsid w:val="0036428C"/>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3A7C"/>
    <w:rsid w:val="003C6123"/>
    <w:rsid w:val="003C7205"/>
    <w:rsid w:val="003D39C7"/>
    <w:rsid w:val="003D3ACC"/>
    <w:rsid w:val="003D607A"/>
    <w:rsid w:val="003D7080"/>
    <w:rsid w:val="003D768F"/>
    <w:rsid w:val="003E2778"/>
    <w:rsid w:val="003E51CB"/>
    <w:rsid w:val="003E6857"/>
    <w:rsid w:val="003E7690"/>
    <w:rsid w:val="003F1583"/>
    <w:rsid w:val="003F18DF"/>
    <w:rsid w:val="003F3BF7"/>
    <w:rsid w:val="003F3C04"/>
    <w:rsid w:val="003F4D25"/>
    <w:rsid w:val="003F4F27"/>
    <w:rsid w:val="003F6A1A"/>
    <w:rsid w:val="00401D54"/>
    <w:rsid w:val="00402E13"/>
    <w:rsid w:val="004035CF"/>
    <w:rsid w:val="00403B07"/>
    <w:rsid w:val="00403BC8"/>
    <w:rsid w:val="00405DF7"/>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079C"/>
    <w:rsid w:val="00451C90"/>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0DE1"/>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0D35"/>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055"/>
    <w:rsid w:val="004D25F1"/>
    <w:rsid w:val="004D2796"/>
    <w:rsid w:val="004D32B5"/>
    <w:rsid w:val="004D3D75"/>
    <w:rsid w:val="004D44F6"/>
    <w:rsid w:val="004D751C"/>
    <w:rsid w:val="004D7FBB"/>
    <w:rsid w:val="004E1788"/>
    <w:rsid w:val="004E2631"/>
    <w:rsid w:val="004E2952"/>
    <w:rsid w:val="004E406C"/>
    <w:rsid w:val="004E4FF0"/>
    <w:rsid w:val="004E5381"/>
    <w:rsid w:val="004E5B7B"/>
    <w:rsid w:val="004E5BE3"/>
    <w:rsid w:val="004E637C"/>
    <w:rsid w:val="004E7A66"/>
    <w:rsid w:val="004F0D09"/>
    <w:rsid w:val="004F4A90"/>
    <w:rsid w:val="004F4B76"/>
    <w:rsid w:val="004F4C59"/>
    <w:rsid w:val="004F6A9E"/>
    <w:rsid w:val="004F7EA1"/>
    <w:rsid w:val="005007AF"/>
    <w:rsid w:val="005024C3"/>
    <w:rsid w:val="005035C4"/>
    <w:rsid w:val="0050535A"/>
    <w:rsid w:val="0051029E"/>
    <w:rsid w:val="005111AE"/>
    <w:rsid w:val="00512B65"/>
    <w:rsid w:val="00513166"/>
    <w:rsid w:val="00520AF2"/>
    <w:rsid w:val="00522063"/>
    <w:rsid w:val="005233E5"/>
    <w:rsid w:val="005234C7"/>
    <w:rsid w:val="0052420B"/>
    <w:rsid w:val="00526590"/>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391F"/>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6D6"/>
    <w:rsid w:val="005B1FC8"/>
    <w:rsid w:val="005B2FAE"/>
    <w:rsid w:val="005B4F15"/>
    <w:rsid w:val="005B564E"/>
    <w:rsid w:val="005B6693"/>
    <w:rsid w:val="005B7E12"/>
    <w:rsid w:val="005C0368"/>
    <w:rsid w:val="005C05F1"/>
    <w:rsid w:val="005C0977"/>
    <w:rsid w:val="005C1978"/>
    <w:rsid w:val="005C3DA8"/>
    <w:rsid w:val="005C4DA6"/>
    <w:rsid w:val="005C5D50"/>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176DE"/>
    <w:rsid w:val="006206DB"/>
    <w:rsid w:val="0062491F"/>
    <w:rsid w:val="00625053"/>
    <w:rsid w:val="00626CFD"/>
    <w:rsid w:val="00630B2A"/>
    <w:rsid w:val="00630DFB"/>
    <w:rsid w:val="00633B2B"/>
    <w:rsid w:val="006343D1"/>
    <w:rsid w:val="00634CAD"/>
    <w:rsid w:val="0063580F"/>
    <w:rsid w:val="0063586D"/>
    <w:rsid w:val="00635BE7"/>
    <w:rsid w:val="0063725E"/>
    <w:rsid w:val="006372FC"/>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589"/>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37"/>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09AD"/>
    <w:rsid w:val="006E0AB9"/>
    <w:rsid w:val="006E1023"/>
    <w:rsid w:val="006E2E65"/>
    <w:rsid w:val="006E4D2F"/>
    <w:rsid w:val="006E6B20"/>
    <w:rsid w:val="006E7DFD"/>
    <w:rsid w:val="006F0EB5"/>
    <w:rsid w:val="006F0F63"/>
    <w:rsid w:val="006F1C4B"/>
    <w:rsid w:val="006F3F3F"/>
    <w:rsid w:val="00701380"/>
    <w:rsid w:val="00701961"/>
    <w:rsid w:val="00702591"/>
    <w:rsid w:val="0070612A"/>
    <w:rsid w:val="00707302"/>
    <w:rsid w:val="00707930"/>
    <w:rsid w:val="007108D0"/>
    <w:rsid w:val="007114A2"/>
    <w:rsid w:val="00713532"/>
    <w:rsid w:val="00714725"/>
    <w:rsid w:val="007178CD"/>
    <w:rsid w:val="00720099"/>
    <w:rsid w:val="00720139"/>
    <w:rsid w:val="00723649"/>
    <w:rsid w:val="00726708"/>
    <w:rsid w:val="007300A4"/>
    <w:rsid w:val="00730B9A"/>
    <w:rsid w:val="00731354"/>
    <w:rsid w:val="00732A64"/>
    <w:rsid w:val="007333A9"/>
    <w:rsid w:val="00734BDC"/>
    <w:rsid w:val="00735B80"/>
    <w:rsid w:val="007364D9"/>
    <w:rsid w:val="007368C8"/>
    <w:rsid w:val="007379DD"/>
    <w:rsid w:val="00740AB8"/>
    <w:rsid w:val="007432FE"/>
    <w:rsid w:val="00744EB1"/>
    <w:rsid w:val="0074631A"/>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5DFD"/>
    <w:rsid w:val="00766EB6"/>
    <w:rsid w:val="00767F1C"/>
    <w:rsid w:val="007705CF"/>
    <w:rsid w:val="007733FA"/>
    <w:rsid w:val="00774B46"/>
    <w:rsid w:val="00775D10"/>
    <w:rsid w:val="00777051"/>
    <w:rsid w:val="00777676"/>
    <w:rsid w:val="0078025B"/>
    <w:rsid w:val="00781DCA"/>
    <w:rsid w:val="0078569C"/>
    <w:rsid w:val="00790AB0"/>
    <w:rsid w:val="00790D22"/>
    <w:rsid w:val="00792274"/>
    <w:rsid w:val="00792F84"/>
    <w:rsid w:val="00794C8D"/>
    <w:rsid w:val="0079511C"/>
    <w:rsid w:val="00797178"/>
    <w:rsid w:val="007976FC"/>
    <w:rsid w:val="00797717"/>
    <w:rsid w:val="00797894"/>
    <w:rsid w:val="007A155C"/>
    <w:rsid w:val="007A340D"/>
    <w:rsid w:val="007A54B9"/>
    <w:rsid w:val="007A5B3B"/>
    <w:rsid w:val="007A607F"/>
    <w:rsid w:val="007A71D6"/>
    <w:rsid w:val="007A7388"/>
    <w:rsid w:val="007B0D10"/>
    <w:rsid w:val="007B0EB1"/>
    <w:rsid w:val="007B160C"/>
    <w:rsid w:val="007B3F1A"/>
    <w:rsid w:val="007B5483"/>
    <w:rsid w:val="007B5C7F"/>
    <w:rsid w:val="007B7EAE"/>
    <w:rsid w:val="007C0343"/>
    <w:rsid w:val="007C15CD"/>
    <w:rsid w:val="007C25E4"/>
    <w:rsid w:val="007C2696"/>
    <w:rsid w:val="007C6EA3"/>
    <w:rsid w:val="007C78D9"/>
    <w:rsid w:val="007D1CBA"/>
    <w:rsid w:val="007D35CE"/>
    <w:rsid w:val="007D6E15"/>
    <w:rsid w:val="007E03F4"/>
    <w:rsid w:val="007E5D48"/>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297D"/>
    <w:rsid w:val="008144D9"/>
    <w:rsid w:val="008145C1"/>
    <w:rsid w:val="00814BC9"/>
    <w:rsid w:val="00814BD6"/>
    <w:rsid w:val="00815D23"/>
    <w:rsid w:val="00816223"/>
    <w:rsid w:val="0081762F"/>
    <w:rsid w:val="00817AB8"/>
    <w:rsid w:val="008203AA"/>
    <w:rsid w:val="00823EC8"/>
    <w:rsid w:val="00824533"/>
    <w:rsid w:val="008245E6"/>
    <w:rsid w:val="00824ACE"/>
    <w:rsid w:val="00825309"/>
    <w:rsid w:val="00825333"/>
    <w:rsid w:val="00825416"/>
    <w:rsid w:val="00825F3F"/>
    <w:rsid w:val="00826653"/>
    <w:rsid w:val="008318D4"/>
    <w:rsid w:val="00834290"/>
    <w:rsid w:val="008366E9"/>
    <w:rsid w:val="00840B9C"/>
    <w:rsid w:val="00851EDB"/>
    <w:rsid w:val="008528D2"/>
    <w:rsid w:val="0085332D"/>
    <w:rsid w:val="00853B38"/>
    <w:rsid w:val="00853EA5"/>
    <w:rsid w:val="0085474D"/>
    <w:rsid w:val="00856577"/>
    <w:rsid w:val="00856F17"/>
    <w:rsid w:val="00857B91"/>
    <w:rsid w:val="008625A5"/>
    <w:rsid w:val="00862C45"/>
    <w:rsid w:val="0086622F"/>
    <w:rsid w:val="00867CEB"/>
    <w:rsid w:val="00870E4E"/>
    <w:rsid w:val="0087213E"/>
    <w:rsid w:val="00877C96"/>
    <w:rsid w:val="00877DF7"/>
    <w:rsid w:val="00877F25"/>
    <w:rsid w:val="00880509"/>
    <w:rsid w:val="0088401B"/>
    <w:rsid w:val="0088697D"/>
    <w:rsid w:val="008872C3"/>
    <w:rsid w:val="0089047C"/>
    <w:rsid w:val="00891EB5"/>
    <w:rsid w:val="0089252D"/>
    <w:rsid w:val="00895EBD"/>
    <w:rsid w:val="00897781"/>
    <w:rsid w:val="008A329E"/>
    <w:rsid w:val="008A6E59"/>
    <w:rsid w:val="008A7CC1"/>
    <w:rsid w:val="008B2A77"/>
    <w:rsid w:val="008B3AE4"/>
    <w:rsid w:val="008B51E1"/>
    <w:rsid w:val="008B5E81"/>
    <w:rsid w:val="008B7C5E"/>
    <w:rsid w:val="008C0A26"/>
    <w:rsid w:val="008C1089"/>
    <w:rsid w:val="008C670E"/>
    <w:rsid w:val="008D1CA1"/>
    <w:rsid w:val="008D2146"/>
    <w:rsid w:val="008D28BB"/>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46D80"/>
    <w:rsid w:val="0095149B"/>
    <w:rsid w:val="00952B20"/>
    <w:rsid w:val="00953BBA"/>
    <w:rsid w:val="0095618F"/>
    <w:rsid w:val="00960CB5"/>
    <w:rsid w:val="00960F18"/>
    <w:rsid w:val="009624C3"/>
    <w:rsid w:val="00963E46"/>
    <w:rsid w:val="00964385"/>
    <w:rsid w:val="00965C54"/>
    <w:rsid w:val="00965E1E"/>
    <w:rsid w:val="00966127"/>
    <w:rsid w:val="0096735E"/>
    <w:rsid w:val="00967536"/>
    <w:rsid w:val="00967EBF"/>
    <w:rsid w:val="009739C3"/>
    <w:rsid w:val="009741E1"/>
    <w:rsid w:val="009749BB"/>
    <w:rsid w:val="00974CE0"/>
    <w:rsid w:val="00977F3D"/>
    <w:rsid w:val="0098050C"/>
    <w:rsid w:val="009810E6"/>
    <w:rsid w:val="009814CA"/>
    <w:rsid w:val="00981CED"/>
    <w:rsid w:val="009824F4"/>
    <w:rsid w:val="0098548D"/>
    <w:rsid w:val="00991275"/>
    <w:rsid w:val="009923EA"/>
    <w:rsid w:val="00994135"/>
    <w:rsid w:val="00995773"/>
    <w:rsid w:val="00995B42"/>
    <w:rsid w:val="00996B90"/>
    <w:rsid w:val="00997907"/>
    <w:rsid w:val="00997DC4"/>
    <w:rsid w:val="009A0D6F"/>
    <w:rsid w:val="009A1350"/>
    <w:rsid w:val="009A1A06"/>
    <w:rsid w:val="009A239E"/>
    <w:rsid w:val="009A25E1"/>
    <w:rsid w:val="009A5478"/>
    <w:rsid w:val="009A624B"/>
    <w:rsid w:val="009A6463"/>
    <w:rsid w:val="009B4354"/>
    <w:rsid w:val="009B47B2"/>
    <w:rsid w:val="009B50D8"/>
    <w:rsid w:val="009B6C92"/>
    <w:rsid w:val="009C214C"/>
    <w:rsid w:val="009C2A9F"/>
    <w:rsid w:val="009C3339"/>
    <w:rsid w:val="009C3D9A"/>
    <w:rsid w:val="009C5E1B"/>
    <w:rsid w:val="009C6A8B"/>
    <w:rsid w:val="009C6C6D"/>
    <w:rsid w:val="009C6D0F"/>
    <w:rsid w:val="009C7066"/>
    <w:rsid w:val="009C722E"/>
    <w:rsid w:val="009C73BD"/>
    <w:rsid w:val="009C75D9"/>
    <w:rsid w:val="009D0DA3"/>
    <w:rsid w:val="009D3930"/>
    <w:rsid w:val="009D4321"/>
    <w:rsid w:val="009D6C14"/>
    <w:rsid w:val="009E147A"/>
    <w:rsid w:val="009E26BB"/>
    <w:rsid w:val="009E31C0"/>
    <w:rsid w:val="009E455E"/>
    <w:rsid w:val="009E5504"/>
    <w:rsid w:val="009E58B2"/>
    <w:rsid w:val="009E5FFE"/>
    <w:rsid w:val="009E6666"/>
    <w:rsid w:val="009F3E11"/>
    <w:rsid w:val="009F523A"/>
    <w:rsid w:val="009F548B"/>
    <w:rsid w:val="009F7B84"/>
    <w:rsid w:val="00A0059E"/>
    <w:rsid w:val="00A00BB7"/>
    <w:rsid w:val="00A02BCF"/>
    <w:rsid w:val="00A05FC4"/>
    <w:rsid w:val="00A065AA"/>
    <w:rsid w:val="00A06B98"/>
    <w:rsid w:val="00A07B37"/>
    <w:rsid w:val="00A121FA"/>
    <w:rsid w:val="00A12B67"/>
    <w:rsid w:val="00A12F6A"/>
    <w:rsid w:val="00A13265"/>
    <w:rsid w:val="00A13294"/>
    <w:rsid w:val="00A13D28"/>
    <w:rsid w:val="00A20A7C"/>
    <w:rsid w:val="00A2173D"/>
    <w:rsid w:val="00A225D1"/>
    <w:rsid w:val="00A22664"/>
    <w:rsid w:val="00A228A3"/>
    <w:rsid w:val="00A237C0"/>
    <w:rsid w:val="00A23BDC"/>
    <w:rsid w:val="00A23FF3"/>
    <w:rsid w:val="00A249BE"/>
    <w:rsid w:val="00A250CA"/>
    <w:rsid w:val="00A25315"/>
    <w:rsid w:val="00A25949"/>
    <w:rsid w:val="00A25E61"/>
    <w:rsid w:val="00A270C1"/>
    <w:rsid w:val="00A30026"/>
    <w:rsid w:val="00A32C21"/>
    <w:rsid w:val="00A3377C"/>
    <w:rsid w:val="00A33A47"/>
    <w:rsid w:val="00A33D16"/>
    <w:rsid w:val="00A36394"/>
    <w:rsid w:val="00A37486"/>
    <w:rsid w:val="00A41B62"/>
    <w:rsid w:val="00A44A27"/>
    <w:rsid w:val="00A44EA8"/>
    <w:rsid w:val="00A4694E"/>
    <w:rsid w:val="00A52011"/>
    <w:rsid w:val="00A52918"/>
    <w:rsid w:val="00A52B1D"/>
    <w:rsid w:val="00A535E5"/>
    <w:rsid w:val="00A5365C"/>
    <w:rsid w:val="00A551D5"/>
    <w:rsid w:val="00A57591"/>
    <w:rsid w:val="00A575C1"/>
    <w:rsid w:val="00A60228"/>
    <w:rsid w:val="00A6115B"/>
    <w:rsid w:val="00A64194"/>
    <w:rsid w:val="00A656FF"/>
    <w:rsid w:val="00A66D74"/>
    <w:rsid w:val="00A67BEC"/>
    <w:rsid w:val="00A70A53"/>
    <w:rsid w:val="00A70FDE"/>
    <w:rsid w:val="00A72D14"/>
    <w:rsid w:val="00A761AE"/>
    <w:rsid w:val="00A77255"/>
    <w:rsid w:val="00A80DE2"/>
    <w:rsid w:val="00A82974"/>
    <w:rsid w:val="00A8481E"/>
    <w:rsid w:val="00A84F4E"/>
    <w:rsid w:val="00A85411"/>
    <w:rsid w:val="00A86523"/>
    <w:rsid w:val="00A91B21"/>
    <w:rsid w:val="00A92EC8"/>
    <w:rsid w:val="00A93077"/>
    <w:rsid w:val="00A93C63"/>
    <w:rsid w:val="00A9417A"/>
    <w:rsid w:val="00A94500"/>
    <w:rsid w:val="00A94518"/>
    <w:rsid w:val="00A95963"/>
    <w:rsid w:val="00A95F4D"/>
    <w:rsid w:val="00A967A3"/>
    <w:rsid w:val="00A96C72"/>
    <w:rsid w:val="00AA4CF0"/>
    <w:rsid w:val="00AA4D2D"/>
    <w:rsid w:val="00AA5829"/>
    <w:rsid w:val="00AA6A68"/>
    <w:rsid w:val="00AA6CE0"/>
    <w:rsid w:val="00AA76B5"/>
    <w:rsid w:val="00AA7B6C"/>
    <w:rsid w:val="00AB30FC"/>
    <w:rsid w:val="00AB6851"/>
    <w:rsid w:val="00AB7AEA"/>
    <w:rsid w:val="00AC1051"/>
    <w:rsid w:val="00AC1184"/>
    <w:rsid w:val="00AC1E1D"/>
    <w:rsid w:val="00AC33E3"/>
    <w:rsid w:val="00AC3529"/>
    <w:rsid w:val="00AC40A7"/>
    <w:rsid w:val="00AC47B3"/>
    <w:rsid w:val="00AC5FF9"/>
    <w:rsid w:val="00AC6657"/>
    <w:rsid w:val="00AC77A1"/>
    <w:rsid w:val="00AD1842"/>
    <w:rsid w:val="00AD1DFB"/>
    <w:rsid w:val="00AD2280"/>
    <w:rsid w:val="00AD31DB"/>
    <w:rsid w:val="00AD496F"/>
    <w:rsid w:val="00AD4D36"/>
    <w:rsid w:val="00AD4DBD"/>
    <w:rsid w:val="00AD5B72"/>
    <w:rsid w:val="00AD68C5"/>
    <w:rsid w:val="00AE0FD5"/>
    <w:rsid w:val="00AE195B"/>
    <w:rsid w:val="00AE1ECC"/>
    <w:rsid w:val="00AE1FBC"/>
    <w:rsid w:val="00AE2140"/>
    <w:rsid w:val="00AE678A"/>
    <w:rsid w:val="00AE75C1"/>
    <w:rsid w:val="00AF03EA"/>
    <w:rsid w:val="00AF1C7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305E"/>
    <w:rsid w:val="00B1436E"/>
    <w:rsid w:val="00B203D8"/>
    <w:rsid w:val="00B22440"/>
    <w:rsid w:val="00B2320C"/>
    <w:rsid w:val="00B26A44"/>
    <w:rsid w:val="00B26D11"/>
    <w:rsid w:val="00B27FF3"/>
    <w:rsid w:val="00B30984"/>
    <w:rsid w:val="00B31EFF"/>
    <w:rsid w:val="00B326B8"/>
    <w:rsid w:val="00B33C93"/>
    <w:rsid w:val="00B3458D"/>
    <w:rsid w:val="00B35082"/>
    <w:rsid w:val="00B35D50"/>
    <w:rsid w:val="00B43943"/>
    <w:rsid w:val="00B44206"/>
    <w:rsid w:val="00B45261"/>
    <w:rsid w:val="00B50927"/>
    <w:rsid w:val="00B533E6"/>
    <w:rsid w:val="00B53934"/>
    <w:rsid w:val="00B55283"/>
    <w:rsid w:val="00B5631D"/>
    <w:rsid w:val="00B57B5A"/>
    <w:rsid w:val="00B63458"/>
    <w:rsid w:val="00B65AB3"/>
    <w:rsid w:val="00B65AD9"/>
    <w:rsid w:val="00B673D2"/>
    <w:rsid w:val="00B67B4D"/>
    <w:rsid w:val="00B7137C"/>
    <w:rsid w:val="00B719C3"/>
    <w:rsid w:val="00B75062"/>
    <w:rsid w:val="00B76422"/>
    <w:rsid w:val="00B7656A"/>
    <w:rsid w:val="00B810EA"/>
    <w:rsid w:val="00B8208C"/>
    <w:rsid w:val="00B85268"/>
    <w:rsid w:val="00B912F5"/>
    <w:rsid w:val="00B9232C"/>
    <w:rsid w:val="00B95DA0"/>
    <w:rsid w:val="00B961DA"/>
    <w:rsid w:val="00B962EE"/>
    <w:rsid w:val="00B96C05"/>
    <w:rsid w:val="00B97ADF"/>
    <w:rsid w:val="00BA3B3A"/>
    <w:rsid w:val="00BA54EA"/>
    <w:rsid w:val="00BA7849"/>
    <w:rsid w:val="00BB03C5"/>
    <w:rsid w:val="00BB0CAB"/>
    <w:rsid w:val="00BB0E9E"/>
    <w:rsid w:val="00BB4CAA"/>
    <w:rsid w:val="00BB4FCC"/>
    <w:rsid w:val="00BB573C"/>
    <w:rsid w:val="00BC038F"/>
    <w:rsid w:val="00BC30F0"/>
    <w:rsid w:val="00BC7F73"/>
    <w:rsid w:val="00BD0E8C"/>
    <w:rsid w:val="00BD1195"/>
    <w:rsid w:val="00BD16C4"/>
    <w:rsid w:val="00BD24C2"/>
    <w:rsid w:val="00BD2B38"/>
    <w:rsid w:val="00BD2ED5"/>
    <w:rsid w:val="00BD51FE"/>
    <w:rsid w:val="00BE0185"/>
    <w:rsid w:val="00BE28DF"/>
    <w:rsid w:val="00BE2C6C"/>
    <w:rsid w:val="00BE669A"/>
    <w:rsid w:val="00BF08C9"/>
    <w:rsid w:val="00BF1224"/>
    <w:rsid w:val="00BF3D5F"/>
    <w:rsid w:val="00BF3E19"/>
    <w:rsid w:val="00BF45B9"/>
    <w:rsid w:val="00BF4B33"/>
    <w:rsid w:val="00C00D9E"/>
    <w:rsid w:val="00C02F69"/>
    <w:rsid w:val="00C03801"/>
    <w:rsid w:val="00C04263"/>
    <w:rsid w:val="00C078C3"/>
    <w:rsid w:val="00C07CEA"/>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075D"/>
    <w:rsid w:val="00C41399"/>
    <w:rsid w:val="00C43335"/>
    <w:rsid w:val="00C467BF"/>
    <w:rsid w:val="00C471F1"/>
    <w:rsid w:val="00C50F77"/>
    <w:rsid w:val="00C518D6"/>
    <w:rsid w:val="00C53C95"/>
    <w:rsid w:val="00C54229"/>
    <w:rsid w:val="00C54588"/>
    <w:rsid w:val="00C54CB0"/>
    <w:rsid w:val="00C55A7C"/>
    <w:rsid w:val="00C61068"/>
    <w:rsid w:val="00C63C76"/>
    <w:rsid w:val="00C64030"/>
    <w:rsid w:val="00C651BC"/>
    <w:rsid w:val="00C65EA9"/>
    <w:rsid w:val="00C660F2"/>
    <w:rsid w:val="00C66646"/>
    <w:rsid w:val="00C6670B"/>
    <w:rsid w:val="00C674D3"/>
    <w:rsid w:val="00C71DDA"/>
    <w:rsid w:val="00C72DBE"/>
    <w:rsid w:val="00C73A8A"/>
    <w:rsid w:val="00C73C5A"/>
    <w:rsid w:val="00C74152"/>
    <w:rsid w:val="00C75E23"/>
    <w:rsid w:val="00C81769"/>
    <w:rsid w:val="00C82CD1"/>
    <w:rsid w:val="00C84F0B"/>
    <w:rsid w:val="00C85263"/>
    <w:rsid w:val="00C87EB1"/>
    <w:rsid w:val="00C90604"/>
    <w:rsid w:val="00C9302F"/>
    <w:rsid w:val="00C942ED"/>
    <w:rsid w:val="00C9464A"/>
    <w:rsid w:val="00C94A03"/>
    <w:rsid w:val="00C95F55"/>
    <w:rsid w:val="00C97464"/>
    <w:rsid w:val="00C979C1"/>
    <w:rsid w:val="00CA03B5"/>
    <w:rsid w:val="00CA0E59"/>
    <w:rsid w:val="00CA25F7"/>
    <w:rsid w:val="00CA4A8B"/>
    <w:rsid w:val="00CA50CA"/>
    <w:rsid w:val="00CA5D9B"/>
    <w:rsid w:val="00CA62AB"/>
    <w:rsid w:val="00CB284F"/>
    <w:rsid w:val="00CB3141"/>
    <w:rsid w:val="00CB4D2A"/>
    <w:rsid w:val="00CB61D4"/>
    <w:rsid w:val="00CB76B3"/>
    <w:rsid w:val="00CC01AF"/>
    <w:rsid w:val="00CC0F1E"/>
    <w:rsid w:val="00CC15DA"/>
    <w:rsid w:val="00CC6CBA"/>
    <w:rsid w:val="00CD0299"/>
    <w:rsid w:val="00CD29AE"/>
    <w:rsid w:val="00CD2C19"/>
    <w:rsid w:val="00CD2D4D"/>
    <w:rsid w:val="00CD3260"/>
    <w:rsid w:val="00CE0862"/>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3FFA"/>
    <w:rsid w:val="00D24795"/>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CCC"/>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0597"/>
    <w:rsid w:val="00DC11BC"/>
    <w:rsid w:val="00DC273C"/>
    <w:rsid w:val="00DC359A"/>
    <w:rsid w:val="00DC3D69"/>
    <w:rsid w:val="00DC4F42"/>
    <w:rsid w:val="00DC51CE"/>
    <w:rsid w:val="00DC7E56"/>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85510"/>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A6995"/>
    <w:rsid w:val="00EB02CF"/>
    <w:rsid w:val="00EB1F6E"/>
    <w:rsid w:val="00EB273A"/>
    <w:rsid w:val="00EB3125"/>
    <w:rsid w:val="00EB3D4A"/>
    <w:rsid w:val="00EB44C1"/>
    <w:rsid w:val="00EC0D84"/>
    <w:rsid w:val="00EC10D5"/>
    <w:rsid w:val="00EC2CA2"/>
    <w:rsid w:val="00EC539E"/>
    <w:rsid w:val="00EC60DF"/>
    <w:rsid w:val="00ED18A4"/>
    <w:rsid w:val="00ED36F7"/>
    <w:rsid w:val="00ED483A"/>
    <w:rsid w:val="00ED54D5"/>
    <w:rsid w:val="00ED5B07"/>
    <w:rsid w:val="00ED7847"/>
    <w:rsid w:val="00EE09F2"/>
    <w:rsid w:val="00EF0A16"/>
    <w:rsid w:val="00EF0C16"/>
    <w:rsid w:val="00EF1E8B"/>
    <w:rsid w:val="00EF1F9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48B3"/>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6B1"/>
    <w:rsid w:val="00F82A29"/>
    <w:rsid w:val="00F83BCE"/>
    <w:rsid w:val="00F85347"/>
    <w:rsid w:val="00F872FF"/>
    <w:rsid w:val="00F876E0"/>
    <w:rsid w:val="00F90419"/>
    <w:rsid w:val="00F917EB"/>
    <w:rsid w:val="00F9222C"/>
    <w:rsid w:val="00F92C81"/>
    <w:rsid w:val="00F9470E"/>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0381"/>
    <w:rsid w:val="00FC1A93"/>
    <w:rsid w:val="00FC39ED"/>
    <w:rsid w:val="00FC3E94"/>
    <w:rsid w:val="00FC468F"/>
    <w:rsid w:val="00FC50AC"/>
    <w:rsid w:val="00FC5DD5"/>
    <w:rsid w:val="00FC5F4E"/>
    <w:rsid w:val="00FC77CB"/>
    <w:rsid w:val="00FD1CC0"/>
    <w:rsid w:val="00FD30C9"/>
    <w:rsid w:val="00FD4DE9"/>
    <w:rsid w:val="00FD50BA"/>
    <w:rsid w:val="00FD53C8"/>
    <w:rsid w:val="00FD5733"/>
    <w:rsid w:val="00FD65A8"/>
    <w:rsid w:val="00FD6DD9"/>
    <w:rsid w:val="00FD773D"/>
    <w:rsid w:val="00FD7A87"/>
    <w:rsid w:val="00FE0476"/>
    <w:rsid w:val="00FE109E"/>
    <w:rsid w:val="00FE286A"/>
    <w:rsid w:val="00FE4B9B"/>
    <w:rsid w:val="00FE4F49"/>
    <w:rsid w:val="00FE5023"/>
    <w:rsid w:val="00FE508C"/>
    <w:rsid w:val="00FE519B"/>
    <w:rsid w:val="00FE7380"/>
    <w:rsid w:val="00FE7F7C"/>
    <w:rsid w:val="00FF0C6C"/>
    <w:rsid w:val="00FF3C43"/>
    <w:rsid w:val="00FF3D92"/>
    <w:rsid w:val="00FF3FF2"/>
    <w:rsid w:val="00FF4FD4"/>
    <w:rsid w:val="00FF564E"/>
    <w:rsid w:val="00FF7083"/>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fit.vutbr.cz/~burgetr/pubs.php?id=10252"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feec.vutbr.cz/EEICT/2011/sbornik/03-Doktorske%20projekty/08-Informacni%20systemy/10-xzelen11.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fit.vutbr.cz/~burgetr/FITLay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zjucadcg.cn/dengcai/VIPS/VIPS_July-2004.pdf"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fit.vutbr.cz/~burgetr/FITLayout/manua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cssbox.sourceforge.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0E60C-5D64-4B08-B3D4-DE7A723DF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7326</TotalTime>
  <Pages>48</Pages>
  <Words>8703</Words>
  <Characters>51349</Characters>
  <Application>Microsoft Office Word</Application>
  <DocSecurity>0</DocSecurity>
  <Lines>427</Lines>
  <Paragraphs>119</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59933</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14800</cp:revision>
  <cp:lastPrinted>2016-04-20T12:53:00Z</cp:lastPrinted>
  <dcterms:created xsi:type="dcterms:W3CDTF">2015-09-21T16:18:00Z</dcterms:created>
  <dcterms:modified xsi:type="dcterms:W3CDTF">2016-04-23T22:53:00Z</dcterms:modified>
</cp:coreProperties>
</file>