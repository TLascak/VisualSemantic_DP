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Bc. Tomáš Laščák</w:t>
      </w:r>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Bc. Tomáš Laščák</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Frameworku FitLayout,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r w:rsidRPr="00912EE1">
        <w:t>Abstract</w:t>
      </w:r>
    </w:p>
    <w:p w:rsidR="002D2A1B" w:rsidRPr="00912EE1" w:rsidRDefault="00D75321" w:rsidP="00C660F2">
      <w:pPr>
        <w:pStyle w:val="ds34"/>
        <w:spacing w:line="312" w:lineRule="auto"/>
      </w:pPr>
      <w:r>
        <w:t>Segmentation of web pages i</w:t>
      </w:r>
      <w:r w:rsidR="006602D4">
        <w:t>s</w:t>
      </w:r>
      <w:r>
        <w:t xml:space="preserve"> one of the disciplines of information extraction. </w:t>
      </w:r>
      <w:r w:rsidR="00ED7847">
        <w:t xml:space="preserve">It allows to divide the page into different semantic blocks. </w:t>
      </w:r>
      <w:r w:rsidR="005A2378">
        <w:t>Term</w:t>
      </w:r>
      <w:r w:rsidR="00D27D1F">
        <w:t xml:space="preserve"> project deals with learning about segmentation as well as a segmentation method. </w:t>
      </w:r>
      <w:r w:rsidR="003451C9">
        <w:t xml:space="preserve">In this paper we describe various of examples method such as VIPS, DOM PS etc. </w:t>
      </w:r>
      <w:r w:rsidR="004E406C">
        <w:t xml:space="preserve">There is a theoretical description of the chosen method and also FitLayout Framework, which will be expanded by this method. </w:t>
      </w:r>
      <w:r w:rsidR="00BD24C2">
        <w:t xml:space="preserve">In the conclusion is a summary and description of the other procedures for the establishment of the work on the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Vizuální sémantika, Java, WWW, Segmentace, Document Object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r w:rsidRPr="00912EE1">
        <w:t>Keywords</w:t>
      </w:r>
    </w:p>
    <w:p w:rsidR="00A86523" w:rsidRDefault="00DB3D4C" w:rsidP="00C660F2">
      <w:pPr>
        <w:pStyle w:val="ds34"/>
        <w:spacing w:line="312" w:lineRule="auto"/>
      </w:pPr>
      <w:r>
        <w:t>Visual semantic, Java, WWW, Segmentation,  Document Object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r>
        <w:t>Laščák</w:t>
      </w:r>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Tomáš Laščák</w:t>
      </w:r>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Tomáš Laščák</w:t>
      </w:r>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7911708"/>
      <w:bookmarkEnd w:id="1"/>
      <w:bookmarkEnd w:id="2"/>
      <w:r>
        <w:lastRenderedPageBreak/>
        <w:t>Obsah</w:t>
      </w:r>
      <w:bookmarkEnd w:id="5"/>
    </w:p>
    <w:p w:rsidR="0048107A"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7911708" w:history="1">
        <w:r w:rsidR="0048107A" w:rsidRPr="00CB34DB">
          <w:rPr>
            <w:rStyle w:val="Hypertextovodkaz"/>
            <w:noProof/>
          </w:rPr>
          <w:t>Obsah</w:t>
        </w:r>
        <w:r w:rsidR="0048107A">
          <w:rPr>
            <w:noProof/>
            <w:webHidden/>
          </w:rPr>
          <w:tab/>
        </w:r>
        <w:r w:rsidR="0048107A">
          <w:rPr>
            <w:noProof/>
            <w:webHidden/>
          </w:rPr>
          <w:fldChar w:fldCharType="begin"/>
        </w:r>
        <w:r w:rsidR="0048107A">
          <w:rPr>
            <w:noProof/>
            <w:webHidden/>
          </w:rPr>
          <w:instrText xml:space="preserve"> PAGEREF _Toc447911708 \h </w:instrText>
        </w:r>
        <w:r w:rsidR="0048107A">
          <w:rPr>
            <w:noProof/>
            <w:webHidden/>
          </w:rPr>
        </w:r>
        <w:r w:rsidR="0048107A">
          <w:rPr>
            <w:noProof/>
            <w:webHidden/>
          </w:rPr>
          <w:fldChar w:fldCharType="separate"/>
        </w:r>
        <w:r w:rsidR="0048107A">
          <w:rPr>
            <w:noProof/>
            <w:webHidden/>
          </w:rPr>
          <w:t>1</w:t>
        </w:r>
        <w:r w:rsidR="0048107A">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09" w:history="1">
        <w:r w:rsidRPr="00CB34DB">
          <w:rPr>
            <w:rStyle w:val="Hypertextovodkaz"/>
            <w:noProof/>
          </w:rPr>
          <w:t>1</w:t>
        </w:r>
        <w:r>
          <w:rPr>
            <w:rFonts w:asciiTheme="minorHAnsi" w:eastAsiaTheme="minorEastAsia" w:hAnsiTheme="minorHAnsi" w:cstheme="minorBidi"/>
            <w:noProof/>
            <w:sz w:val="22"/>
            <w:szCs w:val="22"/>
          </w:rPr>
          <w:tab/>
        </w:r>
        <w:r w:rsidRPr="00CB34DB">
          <w:rPr>
            <w:rStyle w:val="Hypertextovodkaz"/>
            <w:noProof/>
          </w:rPr>
          <w:t>Úvod</w:t>
        </w:r>
        <w:r>
          <w:rPr>
            <w:noProof/>
            <w:webHidden/>
          </w:rPr>
          <w:tab/>
        </w:r>
        <w:r>
          <w:rPr>
            <w:noProof/>
            <w:webHidden/>
          </w:rPr>
          <w:fldChar w:fldCharType="begin"/>
        </w:r>
        <w:r>
          <w:rPr>
            <w:noProof/>
            <w:webHidden/>
          </w:rPr>
          <w:instrText xml:space="preserve"> PAGEREF _Toc447911709 \h </w:instrText>
        </w:r>
        <w:r>
          <w:rPr>
            <w:noProof/>
            <w:webHidden/>
          </w:rPr>
        </w:r>
        <w:r>
          <w:rPr>
            <w:noProof/>
            <w:webHidden/>
          </w:rPr>
          <w:fldChar w:fldCharType="separate"/>
        </w:r>
        <w:r>
          <w:rPr>
            <w:noProof/>
            <w:webHidden/>
          </w:rPr>
          <w:t>2</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10" w:history="1">
        <w:r w:rsidRPr="00CB34DB">
          <w:rPr>
            <w:rStyle w:val="Hypertextovodkaz"/>
            <w:noProof/>
          </w:rPr>
          <w:t>2</w:t>
        </w:r>
        <w:r>
          <w:rPr>
            <w:rFonts w:asciiTheme="minorHAnsi" w:eastAsiaTheme="minorEastAsia" w:hAnsiTheme="minorHAnsi" w:cstheme="minorBidi"/>
            <w:noProof/>
            <w:sz w:val="22"/>
            <w:szCs w:val="22"/>
          </w:rPr>
          <w:tab/>
        </w:r>
        <w:r w:rsidRPr="00CB34DB">
          <w:rPr>
            <w:rStyle w:val="Hypertextovodkaz"/>
            <w:noProof/>
          </w:rPr>
          <w:t>Segmentace webových stránek</w:t>
        </w:r>
        <w:r>
          <w:rPr>
            <w:noProof/>
            <w:webHidden/>
          </w:rPr>
          <w:tab/>
        </w:r>
        <w:r>
          <w:rPr>
            <w:noProof/>
            <w:webHidden/>
          </w:rPr>
          <w:fldChar w:fldCharType="begin"/>
        </w:r>
        <w:r>
          <w:rPr>
            <w:noProof/>
            <w:webHidden/>
          </w:rPr>
          <w:instrText xml:space="preserve"> PAGEREF _Toc447911710 \h </w:instrText>
        </w:r>
        <w:r>
          <w:rPr>
            <w:noProof/>
            <w:webHidden/>
          </w:rPr>
        </w:r>
        <w:r>
          <w:rPr>
            <w:noProof/>
            <w:webHidden/>
          </w:rPr>
          <w:fldChar w:fldCharType="separate"/>
        </w:r>
        <w:r>
          <w:rPr>
            <w:noProof/>
            <w:webHidden/>
          </w:rPr>
          <w:t>3</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11" w:history="1">
        <w:r w:rsidRPr="00CB34DB">
          <w:rPr>
            <w:rStyle w:val="Hypertextovodkaz"/>
            <w:noProof/>
          </w:rPr>
          <w:t>2.1</w:t>
        </w:r>
        <w:r>
          <w:rPr>
            <w:rFonts w:asciiTheme="minorHAnsi" w:eastAsiaTheme="minorEastAsia" w:hAnsiTheme="minorHAnsi" w:cstheme="minorBidi"/>
            <w:noProof/>
            <w:sz w:val="22"/>
            <w:szCs w:val="22"/>
          </w:rPr>
          <w:tab/>
        </w:r>
        <w:r w:rsidRPr="00CB34DB">
          <w:rPr>
            <w:rStyle w:val="Hypertextovodkaz"/>
            <w:noProof/>
          </w:rPr>
          <w:t>DOM-based Page Segmentation</w:t>
        </w:r>
        <w:r>
          <w:rPr>
            <w:noProof/>
            <w:webHidden/>
          </w:rPr>
          <w:tab/>
        </w:r>
        <w:r>
          <w:rPr>
            <w:noProof/>
            <w:webHidden/>
          </w:rPr>
          <w:fldChar w:fldCharType="begin"/>
        </w:r>
        <w:r>
          <w:rPr>
            <w:noProof/>
            <w:webHidden/>
          </w:rPr>
          <w:instrText xml:space="preserve"> PAGEREF _Toc447911711 \h </w:instrText>
        </w:r>
        <w:r>
          <w:rPr>
            <w:noProof/>
            <w:webHidden/>
          </w:rPr>
        </w:r>
        <w:r>
          <w:rPr>
            <w:noProof/>
            <w:webHidden/>
          </w:rPr>
          <w:fldChar w:fldCharType="separate"/>
        </w:r>
        <w:r>
          <w:rPr>
            <w:noProof/>
            <w:webHidden/>
          </w:rPr>
          <w:t>3</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12" w:history="1">
        <w:r w:rsidRPr="00CB34DB">
          <w:rPr>
            <w:rStyle w:val="Hypertextovodkaz"/>
            <w:noProof/>
          </w:rPr>
          <w:t>2.2</w:t>
        </w:r>
        <w:r>
          <w:rPr>
            <w:rFonts w:asciiTheme="minorHAnsi" w:eastAsiaTheme="minorEastAsia" w:hAnsiTheme="minorHAnsi" w:cstheme="minorBidi"/>
            <w:noProof/>
            <w:sz w:val="22"/>
            <w:szCs w:val="22"/>
          </w:rPr>
          <w:tab/>
        </w:r>
        <w:r w:rsidRPr="00CB34DB">
          <w:rPr>
            <w:rStyle w:val="Hypertextovodkaz"/>
            <w:noProof/>
          </w:rPr>
          <w:t>Vision-based Page Segmentation – VIPS</w:t>
        </w:r>
        <w:r>
          <w:rPr>
            <w:noProof/>
            <w:webHidden/>
          </w:rPr>
          <w:tab/>
        </w:r>
        <w:r>
          <w:rPr>
            <w:noProof/>
            <w:webHidden/>
          </w:rPr>
          <w:fldChar w:fldCharType="begin"/>
        </w:r>
        <w:r>
          <w:rPr>
            <w:noProof/>
            <w:webHidden/>
          </w:rPr>
          <w:instrText xml:space="preserve"> PAGEREF _Toc447911712 \h </w:instrText>
        </w:r>
        <w:r>
          <w:rPr>
            <w:noProof/>
            <w:webHidden/>
          </w:rPr>
        </w:r>
        <w:r>
          <w:rPr>
            <w:noProof/>
            <w:webHidden/>
          </w:rPr>
          <w:fldChar w:fldCharType="separate"/>
        </w:r>
        <w:r>
          <w:rPr>
            <w:noProof/>
            <w:webHidden/>
          </w:rPr>
          <w:t>4</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13" w:history="1">
        <w:r w:rsidRPr="00CB34DB">
          <w:rPr>
            <w:rStyle w:val="Hypertextovodkaz"/>
            <w:noProof/>
          </w:rPr>
          <w:t>2.3</w:t>
        </w:r>
        <w:r>
          <w:rPr>
            <w:rFonts w:asciiTheme="minorHAnsi" w:eastAsiaTheme="minorEastAsia" w:hAnsiTheme="minorHAnsi" w:cstheme="minorBidi"/>
            <w:noProof/>
            <w:sz w:val="22"/>
            <w:szCs w:val="22"/>
          </w:rPr>
          <w:tab/>
        </w:r>
        <w:r w:rsidRPr="00CB34DB">
          <w:rPr>
            <w:rStyle w:val="Hypertextovodkaz"/>
            <w:noProof/>
          </w:rPr>
          <w:t>Box Clustering Segmentation</w:t>
        </w:r>
        <w:r>
          <w:rPr>
            <w:noProof/>
            <w:webHidden/>
          </w:rPr>
          <w:tab/>
        </w:r>
        <w:r>
          <w:rPr>
            <w:noProof/>
            <w:webHidden/>
          </w:rPr>
          <w:fldChar w:fldCharType="begin"/>
        </w:r>
        <w:r>
          <w:rPr>
            <w:noProof/>
            <w:webHidden/>
          </w:rPr>
          <w:instrText xml:space="preserve"> PAGEREF _Toc447911713 \h </w:instrText>
        </w:r>
        <w:r>
          <w:rPr>
            <w:noProof/>
            <w:webHidden/>
          </w:rPr>
        </w:r>
        <w:r>
          <w:rPr>
            <w:noProof/>
            <w:webHidden/>
          </w:rPr>
          <w:fldChar w:fldCharType="separate"/>
        </w:r>
        <w:r>
          <w:rPr>
            <w:noProof/>
            <w:webHidden/>
          </w:rPr>
          <w:t>5</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14" w:history="1">
        <w:r w:rsidRPr="00CB34DB">
          <w:rPr>
            <w:rStyle w:val="Hypertextovodkaz"/>
            <w:noProof/>
          </w:rPr>
          <w:t>3</w:t>
        </w:r>
        <w:r>
          <w:rPr>
            <w:rFonts w:asciiTheme="minorHAnsi" w:eastAsiaTheme="minorEastAsia" w:hAnsiTheme="minorHAnsi" w:cstheme="minorBidi"/>
            <w:noProof/>
            <w:sz w:val="22"/>
            <w:szCs w:val="22"/>
          </w:rPr>
          <w:tab/>
        </w:r>
        <w:r w:rsidRPr="00CB34DB">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_Toc447911714 \h </w:instrText>
        </w:r>
        <w:r>
          <w:rPr>
            <w:noProof/>
            <w:webHidden/>
          </w:rPr>
        </w:r>
        <w:r>
          <w:rPr>
            <w:noProof/>
            <w:webHidden/>
          </w:rPr>
          <w:fldChar w:fldCharType="separate"/>
        </w:r>
        <w:r>
          <w:rPr>
            <w:noProof/>
            <w:webHidden/>
          </w:rPr>
          <w:t>7</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15" w:history="1">
        <w:r w:rsidRPr="00CB34DB">
          <w:rPr>
            <w:rStyle w:val="Hypertextovodkaz"/>
            <w:noProof/>
          </w:rPr>
          <w:t>3.1</w:t>
        </w:r>
        <w:r>
          <w:rPr>
            <w:rFonts w:asciiTheme="minorHAnsi" w:eastAsiaTheme="minorEastAsia" w:hAnsiTheme="minorHAnsi" w:cstheme="minorBidi"/>
            <w:noProof/>
            <w:sz w:val="22"/>
            <w:szCs w:val="22"/>
          </w:rPr>
          <w:tab/>
        </w:r>
        <w:r w:rsidRPr="00CB34DB">
          <w:rPr>
            <w:rStyle w:val="Hypertextovodkaz"/>
            <w:noProof/>
          </w:rPr>
          <w:t>Příprava</w:t>
        </w:r>
        <w:r>
          <w:rPr>
            <w:noProof/>
            <w:webHidden/>
          </w:rPr>
          <w:tab/>
        </w:r>
        <w:r>
          <w:rPr>
            <w:noProof/>
            <w:webHidden/>
          </w:rPr>
          <w:fldChar w:fldCharType="begin"/>
        </w:r>
        <w:r>
          <w:rPr>
            <w:noProof/>
            <w:webHidden/>
          </w:rPr>
          <w:instrText xml:space="preserve"> PAGEREF _Toc447911715 \h </w:instrText>
        </w:r>
        <w:r>
          <w:rPr>
            <w:noProof/>
            <w:webHidden/>
          </w:rPr>
        </w:r>
        <w:r>
          <w:rPr>
            <w:noProof/>
            <w:webHidden/>
          </w:rPr>
          <w:fldChar w:fldCharType="separate"/>
        </w:r>
        <w:r>
          <w:rPr>
            <w:noProof/>
            <w:webHidden/>
          </w:rPr>
          <w:t>7</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16" w:history="1">
        <w:r w:rsidRPr="00CB34DB">
          <w:rPr>
            <w:rStyle w:val="Hypertextovodkaz"/>
            <w:noProof/>
          </w:rPr>
          <w:t>3.1.1</w:t>
        </w:r>
        <w:r>
          <w:rPr>
            <w:rFonts w:asciiTheme="minorHAnsi" w:eastAsiaTheme="minorEastAsia" w:hAnsiTheme="minorHAnsi" w:cstheme="minorBidi"/>
            <w:noProof/>
            <w:sz w:val="22"/>
            <w:szCs w:val="22"/>
          </w:rPr>
          <w:tab/>
        </w:r>
        <w:r w:rsidRPr="00CB34DB">
          <w:rPr>
            <w:rStyle w:val="Hypertextovodkaz"/>
            <w:noProof/>
          </w:rPr>
          <w:t>Vizuální bloky</w:t>
        </w:r>
        <w:r>
          <w:rPr>
            <w:noProof/>
            <w:webHidden/>
          </w:rPr>
          <w:tab/>
        </w:r>
        <w:r>
          <w:rPr>
            <w:noProof/>
            <w:webHidden/>
          </w:rPr>
          <w:fldChar w:fldCharType="begin"/>
        </w:r>
        <w:r>
          <w:rPr>
            <w:noProof/>
            <w:webHidden/>
          </w:rPr>
          <w:instrText xml:space="preserve"> PAGEREF _Toc447911716 \h </w:instrText>
        </w:r>
        <w:r>
          <w:rPr>
            <w:noProof/>
            <w:webHidden/>
          </w:rPr>
        </w:r>
        <w:r>
          <w:rPr>
            <w:noProof/>
            <w:webHidden/>
          </w:rPr>
          <w:fldChar w:fldCharType="separate"/>
        </w:r>
        <w:r>
          <w:rPr>
            <w:noProof/>
            <w:webHidden/>
          </w:rPr>
          <w:t>8</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17" w:history="1">
        <w:r w:rsidRPr="00CB34DB">
          <w:rPr>
            <w:rStyle w:val="Hypertextovodkaz"/>
            <w:noProof/>
          </w:rPr>
          <w:t>3.1.2</w:t>
        </w:r>
        <w:r>
          <w:rPr>
            <w:rFonts w:asciiTheme="minorHAnsi" w:eastAsiaTheme="minorEastAsia" w:hAnsiTheme="minorHAnsi" w:cstheme="minorBidi"/>
            <w:noProof/>
            <w:sz w:val="22"/>
            <w:szCs w:val="22"/>
          </w:rPr>
          <w:tab/>
        </w:r>
        <w:r w:rsidRPr="00CB34DB">
          <w:rPr>
            <w:rStyle w:val="Hypertextovodkaz"/>
            <w:noProof/>
          </w:rPr>
          <w:t>Předzpracování webových stránek</w:t>
        </w:r>
        <w:r>
          <w:rPr>
            <w:noProof/>
            <w:webHidden/>
          </w:rPr>
          <w:tab/>
        </w:r>
        <w:r>
          <w:rPr>
            <w:noProof/>
            <w:webHidden/>
          </w:rPr>
          <w:fldChar w:fldCharType="begin"/>
        </w:r>
        <w:r>
          <w:rPr>
            <w:noProof/>
            <w:webHidden/>
          </w:rPr>
          <w:instrText xml:space="preserve"> PAGEREF _Toc447911717 \h </w:instrText>
        </w:r>
        <w:r>
          <w:rPr>
            <w:noProof/>
            <w:webHidden/>
          </w:rPr>
        </w:r>
        <w:r>
          <w:rPr>
            <w:noProof/>
            <w:webHidden/>
          </w:rPr>
          <w:fldChar w:fldCharType="separate"/>
        </w:r>
        <w:r>
          <w:rPr>
            <w:noProof/>
            <w:webHidden/>
          </w:rPr>
          <w:t>8</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18" w:history="1">
        <w:r w:rsidRPr="00CB34DB">
          <w:rPr>
            <w:rStyle w:val="Hypertextovodkaz"/>
            <w:noProof/>
          </w:rPr>
          <w:t>3.2</w:t>
        </w:r>
        <w:r>
          <w:rPr>
            <w:rFonts w:asciiTheme="minorHAnsi" w:eastAsiaTheme="minorEastAsia" w:hAnsiTheme="minorHAnsi" w:cstheme="minorBidi"/>
            <w:noProof/>
            <w:sz w:val="22"/>
            <w:szCs w:val="22"/>
          </w:rPr>
          <w:tab/>
        </w:r>
        <w:r w:rsidRPr="00CB34DB">
          <w:rPr>
            <w:rStyle w:val="Hypertextovodkaz"/>
            <w:noProof/>
          </w:rPr>
          <w:t>Algoritmus segmentace</w:t>
        </w:r>
        <w:r>
          <w:rPr>
            <w:noProof/>
            <w:webHidden/>
          </w:rPr>
          <w:tab/>
        </w:r>
        <w:r>
          <w:rPr>
            <w:noProof/>
            <w:webHidden/>
          </w:rPr>
          <w:fldChar w:fldCharType="begin"/>
        </w:r>
        <w:r>
          <w:rPr>
            <w:noProof/>
            <w:webHidden/>
          </w:rPr>
          <w:instrText xml:space="preserve"> PAGEREF _Toc447911718 \h </w:instrText>
        </w:r>
        <w:r>
          <w:rPr>
            <w:noProof/>
            <w:webHidden/>
          </w:rPr>
        </w:r>
        <w:r>
          <w:rPr>
            <w:noProof/>
            <w:webHidden/>
          </w:rPr>
          <w:fldChar w:fldCharType="separate"/>
        </w:r>
        <w:r>
          <w:rPr>
            <w:noProof/>
            <w:webHidden/>
          </w:rPr>
          <w:t>9</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19" w:history="1">
        <w:r w:rsidRPr="00CB34DB">
          <w:rPr>
            <w:rStyle w:val="Hypertextovodkaz"/>
            <w:noProof/>
          </w:rPr>
          <w:t>3.2.1</w:t>
        </w:r>
        <w:r>
          <w:rPr>
            <w:rFonts w:asciiTheme="minorHAnsi" w:eastAsiaTheme="minorEastAsia" w:hAnsiTheme="minorHAnsi" w:cstheme="minorBidi"/>
            <w:noProof/>
            <w:sz w:val="22"/>
            <w:szCs w:val="22"/>
          </w:rPr>
          <w:tab/>
        </w:r>
        <w:r w:rsidRPr="00CB34DB">
          <w:rPr>
            <w:rStyle w:val="Hypertextovodkaz"/>
            <w:noProof/>
          </w:rPr>
          <w:t>Rozpoznání podobných vizuálních bloků</w:t>
        </w:r>
        <w:r>
          <w:rPr>
            <w:noProof/>
            <w:webHidden/>
          </w:rPr>
          <w:tab/>
        </w:r>
        <w:r>
          <w:rPr>
            <w:noProof/>
            <w:webHidden/>
          </w:rPr>
          <w:fldChar w:fldCharType="begin"/>
        </w:r>
        <w:r>
          <w:rPr>
            <w:noProof/>
            <w:webHidden/>
          </w:rPr>
          <w:instrText xml:space="preserve"> PAGEREF _Toc447911719 \h </w:instrText>
        </w:r>
        <w:r>
          <w:rPr>
            <w:noProof/>
            <w:webHidden/>
          </w:rPr>
        </w:r>
        <w:r>
          <w:rPr>
            <w:noProof/>
            <w:webHidden/>
          </w:rPr>
          <w:fldChar w:fldCharType="separate"/>
        </w:r>
        <w:r>
          <w:rPr>
            <w:noProof/>
            <w:webHidden/>
          </w:rPr>
          <w:t>9</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0" w:history="1">
        <w:r w:rsidRPr="00CB34DB">
          <w:rPr>
            <w:rStyle w:val="Hypertextovodkaz"/>
            <w:noProof/>
          </w:rPr>
          <w:t>3.2.2</w:t>
        </w:r>
        <w:r>
          <w:rPr>
            <w:rFonts w:asciiTheme="minorHAnsi" w:eastAsiaTheme="minorEastAsia" w:hAnsiTheme="minorHAnsi" w:cstheme="minorBidi"/>
            <w:noProof/>
            <w:sz w:val="22"/>
            <w:szCs w:val="22"/>
          </w:rPr>
          <w:tab/>
        </w:r>
        <w:r w:rsidRPr="00CB34DB">
          <w:rPr>
            <w:rStyle w:val="Hypertextovodkaz"/>
            <w:noProof/>
          </w:rPr>
          <w:t>Výpočet stupně sousednosti bloků</w:t>
        </w:r>
        <w:r>
          <w:rPr>
            <w:noProof/>
            <w:webHidden/>
          </w:rPr>
          <w:tab/>
        </w:r>
        <w:r>
          <w:rPr>
            <w:noProof/>
            <w:webHidden/>
          </w:rPr>
          <w:fldChar w:fldCharType="begin"/>
        </w:r>
        <w:r>
          <w:rPr>
            <w:noProof/>
            <w:webHidden/>
          </w:rPr>
          <w:instrText xml:space="preserve"> PAGEREF _Toc447911720 \h </w:instrText>
        </w:r>
        <w:r>
          <w:rPr>
            <w:noProof/>
            <w:webHidden/>
          </w:rPr>
        </w:r>
        <w:r>
          <w:rPr>
            <w:noProof/>
            <w:webHidden/>
          </w:rPr>
          <w:fldChar w:fldCharType="separate"/>
        </w:r>
        <w:r>
          <w:rPr>
            <w:noProof/>
            <w:webHidden/>
          </w:rPr>
          <w:t>11</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1" w:history="1">
        <w:r w:rsidRPr="00CB34DB">
          <w:rPr>
            <w:rStyle w:val="Hypertextovodkaz"/>
            <w:noProof/>
          </w:rPr>
          <w:t>3.2.3</w:t>
        </w:r>
        <w:r>
          <w:rPr>
            <w:rFonts w:asciiTheme="minorHAnsi" w:eastAsiaTheme="minorEastAsia" w:hAnsiTheme="minorHAnsi" w:cstheme="minorBidi"/>
            <w:noProof/>
            <w:sz w:val="22"/>
            <w:szCs w:val="22"/>
          </w:rPr>
          <w:tab/>
        </w:r>
        <w:r w:rsidRPr="00CB34DB">
          <w:rPr>
            <w:rStyle w:val="Hypertextovodkaz"/>
            <w:noProof/>
          </w:rPr>
          <w:t>Výpočet podobnosti obsahu bloků</w:t>
        </w:r>
        <w:r>
          <w:rPr>
            <w:noProof/>
            <w:webHidden/>
          </w:rPr>
          <w:tab/>
        </w:r>
        <w:r>
          <w:rPr>
            <w:noProof/>
            <w:webHidden/>
          </w:rPr>
          <w:fldChar w:fldCharType="begin"/>
        </w:r>
        <w:r>
          <w:rPr>
            <w:noProof/>
            <w:webHidden/>
          </w:rPr>
          <w:instrText xml:space="preserve"> PAGEREF _Toc447911721 \h </w:instrText>
        </w:r>
        <w:r>
          <w:rPr>
            <w:noProof/>
            <w:webHidden/>
          </w:rPr>
        </w:r>
        <w:r>
          <w:rPr>
            <w:noProof/>
            <w:webHidden/>
          </w:rPr>
          <w:fldChar w:fldCharType="separate"/>
        </w:r>
        <w:r>
          <w:rPr>
            <w:noProof/>
            <w:webHidden/>
          </w:rPr>
          <w:t>12</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2" w:history="1">
        <w:r w:rsidRPr="00CB34DB">
          <w:rPr>
            <w:rStyle w:val="Hypertextovodkaz"/>
            <w:noProof/>
          </w:rPr>
          <w:t>3.2.4</w:t>
        </w:r>
        <w:r>
          <w:rPr>
            <w:rFonts w:asciiTheme="minorHAnsi" w:eastAsiaTheme="minorEastAsia" w:hAnsiTheme="minorHAnsi" w:cstheme="minorBidi"/>
            <w:noProof/>
            <w:sz w:val="22"/>
            <w:szCs w:val="22"/>
          </w:rPr>
          <w:tab/>
        </w:r>
        <w:r w:rsidRPr="00CB34DB">
          <w:rPr>
            <w:rStyle w:val="Hypertextovodkaz"/>
            <w:noProof/>
          </w:rPr>
          <w:t>Segment webové stránky</w:t>
        </w:r>
        <w:r>
          <w:rPr>
            <w:noProof/>
            <w:webHidden/>
          </w:rPr>
          <w:tab/>
        </w:r>
        <w:r>
          <w:rPr>
            <w:noProof/>
            <w:webHidden/>
          </w:rPr>
          <w:fldChar w:fldCharType="begin"/>
        </w:r>
        <w:r>
          <w:rPr>
            <w:noProof/>
            <w:webHidden/>
          </w:rPr>
          <w:instrText xml:space="preserve"> PAGEREF _Toc447911722 \h </w:instrText>
        </w:r>
        <w:r>
          <w:rPr>
            <w:noProof/>
            <w:webHidden/>
          </w:rPr>
        </w:r>
        <w:r>
          <w:rPr>
            <w:noProof/>
            <w:webHidden/>
          </w:rPr>
          <w:fldChar w:fldCharType="separate"/>
        </w:r>
        <w:r>
          <w:rPr>
            <w:noProof/>
            <w:webHidden/>
          </w:rPr>
          <w:t>15</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23" w:history="1">
        <w:r w:rsidRPr="00CB34DB">
          <w:rPr>
            <w:rStyle w:val="Hypertextovodkaz"/>
            <w:noProof/>
          </w:rPr>
          <w:t>4</w:t>
        </w:r>
        <w:r>
          <w:rPr>
            <w:rFonts w:asciiTheme="minorHAnsi" w:eastAsiaTheme="minorEastAsia" w:hAnsiTheme="minorHAnsi" w:cstheme="minorBidi"/>
            <w:noProof/>
            <w:sz w:val="22"/>
            <w:szCs w:val="22"/>
          </w:rPr>
          <w:tab/>
        </w:r>
        <w:r w:rsidRPr="00CB34DB">
          <w:rPr>
            <w:rStyle w:val="Hypertextovodkaz"/>
            <w:noProof/>
          </w:rPr>
          <w:t>FitLayout</w:t>
        </w:r>
        <w:r>
          <w:rPr>
            <w:noProof/>
            <w:webHidden/>
          </w:rPr>
          <w:tab/>
        </w:r>
        <w:r>
          <w:rPr>
            <w:noProof/>
            <w:webHidden/>
          </w:rPr>
          <w:fldChar w:fldCharType="begin"/>
        </w:r>
        <w:r>
          <w:rPr>
            <w:noProof/>
            <w:webHidden/>
          </w:rPr>
          <w:instrText xml:space="preserve"> PAGEREF _Toc447911723 \h </w:instrText>
        </w:r>
        <w:r>
          <w:rPr>
            <w:noProof/>
            <w:webHidden/>
          </w:rPr>
        </w:r>
        <w:r>
          <w:rPr>
            <w:noProof/>
            <w:webHidden/>
          </w:rPr>
          <w:fldChar w:fldCharType="separate"/>
        </w:r>
        <w:r>
          <w:rPr>
            <w:noProof/>
            <w:webHidden/>
          </w:rPr>
          <w:t>17</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24" w:history="1">
        <w:r w:rsidRPr="00CB34DB">
          <w:rPr>
            <w:rStyle w:val="Hypertextovodkaz"/>
            <w:noProof/>
          </w:rPr>
          <w:t>4.1</w:t>
        </w:r>
        <w:r>
          <w:rPr>
            <w:rFonts w:asciiTheme="minorHAnsi" w:eastAsiaTheme="minorEastAsia" w:hAnsiTheme="minorHAnsi" w:cstheme="minorBidi"/>
            <w:noProof/>
            <w:sz w:val="22"/>
            <w:szCs w:val="22"/>
          </w:rPr>
          <w:tab/>
        </w:r>
        <w:r w:rsidRPr="00CB34DB">
          <w:rPr>
            <w:rStyle w:val="Hypertextovodkaz"/>
            <w:noProof/>
          </w:rPr>
          <w:t>FitLayout Moduly</w:t>
        </w:r>
        <w:r>
          <w:rPr>
            <w:noProof/>
            <w:webHidden/>
          </w:rPr>
          <w:tab/>
        </w:r>
        <w:r>
          <w:rPr>
            <w:noProof/>
            <w:webHidden/>
          </w:rPr>
          <w:fldChar w:fldCharType="begin"/>
        </w:r>
        <w:r>
          <w:rPr>
            <w:noProof/>
            <w:webHidden/>
          </w:rPr>
          <w:instrText xml:space="preserve"> PAGEREF _Toc447911724 \h </w:instrText>
        </w:r>
        <w:r>
          <w:rPr>
            <w:noProof/>
            <w:webHidden/>
          </w:rPr>
        </w:r>
        <w:r>
          <w:rPr>
            <w:noProof/>
            <w:webHidden/>
          </w:rPr>
          <w:fldChar w:fldCharType="separate"/>
        </w:r>
        <w:r>
          <w:rPr>
            <w:noProof/>
            <w:webHidden/>
          </w:rPr>
          <w:t>17</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5" w:history="1">
        <w:r w:rsidRPr="00CB34DB">
          <w:rPr>
            <w:rStyle w:val="Hypertextovodkaz"/>
            <w:noProof/>
          </w:rPr>
          <w:t>4.1.1</w:t>
        </w:r>
        <w:r>
          <w:rPr>
            <w:rFonts w:asciiTheme="minorHAnsi" w:eastAsiaTheme="minorEastAsia" w:hAnsiTheme="minorHAnsi" w:cstheme="minorBidi"/>
            <w:noProof/>
            <w:sz w:val="22"/>
            <w:szCs w:val="22"/>
          </w:rPr>
          <w:tab/>
        </w:r>
        <w:r w:rsidRPr="00CB34DB">
          <w:rPr>
            <w:rStyle w:val="Hypertextovodkaz"/>
            <w:noProof/>
          </w:rPr>
          <w:t>FitLayout API</w:t>
        </w:r>
        <w:r>
          <w:rPr>
            <w:noProof/>
            <w:webHidden/>
          </w:rPr>
          <w:tab/>
        </w:r>
        <w:r>
          <w:rPr>
            <w:noProof/>
            <w:webHidden/>
          </w:rPr>
          <w:fldChar w:fldCharType="begin"/>
        </w:r>
        <w:r>
          <w:rPr>
            <w:noProof/>
            <w:webHidden/>
          </w:rPr>
          <w:instrText xml:space="preserve"> PAGEREF _Toc447911725 \h </w:instrText>
        </w:r>
        <w:r>
          <w:rPr>
            <w:noProof/>
            <w:webHidden/>
          </w:rPr>
        </w:r>
        <w:r>
          <w:rPr>
            <w:noProof/>
            <w:webHidden/>
          </w:rPr>
          <w:fldChar w:fldCharType="separate"/>
        </w:r>
        <w:r>
          <w:rPr>
            <w:noProof/>
            <w:webHidden/>
          </w:rPr>
          <w:t>17</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6" w:history="1">
        <w:r w:rsidRPr="00CB34DB">
          <w:rPr>
            <w:rStyle w:val="Hypertextovodkaz"/>
            <w:noProof/>
          </w:rPr>
          <w:t>4.1.2</w:t>
        </w:r>
        <w:r>
          <w:rPr>
            <w:rFonts w:asciiTheme="minorHAnsi" w:eastAsiaTheme="minorEastAsia" w:hAnsiTheme="minorHAnsi" w:cstheme="minorBidi"/>
            <w:noProof/>
            <w:sz w:val="22"/>
            <w:szCs w:val="22"/>
          </w:rPr>
          <w:tab/>
        </w:r>
        <w:r w:rsidRPr="00CB34DB">
          <w:rPr>
            <w:rStyle w:val="Hypertextovodkaz"/>
            <w:noProof/>
          </w:rPr>
          <w:t>CSSBox</w:t>
        </w:r>
        <w:r>
          <w:rPr>
            <w:noProof/>
            <w:webHidden/>
          </w:rPr>
          <w:tab/>
        </w:r>
        <w:r>
          <w:rPr>
            <w:noProof/>
            <w:webHidden/>
          </w:rPr>
          <w:fldChar w:fldCharType="begin"/>
        </w:r>
        <w:r>
          <w:rPr>
            <w:noProof/>
            <w:webHidden/>
          </w:rPr>
          <w:instrText xml:space="preserve"> PAGEREF _Toc447911726 \h </w:instrText>
        </w:r>
        <w:r>
          <w:rPr>
            <w:noProof/>
            <w:webHidden/>
          </w:rPr>
        </w:r>
        <w:r>
          <w:rPr>
            <w:noProof/>
            <w:webHidden/>
          </w:rPr>
          <w:fldChar w:fldCharType="separate"/>
        </w:r>
        <w:r>
          <w:rPr>
            <w:noProof/>
            <w:webHidden/>
          </w:rPr>
          <w:t>18</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7" w:history="1">
        <w:r w:rsidRPr="00CB34DB">
          <w:rPr>
            <w:rStyle w:val="Hypertextovodkaz"/>
            <w:noProof/>
          </w:rPr>
          <w:t>4.1.3</w:t>
        </w:r>
        <w:r>
          <w:rPr>
            <w:rFonts w:asciiTheme="minorHAnsi" w:eastAsiaTheme="minorEastAsia" w:hAnsiTheme="minorHAnsi" w:cstheme="minorBidi"/>
            <w:noProof/>
            <w:sz w:val="22"/>
            <w:szCs w:val="22"/>
          </w:rPr>
          <w:tab/>
        </w:r>
        <w:r w:rsidRPr="00CB34DB">
          <w:rPr>
            <w:rStyle w:val="Hypertextovodkaz"/>
            <w:noProof/>
          </w:rPr>
          <w:t>Segmentace</w:t>
        </w:r>
        <w:r>
          <w:rPr>
            <w:noProof/>
            <w:webHidden/>
          </w:rPr>
          <w:tab/>
        </w:r>
        <w:r>
          <w:rPr>
            <w:noProof/>
            <w:webHidden/>
          </w:rPr>
          <w:fldChar w:fldCharType="begin"/>
        </w:r>
        <w:r>
          <w:rPr>
            <w:noProof/>
            <w:webHidden/>
          </w:rPr>
          <w:instrText xml:space="preserve"> PAGEREF _Toc447911727 \h </w:instrText>
        </w:r>
        <w:r>
          <w:rPr>
            <w:noProof/>
            <w:webHidden/>
          </w:rPr>
        </w:r>
        <w:r>
          <w:rPr>
            <w:noProof/>
            <w:webHidden/>
          </w:rPr>
          <w:fldChar w:fldCharType="separate"/>
        </w:r>
        <w:r>
          <w:rPr>
            <w:noProof/>
            <w:webHidden/>
          </w:rPr>
          <w:t>18</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8" w:history="1">
        <w:r w:rsidRPr="00CB34DB">
          <w:rPr>
            <w:rStyle w:val="Hypertextovodkaz"/>
            <w:noProof/>
          </w:rPr>
          <w:t>4.1.4</w:t>
        </w:r>
        <w:r>
          <w:rPr>
            <w:rFonts w:asciiTheme="minorHAnsi" w:eastAsiaTheme="minorEastAsia" w:hAnsiTheme="minorHAnsi" w:cstheme="minorBidi"/>
            <w:noProof/>
            <w:sz w:val="22"/>
            <w:szCs w:val="22"/>
          </w:rPr>
          <w:tab/>
        </w:r>
        <w:r w:rsidRPr="00CB34DB">
          <w:rPr>
            <w:rStyle w:val="Hypertextovodkaz"/>
            <w:noProof/>
          </w:rPr>
          <w:t>Klasifikace</w:t>
        </w:r>
        <w:r>
          <w:rPr>
            <w:noProof/>
            <w:webHidden/>
          </w:rPr>
          <w:tab/>
        </w:r>
        <w:r>
          <w:rPr>
            <w:noProof/>
            <w:webHidden/>
          </w:rPr>
          <w:fldChar w:fldCharType="begin"/>
        </w:r>
        <w:r>
          <w:rPr>
            <w:noProof/>
            <w:webHidden/>
          </w:rPr>
          <w:instrText xml:space="preserve"> PAGEREF _Toc447911728 \h </w:instrText>
        </w:r>
        <w:r>
          <w:rPr>
            <w:noProof/>
            <w:webHidden/>
          </w:rPr>
        </w:r>
        <w:r>
          <w:rPr>
            <w:noProof/>
            <w:webHidden/>
          </w:rPr>
          <w:fldChar w:fldCharType="separate"/>
        </w:r>
        <w:r>
          <w:rPr>
            <w:noProof/>
            <w:webHidden/>
          </w:rPr>
          <w:t>19</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29" w:history="1">
        <w:r w:rsidRPr="00CB34DB">
          <w:rPr>
            <w:rStyle w:val="Hypertextovodkaz"/>
            <w:noProof/>
          </w:rPr>
          <w:t>4.1.5</w:t>
        </w:r>
        <w:r>
          <w:rPr>
            <w:rFonts w:asciiTheme="minorHAnsi" w:eastAsiaTheme="minorEastAsia" w:hAnsiTheme="minorHAnsi" w:cstheme="minorBidi"/>
            <w:noProof/>
            <w:sz w:val="22"/>
            <w:szCs w:val="22"/>
          </w:rPr>
          <w:tab/>
        </w:r>
        <w:r w:rsidRPr="00CB34DB">
          <w:rPr>
            <w:rStyle w:val="Hypertextovodkaz"/>
            <w:noProof/>
          </w:rPr>
          <w:t>Nástroje</w:t>
        </w:r>
        <w:r>
          <w:rPr>
            <w:noProof/>
            <w:webHidden/>
          </w:rPr>
          <w:tab/>
        </w:r>
        <w:r>
          <w:rPr>
            <w:noProof/>
            <w:webHidden/>
          </w:rPr>
          <w:fldChar w:fldCharType="begin"/>
        </w:r>
        <w:r>
          <w:rPr>
            <w:noProof/>
            <w:webHidden/>
          </w:rPr>
          <w:instrText xml:space="preserve"> PAGEREF _Toc447911729 \h </w:instrText>
        </w:r>
        <w:r>
          <w:rPr>
            <w:noProof/>
            <w:webHidden/>
          </w:rPr>
        </w:r>
        <w:r>
          <w:rPr>
            <w:noProof/>
            <w:webHidden/>
          </w:rPr>
          <w:fldChar w:fldCharType="separate"/>
        </w:r>
        <w:r>
          <w:rPr>
            <w:noProof/>
            <w:webHidden/>
          </w:rPr>
          <w:t>19</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30" w:history="1">
        <w:r w:rsidRPr="00CB34DB">
          <w:rPr>
            <w:rStyle w:val="Hypertextovodkaz"/>
            <w:noProof/>
          </w:rPr>
          <w:t>4.2</w:t>
        </w:r>
        <w:r>
          <w:rPr>
            <w:rFonts w:asciiTheme="minorHAnsi" w:eastAsiaTheme="minorEastAsia" w:hAnsiTheme="minorHAnsi" w:cstheme="minorBidi"/>
            <w:noProof/>
            <w:sz w:val="22"/>
            <w:szCs w:val="22"/>
          </w:rPr>
          <w:tab/>
        </w:r>
        <w:r w:rsidRPr="00CB34DB">
          <w:rPr>
            <w:rStyle w:val="Hypertextovodkaz"/>
            <w:noProof/>
          </w:rPr>
          <w:t>Práce s Frameworkem</w:t>
        </w:r>
        <w:r>
          <w:rPr>
            <w:noProof/>
            <w:webHidden/>
          </w:rPr>
          <w:tab/>
        </w:r>
        <w:r>
          <w:rPr>
            <w:noProof/>
            <w:webHidden/>
          </w:rPr>
          <w:fldChar w:fldCharType="begin"/>
        </w:r>
        <w:r>
          <w:rPr>
            <w:noProof/>
            <w:webHidden/>
          </w:rPr>
          <w:instrText xml:space="preserve"> PAGEREF _Toc447911730 \h </w:instrText>
        </w:r>
        <w:r>
          <w:rPr>
            <w:noProof/>
            <w:webHidden/>
          </w:rPr>
        </w:r>
        <w:r>
          <w:rPr>
            <w:noProof/>
            <w:webHidden/>
          </w:rPr>
          <w:fldChar w:fldCharType="separate"/>
        </w:r>
        <w:r>
          <w:rPr>
            <w:noProof/>
            <w:webHidden/>
          </w:rPr>
          <w:t>19</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31" w:history="1">
        <w:r w:rsidRPr="00CB34DB">
          <w:rPr>
            <w:rStyle w:val="Hypertextovodkaz"/>
            <w:noProof/>
          </w:rPr>
          <w:t>5</w:t>
        </w:r>
        <w:r>
          <w:rPr>
            <w:rFonts w:asciiTheme="minorHAnsi" w:eastAsiaTheme="minorEastAsia" w:hAnsiTheme="minorHAnsi" w:cstheme="minorBidi"/>
            <w:noProof/>
            <w:sz w:val="22"/>
            <w:szCs w:val="22"/>
          </w:rPr>
          <w:tab/>
        </w:r>
        <w:r w:rsidRPr="00CB34DB">
          <w:rPr>
            <w:rStyle w:val="Hypertextovodkaz"/>
            <w:noProof/>
          </w:rPr>
          <w:t>Implementace algoritmu</w:t>
        </w:r>
        <w:r>
          <w:rPr>
            <w:noProof/>
            <w:webHidden/>
          </w:rPr>
          <w:tab/>
        </w:r>
        <w:r>
          <w:rPr>
            <w:noProof/>
            <w:webHidden/>
          </w:rPr>
          <w:fldChar w:fldCharType="begin"/>
        </w:r>
        <w:r>
          <w:rPr>
            <w:noProof/>
            <w:webHidden/>
          </w:rPr>
          <w:instrText xml:space="preserve"> PAGEREF _Toc447911731 \h </w:instrText>
        </w:r>
        <w:r>
          <w:rPr>
            <w:noProof/>
            <w:webHidden/>
          </w:rPr>
        </w:r>
        <w:r>
          <w:rPr>
            <w:noProof/>
            <w:webHidden/>
          </w:rPr>
          <w:fldChar w:fldCharType="separate"/>
        </w:r>
        <w:r>
          <w:rPr>
            <w:noProof/>
            <w:webHidden/>
          </w:rPr>
          <w:t>20</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32" w:history="1">
        <w:r w:rsidRPr="00CB34DB">
          <w:rPr>
            <w:rStyle w:val="Hypertextovodkaz"/>
            <w:noProof/>
          </w:rPr>
          <w:t>5.1</w:t>
        </w:r>
        <w:r>
          <w:rPr>
            <w:rFonts w:asciiTheme="minorHAnsi" w:eastAsiaTheme="minorEastAsia" w:hAnsiTheme="minorHAnsi" w:cstheme="minorBidi"/>
            <w:noProof/>
            <w:sz w:val="22"/>
            <w:szCs w:val="22"/>
          </w:rPr>
          <w:tab/>
        </w:r>
        <w:r w:rsidRPr="00CB34DB">
          <w:rPr>
            <w:rStyle w:val="Hypertextovodkaz"/>
            <w:noProof/>
          </w:rPr>
          <w:t>Sousednost bloků</w:t>
        </w:r>
        <w:r>
          <w:rPr>
            <w:noProof/>
            <w:webHidden/>
          </w:rPr>
          <w:tab/>
        </w:r>
        <w:r>
          <w:rPr>
            <w:noProof/>
            <w:webHidden/>
          </w:rPr>
          <w:fldChar w:fldCharType="begin"/>
        </w:r>
        <w:r>
          <w:rPr>
            <w:noProof/>
            <w:webHidden/>
          </w:rPr>
          <w:instrText xml:space="preserve"> PAGEREF _Toc447911732 \h </w:instrText>
        </w:r>
        <w:r>
          <w:rPr>
            <w:noProof/>
            <w:webHidden/>
          </w:rPr>
        </w:r>
        <w:r>
          <w:rPr>
            <w:noProof/>
            <w:webHidden/>
          </w:rPr>
          <w:fldChar w:fldCharType="separate"/>
        </w:r>
        <w:r>
          <w:rPr>
            <w:noProof/>
            <w:webHidden/>
          </w:rPr>
          <w:t>20</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33" w:history="1">
        <w:r w:rsidRPr="00CB34DB">
          <w:rPr>
            <w:rStyle w:val="Hypertextovodkaz"/>
            <w:noProof/>
          </w:rPr>
          <w:t>5.1.1</w:t>
        </w:r>
        <w:r>
          <w:rPr>
            <w:rFonts w:asciiTheme="minorHAnsi" w:eastAsiaTheme="minorEastAsia" w:hAnsiTheme="minorHAnsi" w:cstheme="minorBidi"/>
            <w:noProof/>
            <w:sz w:val="22"/>
            <w:szCs w:val="22"/>
          </w:rPr>
          <w:tab/>
        </w:r>
        <w:r w:rsidRPr="00CB34DB">
          <w:rPr>
            <w:rStyle w:val="Hypertextovodkaz"/>
            <w:noProof/>
          </w:rPr>
          <w:t>Nesousedící bloky</w:t>
        </w:r>
        <w:r>
          <w:rPr>
            <w:noProof/>
            <w:webHidden/>
          </w:rPr>
          <w:tab/>
        </w:r>
        <w:r>
          <w:rPr>
            <w:noProof/>
            <w:webHidden/>
          </w:rPr>
          <w:fldChar w:fldCharType="begin"/>
        </w:r>
        <w:r>
          <w:rPr>
            <w:noProof/>
            <w:webHidden/>
          </w:rPr>
          <w:instrText xml:space="preserve"> PAGEREF _Toc447911733 \h </w:instrText>
        </w:r>
        <w:r>
          <w:rPr>
            <w:noProof/>
            <w:webHidden/>
          </w:rPr>
        </w:r>
        <w:r>
          <w:rPr>
            <w:noProof/>
            <w:webHidden/>
          </w:rPr>
          <w:fldChar w:fldCharType="separate"/>
        </w:r>
        <w:r>
          <w:rPr>
            <w:noProof/>
            <w:webHidden/>
          </w:rPr>
          <w:t>20</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35" w:history="1">
        <w:r w:rsidRPr="00CB34DB">
          <w:rPr>
            <w:rStyle w:val="Hypertextovodkaz"/>
            <w:noProof/>
          </w:rPr>
          <w:t>5.1.2</w:t>
        </w:r>
        <w:r>
          <w:rPr>
            <w:rFonts w:asciiTheme="minorHAnsi" w:eastAsiaTheme="minorEastAsia" w:hAnsiTheme="minorHAnsi" w:cstheme="minorBidi"/>
            <w:noProof/>
            <w:sz w:val="22"/>
            <w:szCs w:val="22"/>
          </w:rPr>
          <w:tab/>
        </w:r>
        <w:r w:rsidRPr="00CB34DB">
          <w:rPr>
            <w:rStyle w:val="Hypertextovodkaz"/>
            <w:noProof/>
          </w:rPr>
          <w:t>Sousedící bloky</w:t>
        </w:r>
        <w:r>
          <w:rPr>
            <w:noProof/>
            <w:webHidden/>
          </w:rPr>
          <w:tab/>
        </w:r>
        <w:r>
          <w:rPr>
            <w:noProof/>
            <w:webHidden/>
          </w:rPr>
          <w:fldChar w:fldCharType="begin"/>
        </w:r>
        <w:r>
          <w:rPr>
            <w:noProof/>
            <w:webHidden/>
          </w:rPr>
          <w:instrText xml:space="preserve"> PAGEREF _Toc447911735 \h </w:instrText>
        </w:r>
        <w:r>
          <w:rPr>
            <w:noProof/>
            <w:webHidden/>
          </w:rPr>
        </w:r>
        <w:r>
          <w:rPr>
            <w:noProof/>
            <w:webHidden/>
          </w:rPr>
          <w:fldChar w:fldCharType="separate"/>
        </w:r>
        <w:r>
          <w:rPr>
            <w:noProof/>
            <w:webHidden/>
          </w:rPr>
          <w:t>23</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36" w:history="1">
        <w:r w:rsidRPr="00CB34DB">
          <w:rPr>
            <w:rStyle w:val="Hypertextovodkaz"/>
            <w:noProof/>
          </w:rPr>
          <w:t>5.2</w:t>
        </w:r>
        <w:r>
          <w:rPr>
            <w:rFonts w:asciiTheme="minorHAnsi" w:eastAsiaTheme="minorEastAsia" w:hAnsiTheme="minorHAnsi" w:cstheme="minorBidi"/>
            <w:noProof/>
            <w:sz w:val="22"/>
            <w:szCs w:val="22"/>
          </w:rPr>
          <w:tab/>
        </w:r>
        <w:r w:rsidRPr="00CB34DB">
          <w:rPr>
            <w:rStyle w:val="Hypertextovodkaz"/>
            <w:noProof/>
          </w:rPr>
          <w:t>Vizuální obsah bloků</w:t>
        </w:r>
        <w:r>
          <w:rPr>
            <w:noProof/>
            <w:webHidden/>
          </w:rPr>
          <w:tab/>
        </w:r>
        <w:r>
          <w:rPr>
            <w:noProof/>
            <w:webHidden/>
          </w:rPr>
          <w:fldChar w:fldCharType="begin"/>
        </w:r>
        <w:r>
          <w:rPr>
            <w:noProof/>
            <w:webHidden/>
          </w:rPr>
          <w:instrText xml:space="preserve"> PAGEREF _Toc447911736 \h </w:instrText>
        </w:r>
        <w:r>
          <w:rPr>
            <w:noProof/>
            <w:webHidden/>
          </w:rPr>
        </w:r>
        <w:r>
          <w:rPr>
            <w:noProof/>
            <w:webHidden/>
          </w:rPr>
          <w:fldChar w:fldCharType="separate"/>
        </w:r>
        <w:r>
          <w:rPr>
            <w:noProof/>
            <w:webHidden/>
          </w:rPr>
          <w:t>26</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37" w:history="1">
        <w:r w:rsidRPr="00CB34DB">
          <w:rPr>
            <w:rStyle w:val="Hypertextovodkaz"/>
            <w:noProof/>
          </w:rPr>
          <w:t>5.2.1</w:t>
        </w:r>
        <w:r>
          <w:rPr>
            <w:rFonts w:asciiTheme="minorHAnsi" w:eastAsiaTheme="minorEastAsia" w:hAnsiTheme="minorHAnsi" w:cstheme="minorBidi"/>
            <w:noProof/>
            <w:sz w:val="22"/>
            <w:szCs w:val="22"/>
          </w:rPr>
          <w:tab/>
        </w:r>
        <w:r w:rsidRPr="00CB34DB">
          <w:rPr>
            <w:rStyle w:val="Hypertextovodkaz"/>
            <w:noProof/>
          </w:rPr>
          <w:t>Vektory obsahu</w:t>
        </w:r>
        <w:r>
          <w:rPr>
            <w:noProof/>
            <w:webHidden/>
          </w:rPr>
          <w:tab/>
        </w:r>
        <w:r>
          <w:rPr>
            <w:noProof/>
            <w:webHidden/>
          </w:rPr>
          <w:fldChar w:fldCharType="begin"/>
        </w:r>
        <w:r>
          <w:rPr>
            <w:noProof/>
            <w:webHidden/>
          </w:rPr>
          <w:instrText xml:space="preserve"> PAGEREF _Toc447911737 \h </w:instrText>
        </w:r>
        <w:r>
          <w:rPr>
            <w:noProof/>
            <w:webHidden/>
          </w:rPr>
        </w:r>
        <w:r>
          <w:rPr>
            <w:noProof/>
            <w:webHidden/>
          </w:rPr>
          <w:fldChar w:fldCharType="separate"/>
        </w:r>
        <w:r>
          <w:rPr>
            <w:noProof/>
            <w:webHidden/>
          </w:rPr>
          <w:t>27</w:t>
        </w:r>
        <w:r>
          <w:rPr>
            <w:noProof/>
            <w:webHidden/>
          </w:rPr>
          <w:fldChar w:fldCharType="end"/>
        </w:r>
      </w:hyperlink>
    </w:p>
    <w:p w:rsidR="0048107A" w:rsidRDefault="0048107A">
      <w:pPr>
        <w:pStyle w:val="Obsah3"/>
        <w:tabs>
          <w:tab w:val="left" w:pos="1320"/>
          <w:tab w:val="right" w:leader="dot" w:pos="9050"/>
        </w:tabs>
        <w:rPr>
          <w:rFonts w:asciiTheme="minorHAnsi" w:eastAsiaTheme="minorEastAsia" w:hAnsiTheme="minorHAnsi" w:cstheme="minorBidi"/>
          <w:noProof/>
          <w:sz w:val="22"/>
          <w:szCs w:val="22"/>
        </w:rPr>
      </w:pPr>
      <w:hyperlink w:anchor="_Toc447911738" w:history="1">
        <w:r w:rsidRPr="00CB34DB">
          <w:rPr>
            <w:rStyle w:val="Hypertextovodkaz"/>
            <w:noProof/>
          </w:rPr>
          <w:t>5.2.2</w:t>
        </w:r>
        <w:r>
          <w:rPr>
            <w:rFonts w:asciiTheme="minorHAnsi" w:eastAsiaTheme="minorEastAsia" w:hAnsiTheme="minorHAnsi" w:cstheme="minorBidi"/>
            <w:noProof/>
            <w:sz w:val="22"/>
            <w:szCs w:val="22"/>
          </w:rPr>
          <w:tab/>
        </w:r>
        <w:r w:rsidRPr="00CB34DB">
          <w:rPr>
            <w:rStyle w:val="Hypertextovodkaz"/>
            <w:noProof/>
          </w:rPr>
          <w:t>Podobnost obsahu</w:t>
        </w:r>
        <w:r>
          <w:rPr>
            <w:noProof/>
            <w:webHidden/>
          </w:rPr>
          <w:tab/>
        </w:r>
        <w:r>
          <w:rPr>
            <w:noProof/>
            <w:webHidden/>
          </w:rPr>
          <w:fldChar w:fldCharType="begin"/>
        </w:r>
        <w:r>
          <w:rPr>
            <w:noProof/>
            <w:webHidden/>
          </w:rPr>
          <w:instrText xml:space="preserve"> PAGEREF _Toc447911738 \h </w:instrText>
        </w:r>
        <w:r>
          <w:rPr>
            <w:noProof/>
            <w:webHidden/>
          </w:rPr>
        </w:r>
        <w:r>
          <w:rPr>
            <w:noProof/>
            <w:webHidden/>
          </w:rPr>
          <w:fldChar w:fldCharType="separate"/>
        </w:r>
        <w:r>
          <w:rPr>
            <w:noProof/>
            <w:webHidden/>
          </w:rPr>
          <w:t>27</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39" w:history="1">
        <w:r w:rsidRPr="00CB34DB">
          <w:rPr>
            <w:rStyle w:val="Hypertextovodkaz"/>
            <w:noProof/>
          </w:rPr>
          <w:t>5.3</w:t>
        </w:r>
        <w:r>
          <w:rPr>
            <w:rFonts w:asciiTheme="minorHAnsi" w:eastAsiaTheme="minorEastAsia" w:hAnsiTheme="minorHAnsi" w:cstheme="minorBidi"/>
            <w:noProof/>
            <w:sz w:val="22"/>
            <w:szCs w:val="22"/>
          </w:rPr>
          <w:tab/>
        </w:r>
        <w:r w:rsidRPr="00CB34DB">
          <w:rPr>
            <w:rStyle w:val="Hypertextovodkaz"/>
            <w:noProof/>
          </w:rPr>
          <w:t>Řízení algoritmu</w:t>
        </w:r>
        <w:r>
          <w:rPr>
            <w:noProof/>
            <w:webHidden/>
          </w:rPr>
          <w:tab/>
        </w:r>
        <w:r>
          <w:rPr>
            <w:noProof/>
            <w:webHidden/>
          </w:rPr>
          <w:fldChar w:fldCharType="begin"/>
        </w:r>
        <w:r>
          <w:rPr>
            <w:noProof/>
            <w:webHidden/>
          </w:rPr>
          <w:instrText xml:space="preserve"> PAGEREF _Toc447911739 \h </w:instrText>
        </w:r>
        <w:r>
          <w:rPr>
            <w:noProof/>
            <w:webHidden/>
          </w:rPr>
        </w:r>
        <w:r>
          <w:rPr>
            <w:noProof/>
            <w:webHidden/>
          </w:rPr>
          <w:fldChar w:fldCharType="separate"/>
        </w:r>
        <w:r>
          <w:rPr>
            <w:noProof/>
            <w:webHidden/>
          </w:rPr>
          <w:t>27</w:t>
        </w:r>
        <w:r>
          <w:rPr>
            <w:noProof/>
            <w:webHidden/>
          </w:rPr>
          <w:fldChar w:fldCharType="end"/>
        </w:r>
      </w:hyperlink>
    </w:p>
    <w:p w:rsidR="0048107A" w:rsidRDefault="0048107A">
      <w:pPr>
        <w:pStyle w:val="Obsah2"/>
        <w:tabs>
          <w:tab w:val="left" w:pos="880"/>
          <w:tab w:val="right" w:leader="dot" w:pos="9050"/>
        </w:tabs>
        <w:rPr>
          <w:rFonts w:asciiTheme="minorHAnsi" w:eastAsiaTheme="minorEastAsia" w:hAnsiTheme="minorHAnsi" w:cstheme="minorBidi"/>
          <w:noProof/>
          <w:sz w:val="22"/>
          <w:szCs w:val="22"/>
        </w:rPr>
      </w:pPr>
      <w:hyperlink w:anchor="_Toc447911740" w:history="1">
        <w:r w:rsidRPr="00CB34DB">
          <w:rPr>
            <w:rStyle w:val="Hypertextovodkaz"/>
            <w:noProof/>
          </w:rPr>
          <w:t>5.4</w:t>
        </w:r>
        <w:r>
          <w:rPr>
            <w:rFonts w:asciiTheme="minorHAnsi" w:eastAsiaTheme="minorEastAsia" w:hAnsiTheme="minorHAnsi" w:cstheme="minorBidi"/>
            <w:noProof/>
            <w:sz w:val="22"/>
            <w:szCs w:val="22"/>
          </w:rPr>
          <w:tab/>
        </w:r>
        <w:r w:rsidRPr="00CB34DB">
          <w:rPr>
            <w:rStyle w:val="Hypertextovodkaz"/>
            <w:noProof/>
          </w:rPr>
          <w:t>Vstup a výstup algoritmu</w:t>
        </w:r>
        <w:r>
          <w:rPr>
            <w:noProof/>
            <w:webHidden/>
          </w:rPr>
          <w:tab/>
        </w:r>
        <w:r>
          <w:rPr>
            <w:noProof/>
            <w:webHidden/>
          </w:rPr>
          <w:fldChar w:fldCharType="begin"/>
        </w:r>
        <w:r>
          <w:rPr>
            <w:noProof/>
            <w:webHidden/>
          </w:rPr>
          <w:instrText xml:space="preserve"> PAGEREF _Toc447911740 \h </w:instrText>
        </w:r>
        <w:r>
          <w:rPr>
            <w:noProof/>
            <w:webHidden/>
          </w:rPr>
        </w:r>
        <w:r>
          <w:rPr>
            <w:noProof/>
            <w:webHidden/>
          </w:rPr>
          <w:fldChar w:fldCharType="separate"/>
        </w:r>
        <w:r>
          <w:rPr>
            <w:noProof/>
            <w:webHidden/>
          </w:rPr>
          <w:t>28</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41" w:history="1">
        <w:r w:rsidRPr="00CB34DB">
          <w:rPr>
            <w:rStyle w:val="Hypertextovodkaz"/>
            <w:noProof/>
          </w:rPr>
          <w:t>6</w:t>
        </w:r>
        <w:r>
          <w:rPr>
            <w:rFonts w:asciiTheme="minorHAnsi" w:eastAsiaTheme="minorEastAsia" w:hAnsiTheme="minorHAnsi" w:cstheme="minorBidi"/>
            <w:noProof/>
            <w:sz w:val="22"/>
            <w:szCs w:val="22"/>
          </w:rPr>
          <w:tab/>
        </w:r>
        <w:r w:rsidRPr="00CB34DB">
          <w:rPr>
            <w:rStyle w:val="Hypertextovodkaz"/>
            <w:noProof/>
          </w:rPr>
          <w:t>Dosažené výsledky</w:t>
        </w:r>
        <w:r>
          <w:rPr>
            <w:noProof/>
            <w:webHidden/>
          </w:rPr>
          <w:tab/>
        </w:r>
        <w:r>
          <w:rPr>
            <w:noProof/>
            <w:webHidden/>
          </w:rPr>
          <w:fldChar w:fldCharType="begin"/>
        </w:r>
        <w:r>
          <w:rPr>
            <w:noProof/>
            <w:webHidden/>
          </w:rPr>
          <w:instrText xml:space="preserve"> PAGEREF _Toc447911741 \h </w:instrText>
        </w:r>
        <w:r>
          <w:rPr>
            <w:noProof/>
            <w:webHidden/>
          </w:rPr>
        </w:r>
        <w:r>
          <w:rPr>
            <w:noProof/>
            <w:webHidden/>
          </w:rPr>
          <w:fldChar w:fldCharType="separate"/>
        </w:r>
        <w:r>
          <w:rPr>
            <w:noProof/>
            <w:webHidden/>
          </w:rPr>
          <w:t>29</w:t>
        </w:r>
        <w:r>
          <w:rPr>
            <w:noProof/>
            <w:webHidden/>
          </w:rPr>
          <w:fldChar w:fldCharType="end"/>
        </w:r>
      </w:hyperlink>
    </w:p>
    <w:p w:rsidR="0048107A" w:rsidRDefault="0048107A">
      <w:pPr>
        <w:pStyle w:val="Obsah1"/>
        <w:tabs>
          <w:tab w:val="left" w:pos="480"/>
          <w:tab w:val="right" w:leader="dot" w:pos="9050"/>
        </w:tabs>
        <w:rPr>
          <w:rFonts w:asciiTheme="minorHAnsi" w:eastAsiaTheme="minorEastAsia" w:hAnsiTheme="minorHAnsi" w:cstheme="minorBidi"/>
          <w:noProof/>
          <w:sz w:val="22"/>
          <w:szCs w:val="22"/>
        </w:rPr>
      </w:pPr>
      <w:hyperlink w:anchor="_Toc447911742" w:history="1">
        <w:r w:rsidRPr="00CB34DB">
          <w:rPr>
            <w:rStyle w:val="Hypertextovodkaz"/>
            <w:noProof/>
          </w:rPr>
          <w:t>7</w:t>
        </w:r>
        <w:r>
          <w:rPr>
            <w:rFonts w:asciiTheme="minorHAnsi" w:eastAsiaTheme="minorEastAsia" w:hAnsiTheme="minorHAnsi" w:cstheme="minorBidi"/>
            <w:noProof/>
            <w:sz w:val="22"/>
            <w:szCs w:val="22"/>
          </w:rPr>
          <w:tab/>
        </w:r>
        <w:r w:rsidRPr="00CB34DB">
          <w:rPr>
            <w:rStyle w:val="Hypertextovodkaz"/>
            <w:noProof/>
          </w:rPr>
          <w:t>Závěr</w:t>
        </w:r>
        <w:r>
          <w:rPr>
            <w:noProof/>
            <w:webHidden/>
          </w:rPr>
          <w:tab/>
        </w:r>
        <w:r>
          <w:rPr>
            <w:noProof/>
            <w:webHidden/>
          </w:rPr>
          <w:fldChar w:fldCharType="begin"/>
        </w:r>
        <w:r>
          <w:rPr>
            <w:noProof/>
            <w:webHidden/>
          </w:rPr>
          <w:instrText xml:space="preserve"> PAGEREF _Toc447911742 \h </w:instrText>
        </w:r>
        <w:r>
          <w:rPr>
            <w:noProof/>
            <w:webHidden/>
          </w:rPr>
        </w:r>
        <w:r>
          <w:rPr>
            <w:noProof/>
            <w:webHidden/>
          </w:rPr>
          <w:fldChar w:fldCharType="separate"/>
        </w:r>
        <w:r>
          <w:rPr>
            <w:noProof/>
            <w:webHidden/>
          </w:rPr>
          <w:t>30</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7911709"/>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Metoda bude implementována v rámci Frameworku FitLayout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DOM-based Page Segmentation, která realizuje segmentaci webové stránky na základě jejího DOM stromu.</w:t>
      </w:r>
      <w:r w:rsidR="00F55ABF">
        <w:t xml:space="preserve"> Dále se pak seznámíme z jednou nejznámějších metod pro segmentaci a tou je Vision-based Page Segmentation. Ta pro segmentaci využívá vizuálních vlastností prvků na webové stránce. </w:t>
      </w:r>
      <w:r w:rsidR="00A72D14">
        <w:t>Na závěr této kapitoly se seznámíme ještě s metodou Box Clustering Page Segmentation.</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r w:rsidR="00662A39">
        <w:t>F</w:t>
      </w:r>
      <w:r w:rsidR="00701380">
        <w:t>rameworkem FitLayout</w:t>
      </w:r>
      <w:r>
        <w:t xml:space="preserve">. </w:t>
      </w:r>
      <w:r w:rsidR="00493DBC">
        <w:t>Metoda, která bude implementovat segmentaci webových stránek</w:t>
      </w:r>
      <w:r w:rsidR="00074478">
        <w:t>,</w:t>
      </w:r>
      <w:r w:rsidR="00493DBC">
        <w:t xml:space="preserve"> </w:t>
      </w:r>
      <w:r w:rsidR="00F819A0">
        <w:t>importujeme</w:t>
      </w:r>
      <w:r w:rsidR="00493DBC">
        <w:t xml:space="preserve"> do tohoto Frameworku.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7911710"/>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7911711"/>
      <w:r>
        <w:t>DOM-based Page Segmentation</w:t>
      </w:r>
      <w:bookmarkEnd w:id="8"/>
    </w:p>
    <w:p w:rsidR="00D91B1F" w:rsidRDefault="000E7564" w:rsidP="00530E56">
      <w:pPr>
        <w:pStyle w:val="Odstavecprvn"/>
        <w:spacing w:line="312" w:lineRule="auto"/>
      </w:pPr>
      <w:r>
        <w:t>Jednou z metod segmentace je metoda D</w:t>
      </w:r>
      <w:r w:rsidR="001F45A3">
        <w:t>OM-based Page Segmentation</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&lt;H1&gt; až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r w:rsidR="006627DB">
        <w:rPr>
          <w:lang w:val="en-US"/>
        </w:rPr>
        <w:t xml:space="preserve">atd.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605EFA">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7911712"/>
      <w:r>
        <w:t xml:space="preserve">Vision-based Page Segmentation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Vision-based Page Segmentation neboli VIPS.</w:t>
      </w:r>
      <w:r w:rsidR="00AD4D36">
        <w:t xml:space="preserve"> </w:t>
      </w:r>
      <w:r w:rsidR="001325D1">
        <w:rPr>
          <w:lang w:val="en-US"/>
        </w:rPr>
        <w:t>Podrobnější popis algoritmu najdeme zde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DOM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Každý nově vytvářený vizuální blok je kontrolován, zda vyhovuje požadavku granularity.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 xml:space="preserve">Algoritmus VIPS lze vidět na obrázku 2.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DOM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7911713"/>
      <w:r w:rsidRPr="00746C74">
        <w:t xml:space="preserve">Box </w:t>
      </w:r>
      <w:r>
        <w:t>C</w:t>
      </w:r>
      <w:r w:rsidRPr="00746C74">
        <w:t xml:space="preserve">lustering </w:t>
      </w:r>
      <w:r>
        <w:t>S</w:t>
      </w:r>
      <w:r w:rsidRPr="00746C74">
        <w:t>egmentation</w:t>
      </w:r>
      <w:bookmarkEnd w:id="12"/>
    </w:p>
    <w:p w:rsidR="00994135" w:rsidRDefault="00CA0E59" w:rsidP="00530E56">
      <w:pPr>
        <w:spacing w:line="312" w:lineRule="auto"/>
      </w:pPr>
      <w:r>
        <w:t>Poslední příkladem algoritmu, který zde uvedeme, je Box Clustering Segmentation</w:t>
      </w:r>
      <w:r w:rsidR="0089252D">
        <w:t xml:space="preserve"> </w:t>
      </w:r>
      <w:r w:rsidR="0089252D">
        <w:rPr>
          <w:lang w:val="en-US"/>
        </w:rPr>
        <w:t>[7]</w:t>
      </w:r>
      <w:r>
        <w:t xml:space="preserve">. </w:t>
      </w:r>
      <w:r w:rsidR="005F0366">
        <w:t xml:space="preserve">Tato metoda je založená čistě na vzhledu stránky. Když ji porovnáme s ostatními </w:t>
      </w:r>
      <w:r w:rsidR="004A089E">
        <w:t xml:space="preserve">metodami, pak výsledek není v žádné hierarchické stuktuře,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tomto kroku je vytvořen neuspořádaný vážený graf.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3" w:name="_Toc447911714"/>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tree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r>
        <w:t xml:space="preserve">Seam degree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r>
        <w:t>Content similarity (podobnost obsahu) – je používán k popisu obsahu stupně soudržnosti mezi bloky</w:t>
      </w:r>
      <w:r w:rsidR="00D636E0">
        <w:t>.</w:t>
      </w:r>
    </w:p>
    <w:p w:rsidR="00AF501E" w:rsidRDefault="009E6666" w:rsidP="00530E56">
      <w:pPr>
        <w:pStyle w:val="Nadpis2"/>
        <w:spacing w:line="312" w:lineRule="auto"/>
      </w:pPr>
      <w:bookmarkStart w:id="14" w:name="_Toc447911715"/>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7911716"/>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DOM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7911717"/>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 xml:space="preserve">V DOM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tagy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tagy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Neviditelné uzly, jejichž tagy jsou</w:t>
      </w:r>
      <w:r w:rsidRPr="00D53200">
        <w:rPr>
          <w:rFonts w:ascii="Courier New" w:hAnsi="Courier New" w:cs="Courier New"/>
        </w:rPr>
        <w:t xml:space="preserve"> &lt;head&gt;</w:t>
      </w:r>
      <w:r w:rsidRPr="00D53200">
        <w:t>,</w:t>
      </w:r>
      <w:r w:rsidRPr="00D53200">
        <w:rPr>
          <w:rFonts w:ascii="Courier New" w:hAnsi="Courier New" w:cs="Courier New"/>
        </w:rPr>
        <w:t xml:space="preserve"> &lt;script&gt;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 xml:space="preserve">Poznamenejme, že oba elementární uzly a textové uzly mají odpovídající objekty v DOM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7911718"/>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7911719"/>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BB4FCC">
        <w:t xml:space="preserve">, se nachází </w:t>
      </w:r>
      <w:r w:rsidR="00EE09F2">
        <w:t xml:space="preserve">webová stránka </w:t>
      </w:r>
      <w:r w:rsidR="00015363">
        <w:t>e-shopu</w:t>
      </w:r>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EA4F34">
        <w:rPr>
          <w:lang w:val="en-US"/>
        </w:rPr>
        <w:t>4</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68038F" w:rsidRPr="0068038F">
        <w:rPr>
          <w:b w:val="0"/>
          <w:color w:val="auto"/>
          <w:sz w:val="24"/>
        </w:rPr>
        <w:fldChar w:fldCharType="begin"/>
      </w:r>
      <w:r w:rsidR="0068038F" w:rsidRPr="0068038F">
        <w:rPr>
          <w:b w:val="0"/>
          <w:color w:val="auto"/>
          <w:sz w:val="24"/>
        </w:rPr>
        <w:instrText xml:space="preserve"> SEQ Obrázek \* ARABIC </w:instrText>
      </w:r>
      <w:r w:rsidR="0068038F" w:rsidRPr="0068038F">
        <w:rPr>
          <w:b w:val="0"/>
          <w:color w:val="auto"/>
          <w:sz w:val="24"/>
        </w:rPr>
        <w:fldChar w:fldCharType="separate"/>
      </w:r>
      <w:r w:rsidR="00605EFA">
        <w:rPr>
          <w:b w:val="0"/>
          <w:noProof/>
          <w:color w:val="auto"/>
          <w:sz w:val="24"/>
        </w:rPr>
        <w:t>4</w:t>
      </w:r>
      <w:r w:rsidR="0068038F" w:rsidRPr="0068038F">
        <w:rPr>
          <w:b w:val="0"/>
          <w:color w:val="auto"/>
          <w:sz w:val="24"/>
        </w:rPr>
        <w:fldChar w:fldCharType="end"/>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Pr="0068038F">
        <w:rPr>
          <w:b w:val="0"/>
          <w:color w:val="auto"/>
          <w:sz w:val="24"/>
        </w:rPr>
        <w:fldChar w:fldCharType="begin"/>
      </w:r>
      <w:r w:rsidRPr="0068038F">
        <w:rPr>
          <w:b w:val="0"/>
          <w:color w:val="auto"/>
          <w:sz w:val="24"/>
        </w:rPr>
        <w:instrText xml:space="preserve"> SEQ Obrázek \* ARABIC </w:instrText>
      </w:r>
      <w:r w:rsidRPr="0068038F">
        <w:rPr>
          <w:b w:val="0"/>
          <w:color w:val="auto"/>
          <w:sz w:val="24"/>
        </w:rPr>
        <w:fldChar w:fldCharType="separate"/>
      </w:r>
      <w:r w:rsidR="00605EFA">
        <w:rPr>
          <w:b w:val="0"/>
          <w:noProof/>
          <w:color w:val="auto"/>
          <w:sz w:val="24"/>
        </w:rPr>
        <w:t>5</w:t>
      </w:r>
      <w:r w:rsidRPr="0068038F">
        <w:rPr>
          <w:b w:val="0"/>
          <w:color w:val="auto"/>
          <w:sz w:val="24"/>
        </w:rPr>
        <w:fldChar w:fldCharType="end"/>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 xml:space="preserve">můžeme vypočítat jejich podobnost. K tomu slouží algoritmu TED (Tree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7911720"/>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6</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(seam degree).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7911721"/>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Zde využijeme jednoduchého algoritmu a to kosínové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kosínové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r w:rsidR="006603D8">
        <w:t xml:space="preserve">Kosínová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kosínovou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m:t>
        </m:r>
        <m:r>
          <w:rPr>
            <w:rFonts w:ascii="Cambria Math" w:hAnsi="Cambria Math"/>
          </w:rPr>
          <m:t>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7911722"/>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Pseudokód můžeme vidět napsán níže algoritmus 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fldSimple w:instr=" SEQ Tabulka \* ARABIC ">
        <w:r w:rsidR="00605EFA">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Algoritmus 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7911723"/>
      <w:r>
        <w:lastRenderedPageBreak/>
        <w:t>FitLayout</w:t>
      </w:r>
      <w:bookmarkEnd w:id="24"/>
    </w:p>
    <w:p w:rsidR="000175D4" w:rsidRDefault="000175D4" w:rsidP="00530E56">
      <w:pPr>
        <w:spacing w:line="312" w:lineRule="auto"/>
      </w:pPr>
      <w:r>
        <w:t>Základním stavebním kamenem této práce je dozajista Framework FitLayout</w:t>
      </w:r>
      <w:r>
        <w:rPr>
          <w:rStyle w:val="Znakapoznpodarou"/>
        </w:rPr>
        <w:footnoteReference w:id="3"/>
      </w:r>
      <w:r>
        <w:t>. Jedná se o jednoduše rozšiřitelný Framework pro analýzu webových stránek. Je psán v jazyce Java a definuje obecné Java API pro reprezentaci renderované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7911724"/>
      <w:r w:rsidR="00903E43">
        <w:t>FitLayout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CSSBox</w:t>
      </w:r>
      <w:r w:rsidR="00AA6A68">
        <w:t>, což</w:t>
      </w:r>
      <w:r w:rsidR="00E17D96">
        <w:t xml:space="preserve"> renderovací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7911725"/>
      <w:r>
        <w:t>FitLayout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7</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r w:rsidR="00EF0A16">
        <w:t>org.fit.layout.model</w:t>
      </w:r>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7911726"/>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5"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5"/>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6"/>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r w:rsidR="001B1152" w:rsidRPr="00856F17">
        <w:t>CSSBox</w:t>
      </w:r>
      <w:bookmarkEnd w:id="34"/>
    </w:p>
    <w:p w:rsidR="00B43943" w:rsidRPr="00B43943" w:rsidRDefault="00B43943" w:rsidP="00530E56">
      <w:pPr>
        <w:spacing w:line="312" w:lineRule="auto"/>
      </w:pPr>
      <w:r>
        <w:t xml:space="preserve">CSSbox je použit jako </w:t>
      </w:r>
      <w:r w:rsidR="00895EBD">
        <w:t>výchozí</w:t>
      </w:r>
      <w:r>
        <w:t xml:space="preserve"> renderovací nástroj. </w:t>
      </w:r>
      <w:r w:rsidR="004E1788">
        <w:t xml:space="preserve">Vazby v CSSBoxu poskytují implementaci box stromu, který se využívá jako </w:t>
      </w:r>
      <w:r w:rsidR="00781DCA">
        <w:t xml:space="preserve">vstup algoritmů pro segmentaci stránky. </w:t>
      </w:r>
      <w:r w:rsidR="0053360D">
        <w:t xml:space="preserve">Dále pak na základě URL adresy, renderovací nástroj vytváří sadu boxů, které odpovídají jednotlivým prvkům obsaženy v daném dokumentu. </w:t>
      </w:r>
    </w:p>
    <w:p w:rsidR="00792F84" w:rsidRDefault="00792F84" w:rsidP="00530E56">
      <w:pPr>
        <w:pStyle w:val="Nadpis3"/>
        <w:spacing w:line="312" w:lineRule="auto"/>
      </w:pPr>
      <w:bookmarkStart w:id="37" w:name="_Toc447911727"/>
      <w:r w:rsidRPr="00D47099">
        <w:t>Segmentace</w:t>
      </w:r>
      <w:bookmarkEnd w:id="37"/>
    </w:p>
    <w:p w:rsidR="005C1978" w:rsidRDefault="001C3A92" w:rsidP="00530E56">
      <w:pPr>
        <w:spacing w:line="312" w:lineRule="auto"/>
      </w:pPr>
      <w:r>
        <w:t xml:space="preserve">Modul segmentace </w:t>
      </w:r>
      <w:r w:rsidR="00A2173D">
        <w:t>poskytuje obecný framework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FitLayout je navržen a implementován tak, že je snadno rozšiřitelný o další algoritmy pro segmentaci. </w:t>
      </w:r>
      <w:r w:rsidR="005B2FAE">
        <w:t>Výsledkem segmentace stránky je strom vizuálních oblastí.</w:t>
      </w:r>
    </w:p>
    <w:p w:rsidR="00395DE4" w:rsidRDefault="00651C03" w:rsidP="00530E56">
      <w:pPr>
        <w:pStyle w:val="Nadpis3"/>
        <w:spacing w:line="312" w:lineRule="auto"/>
      </w:pPr>
      <w:bookmarkStart w:id="38" w:name="_Toc447911728"/>
      <w:r w:rsidRPr="00D47099">
        <w:rPr>
          <w:noProof/>
        </w:rPr>
        <w:lastRenderedPageBreak/>
        <w:drawing>
          <wp:anchor distT="0" distB="0" distL="114300" distR="114300" simplePos="0" relativeHeight="251662336" behindDoc="1" locked="0" layoutInCell="1" allowOverlap="1" wp14:anchorId="5F4F6C7E" wp14:editId="050212BE">
            <wp:simplePos x="0" y="0"/>
            <wp:positionH relativeFrom="column">
              <wp:posOffset>-688975</wp:posOffset>
            </wp:positionH>
            <wp:positionV relativeFrom="paragraph">
              <wp:posOffset>-556895</wp:posOffset>
            </wp:positionV>
            <wp:extent cx="6827520" cy="4267200"/>
            <wp:effectExtent l="76200" t="76200" r="68580" b="76200"/>
            <wp:wrapTight wrapText="bothSides">
              <wp:wrapPolygon edited="0">
                <wp:start x="-241" y="-386"/>
                <wp:lineTo x="-241" y="21889"/>
                <wp:lineTo x="21757" y="21889"/>
                <wp:lineTo x="21757" y="-386"/>
                <wp:lineTo x="-241" y="-386"/>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GUI.png"/>
                    <pic:cNvPicPr/>
                  </pic:nvPicPr>
                  <pic:blipFill>
                    <a:blip r:embed="rId22">
                      <a:extLst>
                        <a:ext uri="{28A0092B-C50C-407E-A947-70E740481C1C}">
                          <a14:useLocalDpi xmlns:a14="http://schemas.microsoft.com/office/drawing/2010/main" val="0"/>
                        </a:ext>
                      </a:extLst>
                    </a:blip>
                    <a:stretch>
                      <a:fillRect/>
                    </a:stretch>
                  </pic:blipFill>
                  <pic:spPr>
                    <a:xfrm>
                      <a:off x="0" y="0"/>
                      <a:ext cx="6827520" cy="4267200"/>
                    </a:xfrm>
                    <a:prstGeom prst="rect">
                      <a:avLst/>
                    </a:prstGeom>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Pr="00D47099">
        <w:rPr>
          <w:noProof/>
        </w:rPr>
        <mc:AlternateContent>
          <mc:Choice Requires="wps">
            <w:drawing>
              <wp:anchor distT="0" distB="0" distL="114300" distR="114300" simplePos="0" relativeHeight="251664384" behindDoc="0" locked="0" layoutInCell="1" allowOverlap="1" wp14:anchorId="3B95A4E4" wp14:editId="76E39C8F">
                <wp:simplePos x="0" y="0"/>
                <wp:positionH relativeFrom="column">
                  <wp:posOffset>-920115</wp:posOffset>
                </wp:positionH>
                <wp:positionV relativeFrom="paragraph">
                  <wp:posOffset>3837305</wp:posOffset>
                </wp:positionV>
                <wp:extent cx="7025640" cy="635"/>
                <wp:effectExtent l="0" t="0" r="3810" b="2540"/>
                <wp:wrapTight wrapText="bothSides">
                  <wp:wrapPolygon edited="0">
                    <wp:start x="0" y="0"/>
                    <wp:lineTo x="0" y="20420"/>
                    <wp:lineTo x="21553" y="20420"/>
                    <wp:lineTo x="21553" y="0"/>
                    <wp:lineTo x="0" y="0"/>
                  </wp:wrapPolygon>
                </wp:wrapTight>
                <wp:docPr id="7" name="Textové pole 7"/>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a:effectLst/>
                      </wps:spPr>
                      <wps:txbx>
                        <w:txbxContent>
                          <w:p w:rsidR="00B7137C" w:rsidRPr="00373219" w:rsidRDefault="00B7137C" w:rsidP="00373219">
                            <w:pPr>
                              <w:pStyle w:val="Titulek"/>
                              <w:jc w:val="center"/>
                              <w:rPr>
                                <w:b w:val="0"/>
                                <w:noProof/>
                                <w:color w:val="auto"/>
                                <w:sz w:val="24"/>
                                <w:szCs w:val="24"/>
                              </w:rPr>
                            </w:pPr>
                            <w:bookmarkStart w:id="39"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39"/>
                            <w:r w:rsidRPr="00373219">
                              <w:rPr>
                                <w:b w:val="0"/>
                                <w:color w:val="auto"/>
                                <w:sz w:val="24"/>
                                <w:szCs w:val="24"/>
                              </w:rPr>
                              <w:t>: Příklad použití FitLayout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7" o:spid="_x0000_s1030" type="#_x0000_t202" style="position:absolute;left:0;text-align:left;margin-left:-72.45pt;margin-top:302.15pt;width:55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" stroked="f">
                <v:textbox style="mso-fit-shape-to-text:t" inset="0,0,0,0">
                  <w:txbxContent>
                    <w:p w:rsidR="00B7137C" w:rsidRPr="00373219" w:rsidRDefault="00B7137C" w:rsidP="00373219">
                      <w:pPr>
                        <w:pStyle w:val="Titulek"/>
                        <w:jc w:val="center"/>
                        <w:rPr>
                          <w:b w:val="0"/>
                          <w:noProof/>
                          <w:color w:val="auto"/>
                          <w:sz w:val="24"/>
                          <w:szCs w:val="24"/>
                        </w:rPr>
                      </w:pPr>
                      <w:bookmarkStart w:id="40"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40"/>
                      <w:r w:rsidRPr="00373219">
                        <w:rPr>
                          <w:b w:val="0"/>
                          <w:color w:val="auto"/>
                          <w:sz w:val="24"/>
                          <w:szCs w:val="24"/>
                        </w:rPr>
                        <w:t>: Příklad použití FitLayout GUI</w:t>
                      </w:r>
                    </w:p>
                  </w:txbxContent>
                </v:textbox>
                <w10:wrap type="tight"/>
              </v:shape>
            </w:pict>
          </mc:Fallback>
        </mc:AlternateContent>
      </w:r>
      <w:r w:rsidR="00395DE4" w:rsidRPr="00D47099">
        <w:t>Klasifikace</w:t>
      </w:r>
      <w:bookmarkEnd w:id="38"/>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[3] nebo dle textových</w:t>
      </w:r>
      <w:r w:rsidR="00D9760C">
        <w:t xml:space="preserve"> vlastností jako v </w:t>
      </w:r>
      <w:r w:rsidR="00D9760C">
        <w:rPr>
          <w:lang w:val="en-US"/>
        </w:rPr>
        <w:t>[4].</w:t>
      </w:r>
    </w:p>
    <w:p w:rsidR="00397D95" w:rsidRDefault="00395DE4" w:rsidP="00530E56">
      <w:pPr>
        <w:pStyle w:val="Nadpis3"/>
        <w:spacing w:line="312" w:lineRule="auto"/>
      </w:pPr>
      <w:bookmarkStart w:id="41" w:name="_Toc447911729"/>
      <w:r w:rsidRPr="00D47099">
        <w:t>Nástroje</w:t>
      </w:r>
      <w:bookmarkEnd w:id="41"/>
    </w:p>
    <w:p w:rsidR="00D2651F" w:rsidRDefault="00B96C05" w:rsidP="00D2651F">
      <w:pPr>
        <w:spacing w:line="312" w:lineRule="auto"/>
      </w:pPr>
      <w:r>
        <w:t xml:space="preserve">Nástroje FitLayoutu umožňují spustit segmentační algoritmy nad danou URL adresou a zkoumat pak výsledky segmentace </w:t>
      </w:r>
      <w:r w:rsidR="00EC0D84">
        <w:t>za pomocí jeho GUI. Příklad takto použitého GUI je na obrázku</w:t>
      </w:r>
      <w:r w:rsidR="003A4208" w:rsidRPr="007614AD">
        <w:t xml:space="preserve"> </w:t>
      </w:r>
      <w:r w:rsidR="00720139">
        <w:t>8</w:t>
      </w:r>
      <w:r w:rsidR="00A93C63">
        <w:t>.</w:t>
      </w:r>
    </w:p>
    <w:p w:rsidR="00D2651F" w:rsidRDefault="00C14C54" w:rsidP="00D2651F">
      <w:pPr>
        <w:pStyle w:val="Nadpis2"/>
      </w:pPr>
      <w:bookmarkStart w:id="42" w:name="_Toc447911730"/>
      <w:r>
        <w:t>Práce s</w:t>
      </w:r>
      <w:r w:rsidR="00D2651F">
        <w:t> </w:t>
      </w:r>
      <w:r>
        <w:t>Frameworkem</w:t>
      </w:r>
      <w:bookmarkEnd w:id="42"/>
    </w:p>
    <w:p w:rsidR="00D2651F" w:rsidRDefault="00D2651F" w:rsidP="00D2651F">
      <w:pPr>
        <w:spacing w:line="312" w:lineRule="auto"/>
      </w:pPr>
    </w:p>
    <w:p w:rsidR="00B06FBD" w:rsidRPr="00C14C54" w:rsidRDefault="00B06FBD" w:rsidP="00B06FBD">
      <w:pPr>
        <w:spacing w:line="312" w:lineRule="auto"/>
        <w:rPr>
          <w:color w:val="FF0000"/>
        </w:rPr>
      </w:pPr>
      <w:r>
        <w:rPr>
          <w:color w:val="FF0000"/>
        </w:rPr>
        <w:t>Někde tady popsat AREA TREE a BOX TREE</w:t>
      </w:r>
    </w:p>
    <w:p w:rsidR="00D2651F" w:rsidRDefault="00D2651F">
      <w:pPr>
        <w:jc w:val="left"/>
      </w:pPr>
      <w:r>
        <w:br w:type="page"/>
      </w:r>
    </w:p>
    <w:p w:rsidR="0036298D" w:rsidRDefault="00B533E6" w:rsidP="00895EBD">
      <w:pPr>
        <w:pStyle w:val="Nadpis1"/>
        <w:spacing w:line="312" w:lineRule="auto"/>
      </w:pPr>
      <w:bookmarkStart w:id="43" w:name="_Toc447911731"/>
      <w:r>
        <w:lastRenderedPageBreak/>
        <w:t>Implementace algoritmu</w:t>
      </w:r>
      <w:bookmarkEnd w:id="43"/>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 xml:space="preserve">Implementace byla vytvořena jako samostatný projekt, který spolupracuje s Frameworkem FitLayout.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4" w:name="_Toc447911732"/>
      <w:r>
        <w:t>Sousednost bloků</w:t>
      </w:r>
      <w:bookmarkEnd w:id="44"/>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Seam Degree.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seam degree.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7911733"/>
      <w:r>
        <w:t>Nesousedící bloky</w:t>
      </w:r>
      <w:bookmarkEnd w:id="45"/>
    </w:p>
    <w:p w:rsidR="00995B42" w:rsidRDefault="00966127" w:rsidP="00A13265">
      <w:pPr>
        <w:spacing w:line="312" w:lineRule="auto"/>
      </w:pPr>
      <w:r>
        <w:t>Nejdříve než začneme počítat seam degree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č. 9</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10.</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1"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3">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4">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2"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" stroked="f">
                <v:textbox style="mso-fit-shape-to-text:t" inset="0,0,0,0">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cích 1</w:t>
      </w:r>
      <w:r w:rsidR="001E2D19">
        <w:t>1</w:t>
      </w:r>
      <w:r w:rsidR="000B42A5">
        <w:t xml:space="preserve">. A </w:t>
      </w:r>
      <w:r w:rsidR="001E2D19">
        <w:t>12</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situaci můžeme vidět na obrázku č. 13</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5">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6">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Obrázek 1</w:t>
      </w:r>
      <w:r>
        <w:rPr>
          <w:b w:val="0"/>
          <w:color w:val="auto"/>
          <w:sz w:val="24"/>
        </w:rPr>
        <w:t>1</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p>
    <w:p w:rsidR="009254B3" w:rsidRDefault="0093301F" w:rsidP="00A92EC8">
      <w:pPr>
        <w:pStyle w:val="Nadpis3"/>
      </w:pPr>
      <w:bookmarkStart w:id="48" w:name="_Toc447911735"/>
      <w:r>
        <w:t>Sousedící bloky</w:t>
      </w:r>
      <w:bookmarkEnd w:id="48"/>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r w:rsidR="004F7EA1" w:rsidRPr="00F94F83">
        <w:rPr>
          <w:i/>
        </w:rPr>
        <w:t>SeamLength</w:t>
      </w:r>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14 a č. 15.</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28">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A82974" w:rsidRPr="00A82974">
        <w:rPr>
          <w:b w:val="0"/>
          <w:color w:val="auto"/>
          <w:sz w:val="24"/>
        </w:rPr>
        <w:t xml:space="preserve">14: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29">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3B02D8">
        <w:rPr>
          <w:b w:val="0"/>
          <w:color w:val="auto"/>
          <w:sz w:val="24"/>
        </w:rPr>
        <w:t>15: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r w:rsidR="00031594" w:rsidRPr="00F94F83">
        <w:rPr>
          <w:i/>
        </w:rPr>
        <w:t>SeamLength</w:t>
      </w:r>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č. 16 a č. 17.</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Pr>
          <w:b w:val="0"/>
          <w:color w:val="auto"/>
          <w:sz w:val="24"/>
        </w:rPr>
        <w:t>16: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Pr>
          <w:b w:val="0"/>
          <w:color w:val="auto"/>
          <w:sz w:val="24"/>
        </w:rPr>
        <w:t>17: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Seam Degree pro aktuálně dané dva bloky.</w:t>
      </w:r>
      <w:r w:rsidR="00A70FDE">
        <w:t xml:space="preserve"> </w:t>
      </w:r>
      <w:r w:rsidR="00761563">
        <w:t>Dle algoritmu popsaného v kapitole 3. můžeme dále spočítat průměrnou hodnotu Seam Degree pro všechny bloky uvnitř právě zpracovávaného bloku. V tabulce 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49" w:name="_Toc447911736"/>
      <w:r>
        <w:t>Vizuální obsah bloků</w:t>
      </w:r>
      <w:bookmarkEnd w:id="49"/>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0" w:name="_Toc447911737"/>
      <w:r>
        <w:lastRenderedPageBreak/>
        <w:t>Vektory obsahu</w:t>
      </w:r>
      <w:bookmarkEnd w:id="50"/>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C14C54" w:rsidRPr="00C14C54">
        <w:rPr>
          <w:color w:val="FF0000"/>
        </w:rPr>
        <w:t>VLOZIT</w:t>
      </w:r>
      <w:r w:rsidR="00C14C54">
        <w:rPr>
          <w:color w:val="FF0000"/>
        </w:rPr>
        <w:t xml:space="preserve"> </w:t>
      </w:r>
      <w:r w:rsidR="00C14C54">
        <w:t>můžeme vidět příklady</w:t>
      </w:r>
      <w:r w:rsidR="00361626">
        <w:t>,</w:t>
      </w:r>
      <w:r w:rsidR="00C14C54">
        <w:t xml:space="preserve"> </w:t>
      </w:r>
      <w:r w:rsidR="005E2474">
        <w:t xml:space="preserve">jak může takový obsah daného bloku vypadat. </w:t>
      </w:r>
    </w:p>
    <w:p w:rsidR="00361626" w:rsidRPr="00C14C54" w:rsidRDefault="00361626" w:rsidP="009F7B84">
      <w:pPr>
        <w:spacing w:line="312" w:lineRule="auto"/>
      </w:pPr>
      <w:r>
        <w:tab/>
      </w:r>
      <w:r w:rsidR="008D492D">
        <w:t xml:space="preserve">Pokud chceme zjistit obsah bloku přímo ve Frameworku FitLayout, musíme přistoupit k Boxu daného bloku. </w:t>
      </w:r>
      <w:r w:rsidR="001D6905">
        <w:t>To znamená, že si ve</w:t>
      </w:r>
      <w:r w:rsidR="003938CA">
        <w:t>z</w:t>
      </w:r>
      <w:r w:rsidR="001D6905">
        <w:t>meme DOM uzel toho bloku za pomoc</w:t>
      </w:r>
      <w:r w:rsidR="00DA619C">
        <w:t>í</w:t>
      </w:r>
      <w:r w:rsidR="001D6905">
        <w:t xml:space="preserve"> Box Tree, který byl popsán v kapitole 4. a můžeme pak pomocí metod přistoupit přímo k hodnotě určující typ obsahu toho bloku. </w:t>
      </w:r>
    </w:p>
    <w:p w:rsidR="00A84F4E" w:rsidRDefault="00A84F4E" w:rsidP="009F7B84">
      <w:pPr>
        <w:spacing w:line="312" w:lineRule="auto"/>
      </w:pPr>
    </w:p>
    <w:p w:rsidR="003D607A" w:rsidRDefault="00A84F4E" w:rsidP="009F7B84">
      <w:pPr>
        <w:pStyle w:val="Nadpis3"/>
        <w:spacing w:line="312" w:lineRule="auto"/>
      </w:pPr>
      <w:bookmarkStart w:id="51" w:name="_Toc447911738"/>
      <w:r>
        <w:t>Podobnost obsahu</w:t>
      </w:r>
      <w:bookmarkEnd w:id="51"/>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Ten se skládá z několika výpočtů, které jsme si již definovali v kapitole 3. K výpočtu podobnosti obsahu tedy potřebujeme další dvě pomocné hodnoty. Jedná se o kosínovou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kosínovou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Máme-li hodnotu kosínové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2" w:name="_Toc447911739"/>
      <w:r>
        <w:t>Řízení algoritmu</w:t>
      </w:r>
      <w:bookmarkEnd w:id="52"/>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 a postupně tvořen výstup.</w:t>
      </w:r>
    </w:p>
    <w:p w:rsidR="0021627D" w:rsidRPr="007368C8" w:rsidRDefault="0021627D" w:rsidP="001C4B87">
      <w:pPr>
        <w:spacing w:line="312" w:lineRule="auto"/>
      </w:pPr>
      <w:r>
        <w:tab/>
      </w:r>
      <w:bookmarkStart w:id="53" w:name="_GoBack"/>
      <w:bookmarkEnd w:id="53"/>
    </w:p>
    <w:p w:rsidR="007F0C23" w:rsidRPr="007F0C23" w:rsidRDefault="007F0C23" w:rsidP="001C4B87">
      <w:pPr>
        <w:pStyle w:val="Odstavecprvn"/>
        <w:spacing w:line="312" w:lineRule="auto"/>
        <w:rPr>
          <w:color w:val="FF0000"/>
        </w:rPr>
      </w:pPr>
      <w:r>
        <w:rPr>
          <w:color w:val="FF0000"/>
        </w:rPr>
        <w:lastRenderedPageBreak/>
        <w:t>OBRAZEK GRAFU TABULKY NAHORE JAK JE IMPLEMENTOVANA</w:t>
      </w:r>
    </w:p>
    <w:p w:rsidR="00ED18A4" w:rsidRDefault="00ED18A4" w:rsidP="009F7B84">
      <w:pPr>
        <w:pStyle w:val="Nadpis2"/>
        <w:spacing w:line="312" w:lineRule="auto"/>
      </w:pPr>
      <w:bookmarkStart w:id="54" w:name="_Toc447911740"/>
      <w:r>
        <w:t>Vstup a výstup algoritmu</w:t>
      </w:r>
      <w:bookmarkEnd w:id="54"/>
    </w:p>
    <w:p w:rsidR="004C7CB2" w:rsidRPr="004C7CB2" w:rsidRDefault="004C7CB2" w:rsidP="004C7CB2"/>
    <w:p w:rsidR="00ED18A4" w:rsidRPr="004C7CB2" w:rsidRDefault="007F0C23" w:rsidP="009F7B84">
      <w:pPr>
        <w:pStyle w:val="Odstavecprvn"/>
        <w:spacing w:line="312" w:lineRule="auto"/>
        <w:rPr>
          <w:color w:val="FF0000"/>
        </w:rPr>
      </w:pPr>
      <w:r w:rsidRPr="004C7CB2">
        <w:rPr>
          <w:color w:val="FF0000"/>
        </w:rPr>
        <w:t>VSTUP OBRAZEK – BOX TREE TŘEBA</w:t>
      </w:r>
    </w:p>
    <w:p w:rsidR="007F0C23" w:rsidRPr="004C7CB2" w:rsidRDefault="007F0C23" w:rsidP="007F0C23">
      <w:pPr>
        <w:pStyle w:val="Odstavecdal"/>
        <w:ind w:firstLine="0"/>
        <w:rPr>
          <w:color w:val="FF0000"/>
        </w:rPr>
      </w:pPr>
      <w:r w:rsidRPr="004C7CB2">
        <w:rPr>
          <w:color w:val="FF0000"/>
        </w:rPr>
        <w:t>VYSTUP OBRAZEK – AREA TREE TŘEBA oba jen na ukazku</w:t>
      </w:r>
    </w:p>
    <w:p w:rsidR="005B1FC8" w:rsidRDefault="00D46DFF" w:rsidP="000C1089">
      <w:pPr>
        <w:pStyle w:val="Nadpis1"/>
      </w:pPr>
      <w:r>
        <w:br w:type="page"/>
      </w:r>
      <w:bookmarkStart w:id="55" w:name="_Toc447911741"/>
      <w:r w:rsidR="00B533E6" w:rsidRPr="00ED18A4">
        <w:lastRenderedPageBreak/>
        <w:t>Dosažené</w:t>
      </w:r>
      <w:r w:rsidR="00B533E6">
        <w:t xml:space="preserve"> výsledky</w:t>
      </w:r>
      <w:bookmarkEnd w:id="55"/>
      <w:r w:rsidR="00B533E6">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6" w:name="_Toc447911742"/>
      <w:r>
        <w:lastRenderedPageBreak/>
        <w:t>Závěr</w:t>
      </w:r>
      <w:bookmarkEnd w:id="56"/>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DOM-based Segmentation, VIPS a Box Clustering Segmentation. </w:t>
      </w:r>
      <w:r w:rsidR="00D5319E">
        <w:t>H</w:t>
      </w:r>
      <w:r w:rsidR="0003334B">
        <w:t xml:space="preserve">lavním cílem práce je rozšířit Framework FitLayout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Frameworkem FitLayout. To bylo splněno a algoritmus je podrobněji popsán v kapitole 3. Taktéž FitLayout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Frameworku.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7" w:name="_Toc101325796"/>
      <w:r w:rsidRPr="00912EE1">
        <w:rPr>
          <w:lang w:val="cs-CZ"/>
        </w:rPr>
        <w:lastRenderedPageBreak/>
        <w:t>Literatura</w:t>
      </w:r>
      <w:bookmarkEnd w:id="57"/>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Information Extraction from Web Sources based </w:t>
      </w:r>
      <w:r w:rsidR="00DB79B1" w:rsidRPr="00934381">
        <w:rPr>
          <w:lang w:val="cs-CZ"/>
        </w:rPr>
        <w:t xml:space="preserve">  </w:t>
      </w:r>
      <w:r w:rsidRPr="00934381">
        <w:rPr>
          <w:lang w:val="cs-CZ"/>
        </w:rPr>
        <w:t>on Multi-aspect Content Analysis. In: Semantic Web Evaluation Challenges, SemWebEval 2015 at ESWC 2015. Portorož: Springer International Publishing,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Document Description Based on Ontologies. In: Proceedings of the 2nd annual conference ICIA 2013. Łódź: The Society of Digital Information and Wireless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Based Information Extraction from HTML Documents. In: 9th International Conference on Document Analysis and Recognition ICDAR 2007. Curitiba: IEEE Computer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Page Element Classification Based on Visual Features. In: 1st Asian Conference on Intelligent Information and Database Systems ACIIDS 2009. Dong Hoi: IEEE Computer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r w:rsidR="00255E5A">
        <w:rPr>
          <w:lang w:val="cs-CZ"/>
        </w:rPr>
        <w:t>Deng, C.; Shipeng, Y.; Ji-Rong, W. VIPS: a Vision-based Page Segmentation</w:t>
      </w:r>
      <w:r>
        <w:rPr>
          <w:lang w:val="cs-CZ"/>
        </w:rPr>
        <w:t xml:space="preserve"> </w:t>
      </w:r>
      <w:r w:rsidR="00255E5A">
        <w:rPr>
          <w:lang w:val="cs-CZ"/>
        </w:rPr>
        <w:t xml:space="preserve">Algorithm.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t>Popela, T. Implementace algoritmu pro vi</w:t>
      </w:r>
      <w:r>
        <w:rPr>
          <w:lang w:val="cs-CZ"/>
        </w:rPr>
        <w:t>zuální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r w:rsidR="00145A7E">
        <w:rPr>
          <w:shd w:val="clear" w:color="auto" w:fill="FFFFFF"/>
        </w:rPr>
        <w:t>Zelený,</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B</w:t>
      </w:r>
      <w:r w:rsidR="00145A7E">
        <w:rPr>
          <w:shd w:val="clear" w:color="auto" w:fill="FFFFFF"/>
        </w:rPr>
        <w:t>urget</w:t>
      </w:r>
      <w:r w:rsidR="00145A7E" w:rsidRPr="00145A7E">
        <w:rPr>
          <w:shd w:val="clear" w:color="auto" w:fill="FFFFFF"/>
        </w:rPr>
        <w:t xml:space="preserve"> R.</w:t>
      </w:r>
      <w:r w:rsidR="00145A7E" w:rsidRPr="00145A7E">
        <w:rPr>
          <w:rStyle w:val="apple-converted-space"/>
          <w:shd w:val="clear" w:color="auto" w:fill="FFFFFF"/>
        </w:rPr>
        <w:t> </w:t>
      </w:r>
      <w:hyperlink r:id="rId32"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The Third International Conference on Web Intelligence, Mining and Semantics</w:t>
      </w:r>
      <w:r w:rsidR="00145A7E" w:rsidRPr="00145A7E">
        <w:rPr>
          <w:shd w:val="clear" w:color="auto" w:fill="FFFFFF"/>
        </w:rPr>
        <w:t>. Madrid: Association for Computing Machinery, 2013,</w:t>
      </w:r>
      <w:r w:rsidR="00145A7E" w:rsidRPr="00145A7E">
        <w:rPr>
          <w:rStyle w:val="apple-converted-space"/>
          <w:shd w:val="clear" w:color="auto" w:fill="FFFFFF"/>
        </w:rPr>
        <w:t> </w:t>
      </w:r>
      <w:r w:rsidR="00145A7E" w:rsidRPr="00145A7E">
        <w:rPr>
          <w:shd w:val="clear" w:color="auto" w:fill="FFFFFF"/>
        </w:rPr>
        <w:t>s</w:t>
      </w:r>
      <w:r w:rsidR="00484C64">
        <w:rPr>
          <w:shd w:val="clear" w:color="auto" w:fill="FFFFFF"/>
        </w:rPr>
        <w:t>tr</w:t>
      </w:r>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r w:rsidR="00346357">
        <w:rPr>
          <w:lang w:val="en-US"/>
        </w:rPr>
        <w:t>Zeng, J.; Flanagan, B.; Hirokawa, S. A Web Page Segmentation Approach Using Visual Sema</w:t>
      </w:r>
      <w:r w:rsidR="004716F4">
        <w:rPr>
          <w:lang w:val="en-US"/>
        </w:rPr>
        <w:t>ntics.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r w:rsidR="00A575C1">
        <w:rPr>
          <w:lang w:val="en-US"/>
        </w:rPr>
        <w:t xml:space="preserve">Zeng, J.; Flanagan, B.; Hirokawa, S. Layout tree-based approach for identyfing visual similar blocks from web pages. Proc. </w:t>
      </w:r>
      <w:r w:rsidR="00A575C1">
        <w:t xml:space="preserve">Int´l Symposium Web Engeneering and related problems,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t>Zhang, K.; Shasha, D. Simple fast algorithms for the editing distance between trees and related problems. SIAM J. Comput</w:t>
      </w:r>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r w:rsidR="00043370">
        <w:rPr>
          <w:lang w:val="en-US"/>
        </w:rPr>
        <w:t xml:space="preserve">Amit, S. Modern information retrieval: a brief overwiev. </w:t>
      </w:r>
      <w:r w:rsidR="00043370">
        <w:t>Bulletin of the IEEE Computer Society Technical Committee on Data Engineering,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r w:rsidR="00ED483A">
        <w:t>Deng, C.; Shipeng, Y.; Ji-Rong, W. Block-based Web Search.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r w:rsidR="00DE7BF7">
        <w:rPr>
          <w:rStyle w:val="apple-converted-space"/>
          <w:shd w:val="clear" w:color="auto" w:fill="FFFFFF"/>
        </w:rPr>
        <w:t xml:space="preserve">FITlayout Web Page Analysis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3"/>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089" w:rsidRDefault="008C1089">
      <w:r>
        <w:separator/>
      </w:r>
    </w:p>
  </w:endnote>
  <w:endnote w:type="continuationSeparator" w:id="0">
    <w:p w:rsidR="008C1089" w:rsidRDefault="008C1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FB5D94">
          <w:rPr>
            <w:noProof/>
          </w:rPr>
          <w:t>27</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089" w:rsidRDefault="008C1089">
      <w:r>
        <w:separator/>
      </w:r>
    </w:p>
  </w:footnote>
  <w:footnote w:type="continuationSeparator" w:id="0">
    <w:p w:rsidR="008C1089" w:rsidRDefault="008C1089">
      <w:r>
        <w:continuationSeparator/>
      </w:r>
    </w:p>
  </w:footnote>
  <w:footnote w:id="1">
    <w:p w:rsidR="00B7137C" w:rsidRDefault="00B7137C">
      <w:pPr>
        <w:pStyle w:val="Textpoznpodarou"/>
      </w:pPr>
      <w:r>
        <w:rPr>
          <w:rStyle w:val="Znakapoznpodarou"/>
        </w:rPr>
        <w:footnoteRef/>
      </w:r>
      <w:r>
        <w:t xml:space="preserve"> Document Object Model - </w:t>
      </w:r>
      <w:r w:rsidRPr="000E7564">
        <w:t>http://www.w3.org/DOM/</w:t>
      </w:r>
    </w:p>
  </w:footnote>
  <w:footnote w:id="2">
    <w:p w:rsidR="00B7137C" w:rsidRDefault="00B7137C">
      <w:pPr>
        <w:pStyle w:val="Textpoznpodarou"/>
      </w:pPr>
      <w:r>
        <w:rPr>
          <w:rStyle w:val="Znakapoznpodarou"/>
        </w:rPr>
        <w:footnoteRef/>
      </w:r>
      <w:r>
        <w:t xml:space="preserve"> W3C - </w:t>
      </w:r>
      <w:r w:rsidRPr="00F72B52">
        <w:t>World Wide Web Consortium je mezinárodní konsorcium, jehož členové společně s veřejností vyvíjejí webové standardy pro World Wide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37CA"/>
    <w:rsid w:val="00004B7A"/>
    <w:rsid w:val="000068D4"/>
    <w:rsid w:val="00007CBC"/>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2FF9"/>
    <w:rsid w:val="0006323F"/>
    <w:rsid w:val="000676E6"/>
    <w:rsid w:val="00067E4E"/>
    <w:rsid w:val="00073170"/>
    <w:rsid w:val="000732E8"/>
    <w:rsid w:val="000739A9"/>
    <w:rsid w:val="00074478"/>
    <w:rsid w:val="00076E1D"/>
    <w:rsid w:val="00083B69"/>
    <w:rsid w:val="000847AD"/>
    <w:rsid w:val="0008511D"/>
    <w:rsid w:val="00085BB5"/>
    <w:rsid w:val="000870BA"/>
    <w:rsid w:val="000926B9"/>
    <w:rsid w:val="0009424B"/>
    <w:rsid w:val="00094795"/>
    <w:rsid w:val="00094FD9"/>
    <w:rsid w:val="000969E8"/>
    <w:rsid w:val="000A4906"/>
    <w:rsid w:val="000A5135"/>
    <w:rsid w:val="000A71A7"/>
    <w:rsid w:val="000B0F8C"/>
    <w:rsid w:val="000B2D8B"/>
    <w:rsid w:val="000B42A5"/>
    <w:rsid w:val="000B585C"/>
    <w:rsid w:val="000B6C0E"/>
    <w:rsid w:val="000B75D4"/>
    <w:rsid w:val="000B75FE"/>
    <w:rsid w:val="000C00ED"/>
    <w:rsid w:val="000C1089"/>
    <w:rsid w:val="000C33F9"/>
    <w:rsid w:val="000C787B"/>
    <w:rsid w:val="000D56C6"/>
    <w:rsid w:val="000E0638"/>
    <w:rsid w:val="000E1643"/>
    <w:rsid w:val="000E26BA"/>
    <w:rsid w:val="000E3890"/>
    <w:rsid w:val="000E7564"/>
    <w:rsid w:val="000F5247"/>
    <w:rsid w:val="000F615B"/>
    <w:rsid w:val="000F6180"/>
    <w:rsid w:val="000F6D98"/>
    <w:rsid w:val="000F738B"/>
    <w:rsid w:val="00101325"/>
    <w:rsid w:val="0010140F"/>
    <w:rsid w:val="00102CA7"/>
    <w:rsid w:val="0010322C"/>
    <w:rsid w:val="00105CA4"/>
    <w:rsid w:val="00106840"/>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609DA"/>
    <w:rsid w:val="001636CD"/>
    <w:rsid w:val="00165434"/>
    <w:rsid w:val="00171308"/>
    <w:rsid w:val="0017264D"/>
    <w:rsid w:val="00176DD3"/>
    <w:rsid w:val="00177AA9"/>
    <w:rsid w:val="00177BB1"/>
    <w:rsid w:val="00180C76"/>
    <w:rsid w:val="001835AE"/>
    <w:rsid w:val="00183BE5"/>
    <w:rsid w:val="0019034E"/>
    <w:rsid w:val="001908A3"/>
    <w:rsid w:val="0019118E"/>
    <w:rsid w:val="00191B5E"/>
    <w:rsid w:val="00191C23"/>
    <w:rsid w:val="00196A61"/>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A85"/>
    <w:rsid w:val="001D685F"/>
    <w:rsid w:val="001D6905"/>
    <w:rsid w:val="001D692C"/>
    <w:rsid w:val="001D7DF0"/>
    <w:rsid w:val="001E2D19"/>
    <w:rsid w:val="001E3E87"/>
    <w:rsid w:val="001E432A"/>
    <w:rsid w:val="001E4495"/>
    <w:rsid w:val="001E4A6C"/>
    <w:rsid w:val="001E71E9"/>
    <w:rsid w:val="001F190F"/>
    <w:rsid w:val="001F30E8"/>
    <w:rsid w:val="001F45A3"/>
    <w:rsid w:val="001F61B5"/>
    <w:rsid w:val="002036EC"/>
    <w:rsid w:val="002106D0"/>
    <w:rsid w:val="00211433"/>
    <w:rsid w:val="0021627D"/>
    <w:rsid w:val="00217190"/>
    <w:rsid w:val="00223857"/>
    <w:rsid w:val="002241FA"/>
    <w:rsid w:val="002266AF"/>
    <w:rsid w:val="002303B2"/>
    <w:rsid w:val="00237458"/>
    <w:rsid w:val="00240669"/>
    <w:rsid w:val="002436E6"/>
    <w:rsid w:val="00245462"/>
    <w:rsid w:val="002501D5"/>
    <w:rsid w:val="00253610"/>
    <w:rsid w:val="002545D6"/>
    <w:rsid w:val="00255E5A"/>
    <w:rsid w:val="00256E2D"/>
    <w:rsid w:val="0025793F"/>
    <w:rsid w:val="00260EC3"/>
    <w:rsid w:val="002616F1"/>
    <w:rsid w:val="002671F1"/>
    <w:rsid w:val="00270053"/>
    <w:rsid w:val="0027576F"/>
    <w:rsid w:val="00277354"/>
    <w:rsid w:val="00277DFA"/>
    <w:rsid w:val="00282AB5"/>
    <w:rsid w:val="00287726"/>
    <w:rsid w:val="002946D9"/>
    <w:rsid w:val="00294C04"/>
    <w:rsid w:val="00296C1B"/>
    <w:rsid w:val="002975FF"/>
    <w:rsid w:val="002A242B"/>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51C9"/>
    <w:rsid w:val="00345520"/>
    <w:rsid w:val="003460D2"/>
    <w:rsid w:val="00346357"/>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7690"/>
    <w:rsid w:val="003F18DF"/>
    <w:rsid w:val="003F3BF7"/>
    <w:rsid w:val="003F3C04"/>
    <w:rsid w:val="003F4D25"/>
    <w:rsid w:val="003F4F27"/>
    <w:rsid w:val="003F6A1A"/>
    <w:rsid w:val="00401D54"/>
    <w:rsid w:val="00402E13"/>
    <w:rsid w:val="00403B07"/>
    <w:rsid w:val="00403BC8"/>
    <w:rsid w:val="00407727"/>
    <w:rsid w:val="00415761"/>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E32"/>
    <w:rsid w:val="004C7CB2"/>
    <w:rsid w:val="004D07DD"/>
    <w:rsid w:val="004D13B6"/>
    <w:rsid w:val="004D1C77"/>
    <w:rsid w:val="004D25F1"/>
    <w:rsid w:val="004D2796"/>
    <w:rsid w:val="004D32B5"/>
    <w:rsid w:val="004D3D75"/>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535A"/>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C64"/>
    <w:rsid w:val="00536CBA"/>
    <w:rsid w:val="00540578"/>
    <w:rsid w:val="00540C25"/>
    <w:rsid w:val="00541079"/>
    <w:rsid w:val="00541FC0"/>
    <w:rsid w:val="00542B28"/>
    <w:rsid w:val="0054346B"/>
    <w:rsid w:val="00547E2D"/>
    <w:rsid w:val="00557AFD"/>
    <w:rsid w:val="00557E2C"/>
    <w:rsid w:val="00557EA0"/>
    <w:rsid w:val="00561A23"/>
    <w:rsid w:val="00564686"/>
    <w:rsid w:val="00566CED"/>
    <w:rsid w:val="0056727D"/>
    <w:rsid w:val="00570AF8"/>
    <w:rsid w:val="00574D7A"/>
    <w:rsid w:val="0057568C"/>
    <w:rsid w:val="00576818"/>
    <w:rsid w:val="00577A88"/>
    <w:rsid w:val="00581FD2"/>
    <w:rsid w:val="00583110"/>
    <w:rsid w:val="00584177"/>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366"/>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51C03"/>
    <w:rsid w:val="00651C3C"/>
    <w:rsid w:val="00651EDF"/>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A0002"/>
    <w:rsid w:val="006A050B"/>
    <w:rsid w:val="006A19EF"/>
    <w:rsid w:val="006A2620"/>
    <w:rsid w:val="006A57E2"/>
    <w:rsid w:val="006A656C"/>
    <w:rsid w:val="006A661C"/>
    <w:rsid w:val="006A6F80"/>
    <w:rsid w:val="006B2808"/>
    <w:rsid w:val="006B467C"/>
    <w:rsid w:val="006B492A"/>
    <w:rsid w:val="006B5956"/>
    <w:rsid w:val="006C124D"/>
    <w:rsid w:val="006C1309"/>
    <w:rsid w:val="006C131D"/>
    <w:rsid w:val="006C30FC"/>
    <w:rsid w:val="006D060B"/>
    <w:rsid w:val="006D313B"/>
    <w:rsid w:val="006D3653"/>
    <w:rsid w:val="006D38BB"/>
    <w:rsid w:val="006D3FE3"/>
    <w:rsid w:val="006D530E"/>
    <w:rsid w:val="006D6C56"/>
    <w:rsid w:val="006D7E3C"/>
    <w:rsid w:val="006E0515"/>
    <w:rsid w:val="006E1023"/>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139"/>
    <w:rsid w:val="00723649"/>
    <w:rsid w:val="00726708"/>
    <w:rsid w:val="00731354"/>
    <w:rsid w:val="00732A64"/>
    <w:rsid w:val="007333A9"/>
    <w:rsid w:val="00734BDC"/>
    <w:rsid w:val="00735B80"/>
    <w:rsid w:val="007368C8"/>
    <w:rsid w:val="007379DD"/>
    <w:rsid w:val="00740AB8"/>
    <w:rsid w:val="00744EB1"/>
    <w:rsid w:val="00746481"/>
    <w:rsid w:val="00746C74"/>
    <w:rsid w:val="00747B77"/>
    <w:rsid w:val="0075386A"/>
    <w:rsid w:val="00753A0B"/>
    <w:rsid w:val="00755EDC"/>
    <w:rsid w:val="007614AD"/>
    <w:rsid w:val="00761563"/>
    <w:rsid w:val="0076230E"/>
    <w:rsid w:val="00762E61"/>
    <w:rsid w:val="007630F9"/>
    <w:rsid w:val="00763C3B"/>
    <w:rsid w:val="0076577D"/>
    <w:rsid w:val="00766EB6"/>
    <w:rsid w:val="00767F1C"/>
    <w:rsid w:val="007705CF"/>
    <w:rsid w:val="007733FA"/>
    <w:rsid w:val="00774B46"/>
    <w:rsid w:val="00775D10"/>
    <w:rsid w:val="00777676"/>
    <w:rsid w:val="0078025B"/>
    <w:rsid w:val="00781DCA"/>
    <w:rsid w:val="0078569C"/>
    <w:rsid w:val="00790AB0"/>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6E15"/>
    <w:rsid w:val="007E03F4"/>
    <w:rsid w:val="007E6680"/>
    <w:rsid w:val="007E6A52"/>
    <w:rsid w:val="007E6F3A"/>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7C96"/>
    <w:rsid w:val="00877DF7"/>
    <w:rsid w:val="00877F25"/>
    <w:rsid w:val="00880509"/>
    <w:rsid w:val="0088697D"/>
    <w:rsid w:val="00891EB5"/>
    <w:rsid w:val="0089252D"/>
    <w:rsid w:val="00895EBD"/>
    <w:rsid w:val="008A7CC1"/>
    <w:rsid w:val="008B3AE4"/>
    <w:rsid w:val="008B51E1"/>
    <w:rsid w:val="008B5E81"/>
    <w:rsid w:val="008B7C5E"/>
    <w:rsid w:val="008C0A26"/>
    <w:rsid w:val="008C1089"/>
    <w:rsid w:val="008C670E"/>
    <w:rsid w:val="008D1CA1"/>
    <w:rsid w:val="008D2BDA"/>
    <w:rsid w:val="008D3682"/>
    <w:rsid w:val="008D42BF"/>
    <w:rsid w:val="008D4912"/>
    <w:rsid w:val="008D492D"/>
    <w:rsid w:val="008D52F7"/>
    <w:rsid w:val="008D7F60"/>
    <w:rsid w:val="008E3C6F"/>
    <w:rsid w:val="008E40FD"/>
    <w:rsid w:val="008E51C2"/>
    <w:rsid w:val="008F0A1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3055C"/>
    <w:rsid w:val="0093301F"/>
    <w:rsid w:val="00934381"/>
    <w:rsid w:val="00934686"/>
    <w:rsid w:val="00935290"/>
    <w:rsid w:val="00935C21"/>
    <w:rsid w:val="00943D28"/>
    <w:rsid w:val="00952B20"/>
    <w:rsid w:val="00953BBA"/>
    <w:rsid w:val="0095618F"/>
    <w:rsid w:val="00960CB5"/>
    <w:rsid w:val="00960F18"/>
    <w:rsid w:val="009624C3"/>
    <w:rsid w:val="00963E46"/>
    <w:rsid w:val="00964385"/>
    <w:rsid w:val="00965C54"/>
    <w:rsid w:val="00965E1E"/>
    <w:rsid w:val="00966127"/>
    <w:rsid w:val="00967EBF"/>
    <w:rsid w:val="009739C3"/>
    <w:rsid w:val="009741E1"/>
    <w:rsid w:val="009749BB"/>
    <w:rsid w:val="00974CE0"/>
    <w:rsid w:val="00977F3D"/>
    <w:rsid w:val="0098050C"/>
    <w:rsid w:val="009814CA"/>
    <w:rsid w:val="00981CED"/>
    <w:rsid w:val="009824F4"/>
    <w:rsid w:val="0098548D"/>
    <w:rsid w:val="00994135"/>
    <w:rsid w:val="00995773"/>
    <w:rsid w:val="00995B42"/>
    <w:rsid w:val="00996B90"/>
    <w:rsid w:val="00997907"/>
    <w:rsid w:val="00997DC4"/>
    <w:rsid w:val="009A25E1"/>
    <w:rsid w:val="009A5478"/>
    <w:rsid w:val="009A624B"/>
    <w:rsid w:val="009A6463"/>
    <w:rsid w:val="009B4354"/>
    <w:rsid w:val="009B47B2"/>
    <w:rsid w:val="009B6C92"/>
    <w:rsid w:val="009C3339"/>
    <w:rsid w:val="009C3D9A"/>
    <w:rsid w:val="009C5E1B"/>
    <w:rsid w:val="009C6A8B"/>
    <w:rsid w:val="009C6C6D"/>
    <w:rsid w:val="009C6D0F"/>
    <w:rsid w:val="009C7066"/>
    <w:rsid w:val="009C73BD"/>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121FA"/>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67A3"/>
    <w:rsid w:val="00A96C72"/>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E75C1"/>
    <w:rsid w:val="00AF03EA"/>
    <w:rsid w:val="00AF4C04"/>
    <w:rsid w:val="00AF501E"/>
    <w:rsid w:val="00AF5915"/>
    <w:rsid w:val="00AF750D"/>
    <w:rsid w:val="00AF7D23"/>
    <w:rsid w:val="00B012A5"/>
    <w:rsid w:val="00B01531"/>
    <w:rsid w:val="00B06428"/>
    <w:rsid w:val="00B06FBD"/>
    <w:rsid w:val="00B105D9"/>
    <w:rsid w:val="00B11217"/>
    <w:rsid w:val="00B11EF1"/>
    <w:rsid w:val="00B1436E"/>
    <w:rsid w:val="00B2320C"/>
    <w:rsid w:val="00B26D11"/>
    <w:rsid w:val="00B31EFF"/>
    <w:rsid w:val="00B33C93"/>
    <w:rsid w:val="00B3458D"/>
    <w:rsid w:val="00B35082"/>
    <w:rsid w:val="00B35D50"/>
    <w:rsid w:val="00B43943"/>
    <w:rsid w:val="00B44206"/>
    <w:rsid w:val="00B45261"/>
    <w:rsid w:val="00B533E6"/>
    <w:rsid w:val="00B53934"/>
    <w:rsid w:val="00B57B5A"/>
    <w:rsid w:val="00B63458"/>
    <w:rsid w:val="00B65AB3"/>
    <w:rsid w:val="00B65AD9"/>
    <w:rsid w:val="00B673D2"/>
    <w:rsid w:val="00B67B4D"/>
    <w:rsid w:val="00B7137C"/>
    <w:rsid w:val="00B719C3"/>
    <w:rsid w:val="00B76422"/>
    <w:rsid w:val="00B85268"/>
    <w:rsid w:val="00B912F5"/>
    <w:rsid w:val="00B9232C"/>
    <w:rsid w:val="00B961DA"/>
    <w:rsid w:val="00B962EE"/>
    <w:rsid w:val="00B96C05"/>
    <w:rsid w:val="00B97ADF"/>
    <w:rsid w:val="00BA3B3A"/>
    <w:rsid w:val="00BA7849"/>
    <w:rsid w:val="00BB0E9E"/>
    <w:rsid w:val="00BB4CAA"/>
    <w:rsid w:val="00BB4FCC"/>
    <w:rsid w:val="00BB573C"/>
    <w:rsid w:val="00BC038F"/>
    <w:rsid w:val="00BC30F0"/>
    <w:rsid w:val="00BD1195"/>
    <w:rsid w:val="00BD16C4"/>
    <w:rsid w:val="00BD24C2"/>
    <w:rsid w:val="00BD2B38"/>
    <w:rsid w:val="00BE0185"/>
    <w:rsid w:val="00BE28DF"/>
    <w:rsid w:val="00BE2C6C"/>
    <w:rsid w:val="00BE669A"/>
    <w:rsid w:val="00BF3E19"/>
    <w:rsid w:val="00BF45B9"/>
    <w:rsid w:val="00C00D9E"/>
    <w:rsid w:val="00C02F69"/>
    <w:rsid w:val="00C078C3"/>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74D3"/>
    <w:rsid w:val="00C71DDA"/>
    <w:rsid w:val="00C73A8A"/>
    <w:rsid w:val="00C73C5A"/>
    <w:rsid w:val="00C74152"/>
    <w:rsid w:val="00C75E23"/>
    <w:rsid w:val="00C82CD1"/>
    <w:rsid w:val="00C85263"/>
    <w:rsid w:val="00C87EB1"/>
    <w:rsid w:val="00C90604"/>
    <w:rsid w:val="00C942ED"/>
    <w:rsid w:val="00C9464A"/>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23A2"/>
    <w:rsid w:val="00CE3B1C"/>
    <w:rsid w:val="00CE4A66"/>
    <w:rsid w:val="00CE5175"/>
    <w:rsid w:val="00CE67D9"/>
    <w:rsid w:val="00CE6C79"/>
    <w:rsid w:val="00CF067B"/>
    <w:rsid w:val="00CF0757"/>
    <w:rsid w:val="00CF1150"/>
    <w:rsid w:val="00CF5D1B"/>
    <w:rsid w:val="00CF5D8D"/>
    <w:rsid w:val="00CF620C"/>
    <w:rsid w:val="00D00C9A"/>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6DFF"/>
    <w:rsid w:val="00D47099"/>
    <w:rsid w:val="00D52ED7"/>
    <w:rsid w:val="00D5319E"/>
    <w:rsid w:val="00D53200"/>
    <w:rsid w:val="00D537FC"/>
    <w:rsid w:val="00D5380A"/>
    <w:rsid w:val="00D53F10"/>
    <w:rsid w:val="00D56399"/>
    <w:rsid w:val="00D606AA"/>
    <w:rsid w:val="00D636E0"/>
    <w:rsid w:val="00D63743"/>
    <w:rsid w:val="00D63779"/>
    <w:rsid w:val="00D63DA6"/>
    <w:rsid w:val="00D66C31"/>
    <w:rsid w:val="00D6710F"/>
    <w:rsid w:val="00D6743E"/>
    <w:rsid w:val="00D704BF"/>
    <w:rsid w:val="00D71B92"/>
    <w:rsid w:val="00D72855"/>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79D2"/>
    <w:rsid w:val="00E07A92"/>
    <w:rsid w:val="00E15E7E"/>
    <w:rsid w:val="00E16783"/>
    <w:rsid w:val="00E17D96"/>
    <w:rsid w:val="00E2381B"/>
    <w:rsid w:val="00E24C23"/>
    <w:rsid w:val="00E2517E"/>
    <w:rsid w:val="00E25B7E"/>
    <w:rsid w:val="00E30E14"/>
    <w:rsid w:val="00E35BCF"/>
    <w:rsid w:val="00E36D99"/>
    <w:rsid w:val="00E44764"/>
    <w:rsid w:val="00E451CB"/>
    <w:rsid w:val="00E45481"/>
    <w:rsid w:val="00E47FF0"/>
    <w:rsid w:val="00E55058"/>
    <w:rsid w:val="00E570BD"/>
    <w:rsid w:val="00E60E39"/>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F34"/>
    <w:rsid w:val="00EA60EF"/>
    <w:rsid w:val="00EA6884"/>
    <w:rsid w:val="00EB02CF"/>
    <w:rsid w:val="00EB1F6E"/>
    <w:rsid w:val="00EB273A"/>
    <w:rsid w:val="00EB3125"/>
    <w:rsid w:val="00EC0D84"/>
    <w:rsid w:val="00EC10D5"/>
    <w:rsid w:val="00EC2CA2"/>
    <w:rsid w:val="00EC60DF"/>
    <w:rsid w:val="00ED18A4"/>
    <w:rsid w:val="00ED36F7"/>
    <w:rsid w:val="00ED483A"/>
    <w:rsid w:val="00ED7847"/>
    <w:rsid w:val="00EE09F2"/>
    <w:rsid w:val="00EF0A16"/>
    <w:rsid w:val="00EF0C16"/>
    <w:rsid w:val="00EF30E5"/>
    <w:rsid w:val="00EF4242"/>
    <w:rsid w:val="00EF77D7"/>
    <w:rsid w:val="00F0034B"/>
    <w:rsid w:val="00F04E4F"/>
    <w:rsid w:val="00F06F04"/>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D7"/>
    <w:rsid w:val="00FB6FF7"/>
    <w:rsid w:val="00FC1A93"/>
    <w:rsid w:val="00FC39ED"/>
    <w:rsid w:val="00FC3E94"/>
    <w:rsid w:val="00FC468F"/>
    <w:rsid w:val="00FC50AC"/>
    <w:rsid w:val="00FC5DD5"/>
    <w:rsid w:val="00FC5F4E"/>
    <w:rsid w:val="00FD4DE9"/>
    <w:rsid w:val="00FD50BA"/>
    <w:rsid w:val="00FD53C8"/>
    <w:rsid w:val="00FD5733"/>
    <w:rsid w:val="00FD773D"/>
    <w:rsid w:val="00FD7A87"/>
    <w:rsid w:val="00FE0476"/>
    <w:rsid w:val="00FE109E"/>
    <w:rsid w:val="00FE286A"/>
    <w:rsid w:val="00FE4B9B"/>
    <w:rsid w:val="00FE4F49"/>
    <w:rsid w:val="00FE5023"/>
    <w:rsid w:val="00FE519B"/>
    <w:rsid w:val="00FE7380"/>
    <w:rsid w:val="00FE7F7C"/>
    <w:rsid w:val="00FF0C6C"/>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www.fit.vutbr.cz/~burgetr/pubs.php?id=10252" TargetMode="Externa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79907-64C2-4798-822A-85A163FA8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6241</TotalTime>
  <Pages>37</Pages>
  <Words>6733</Words>
  <Characters>39255</Characters>
  <Application>Microsoft Office Word</Application>
  <DocSecurity>0</DocSecurity>
  <Lines>957</Lines>
  <Paragraphs>393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45595</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14457</cp:revision>
  <cp:lastPrinted>2016-04-07T18:45:00Z</cp:lastPrinted>
  <dcterms:created xsi:type="dcterms:W3CDTF">2015-09-21T16:18:00Z</dcterms:created>
  <dcterms:modified xsi:type="dcterms:W3CDTF">2016-04-08T18:47:00Z</dcterms:modified>
</cp:coreProperties>
</file>