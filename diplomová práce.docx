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AFD" w:rsidRPr="00AC77A1" w:rsidRDefault="00557AFD" w:rsidP="00C660F2">
      <w:pPr>
        <w:spacing w:line="312" w:lineRule="auto"/>
        <w:rPr>
          <w:rFonts w:ascii="Arial" w:hAnsi="Arial"/>
          <w:caps/>
          <w:spacing w:val="-20"/>
          <w:kern w:val="32"/>
          <w:sz w:val="48"/>
          <w:szCs w:val="48"/>
        </w:rPr>
      </w:pPr>
      <w:r w:rsidRPr="00AC77A1">
        <w:rPr>
          <w:rFonts w:ascii="Arial" w:hAnsi="Arial"/>
          <w:caps/>
          <w:spacing w:val="-20"/>
          <w:kern w:val="32"/>
          <w:sz w:val="48"/>
          <w:szCs w:val="48"/>
        </w:rPr>
        <w:t>VYSOKÉ UČENÍ TECHNICKÉ V BRNĚ</w:t>
      </w:r>
    </w:p>
    <w:p w:rsidR="00557AFD" w:rsidRPr="00557AFD" w:rsidRDefault="00557AFD" w:rsidP="00C660F2">
      <w:pPr>
        <w:spacing w:line="312" w:lineRule="auto"/>
        <w:rPr>
          <w:rFonts w:ascii="Arial" w:hAnsi="Arial" w:cs="Arial"/>
        </w:rPr>
      </w:pPr>
      <w:r w:rsidRPr="00557AFD">
        <w:rPr>
          <w:rFonts w:ascii="Arial" w:hAnsi="Arial" w:cs="Arial"/>
        </w:rPr>
        <w:t>BRNO UNIVERSITY OF TECHNOLOGY</w:t>
      </w:r>
    </w:p>
    <w:p w:rsidR="00557AFD" w:rsidRDefault="00557AFD" w:rsidP="00C660F2">
      <w:pPr>
        <w:spacing w:line="312" w:lineRule="auto"/>
        <w:rPr>
          <w:rFonts w:ascii="Arial" w:hAnsi="Arial" w:cs="Arial"/>
          <w:caps/>
          <w:sz w:val="40"/>
        </w:rPr>
      </w:pPr>
    </w:p>
    <w:p w:rsidR="00AC77A1" w:rsidRDefault="00AC77A1" w:rsidP="00C660F2">
      <w:pPr>
        <w:spacing w:line="312" w:lineRule="auto"/>
        <w:rPr>
          <w:rFonts w:ascii="Arial" w:hAnsi="Arial" w:cs="Arial"/>
          <w:caps/>
          <w:sz w:val="28"/>
          <w:szCs w:val="28"/>
        </w:rPr>
      </w:pPr>
    </w:p>
    <w:p w:rsidR="00557AFD" w:rsidRDefault="00557AFD" w:rsidP="00C660F2">
      <w:pPr>
        <w:spacing w:line="312" w:lineRule="auto"/>
        <w:rPr>
          <w:rFonts w:ascii="Arial" w:hAnsi="Arial" w:cs="Arial"/>
          <w:caps/>
          <w:sz w:val="28"/>
          <w:szCs w:val="28"/>
        </w:rPr>
      </w:pPr>
      <w:r>
        <w:rPr>
          <w:rFonts w:ascii="Arial" w:hAnsi="Arial" w:cs="Arial"/>
          <w:caps/>
          <w:sz w:val="28"/>
          <w:szCs w:val="28"/>
        </w:rPr>
        <w:t>FAKULTA INFORMAČNÍCH TECHNOLOGIÍ</w:t>
      </w:r>
    </w:p>
    <w:p w:rsidR="00557AFD" w:rsidRDefault="00557AFD" w:rsidP="00C660F2">
      <w:pPr>
        <w:widowControl w:val="0"/>
        <w:spacing w:line="312" w:lineRule="auto"/>
        <w:rPr>
          <w:rFonts w:ascii="Arial" w:hAnsi="Arial" w:cs="Arial"/>
          <w:caps/>
          <w:sz w:val="20"/>
          <w:szCs w:val="20"/>
        </w:rPr>
      </w:pPr>
      <w:r>
        <w:rPr>
          <w:rFonts w:ascii="Arial" w:hAnsi="Arial"/>
          <w:caps/>
          <w:sz w:val="28"/>
          <w:szCs w:val="28"/>
        </w:rPr>
        <w:t xml:space="preserve">ÚSTAV </w:t>
      </w:r>
      <w:r w:rsidR="004A056A">
        <w:rPr>
          <w:rFonts w:ascii="Arial" w:hAnsi="Arial"/>
          <w:caps/>
          <w:sz w:val="28"/>
          <w:szCs w:val="28"/>
        </w:rPr>
        <w:t>INFORMAČNÍCH</w:t>
      </w:r>
      <w:r>
        <w:rPr>
          <w:rFonts w:ascii="Arial" w:hAnsi="Arial"/>
          <w:caps/>
          <w:sz w:val="28"/>
          <w:szCs w:val="28"/>
        </w:rPr>
        <w:t xml:space="preserve"> SYSTÉMŮ</w:t>
      </w:r>
    </w:p>
    <w:p w:rsidR="00557AFD" w:rsidRPr="00557AFD" w:rsidRDefault="00557AFD" w:rsidP="00C660F2">
      <w:pPr>
        <w:spacing w:line="312" w:lineRule="auto"/>
        <w:rPr>
          <w:rFonts w:ascii="Arial" w:hAnsi="Arial" w:cs="Arial"/>
          <w:sz w:val="28"/>
          <w:szCs w:val="28"/>
        </w:rPr>
      </w:pPr>
      <w:r w:rsidRPr="00557AFD">
        <w:rPr>
          <w:rFonts w:ascii="Arial" w:hAnsi="Arial" w:cs="Arial"/>
        </w:rPr>
        <w:t>FACULTY OF INFORMATION TECHNOLOGY</w:t>
      </w:r>
    </w:p>
    <w:p w:rsidR="00557AFD" w:rsidRPr="00557AFD" w:rsidRDefault="00557AFD"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Pr="00557AFD">
        <w:rPr>
          <w:rFonts w:ascii="Arial" w:hAnsi="Arial" w:cs="Arial"/>
        </w:rPr>
        <w:t xml:space="preserve"> SYSTEMS</w:t>
      </w:r>
    </w:p>
    <w:p w:rsidR="00557AFD" w:rsidRDefault="00557AFD" w:rsidP="00C660F2">
      <w:pPr>
        <w:spacing w:line="312" w:lineRule="auto"/>
        <w:rPr>
          <w:rFonts w:ascii="Arial" w:hAnsi="Arial" w:cs="Arial"/>
          <w:caps/>
          <w:sz w:val="36"/>
          <w:szCs w:val="36"/>
        </w:rPr>
      </w:pPr>
      <w:bookmarkStart w:id="0" w:name="Text8"/>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557AFD" w:rsidRDefault="00557AFD"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557AFD" w:rsidRPr="002C0A91" w:rsidRDefault="008145C1" w:rsidP="006A656C">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557AFD" w:rsidRDefault="00557AFD"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p w:rsidR="00AC77A1" w:rsidRDefault="00AC77A1" w:rsidP="00C660F2">
      <w:pPr>
        <w:spacing w:line="312" w:lineRule="auto"/>
        <w:rPr>
          <w:rFonts w:ascii="Arial" w:hAnsi="Arial" w:cs="Arial"/>
          <w:caps/>
          <w:sz w:val="20"/>
          <w:szCs w:val="20"/>
        </w:rPr>
      </w:pPr>
    </w:p>
    <w:bookmarkEnd w:id="0"/>
    <w:p w:rsidR="00557AFD" w:rsidRPr="00557AFD" w:rsidRDefault="00C82CD1" w:rsidP="00C660F2">
      <w:pPr>
        <w:pStyle w:val="Nadpis7"/>
        <w:widowControl w:val="0"/>
        <w:spacing w:before="3360" w:line="312" w:lineRule="auto"/>
        <w:rPr>
          <w:rFonts w:ascii="Arial" w:hAnsi="Arial" w:cs="Arial"/>
          <w:caps/>
          <w:sz w:val="28"/>
          <w:szCs w:val="28"/>
        </w:rPr>
      </w:pPr>
      <w:r>
        <w:rPr>
          <w:rFonts w:ascii="Arial" w:hAnsi="Arial" w:cs="Arial"/>
          <w:caps/>
          <w:sz w:val="28"/>
          <w:szCs w:val="28"/>
        </w:rPr>
        <w:t>diplomová práce</w:t>
      </w:r>
    </w:p>
    <w:p w:rsidR="00C82CD1" w:rsidRPr="00C82CD1" w:rsidRDefault="00C82CD1" w:rsidP="00C82CD1">
      <w:pPr>
        <w:spacing w:line="312" w:lineRule="auto"/>
        <w:rPr>
          <w:rFonts w:ascii="Arial" w:hAnsi="Arial" w:cs="Arial"/>
          <w:caps/>
          <w:sz w:val="20"/>
          <w:szCs w:val="20"/>
        </w:rPr>
      </w:pPr>
      <w:r w:rsidRPr="00C82CD1">
        <w:rPr>
          <w:rFonts w:ascii="Arial" w:hAnsi="Arial" w:cs="Arial"/>
          <w:caps/>
          <w:sz w:val="20"/>
          <w:szCs w:val="20"/>
        </w:rPr>
        <w:t xml:space="preserve">Master´S THESIs </w:t>
      </w:r>
    </w:p>
    <w:p w:rsidR="00557AFD" w:rsidRDefault="00557AFD" w:rsidP="00C660F2">
      <w:pPr>
        <w:spacing w:line="312" w:lineRule="auto"/>
      </w:pPr>
    </w:p>
    <w:p w:rsidR="00557AFD" w:rsidRPr="00557AFD" w:rsidRDefault="00557AFD"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8145C1">
        <w:rPr>
          <w:rFonts w:ascii="Arial" w:hAnsi="Arial" w:cs="Arial"/>
          <w:sz w:val="28"/>
          <w:szCs w:val="28"/>
        </w:rPr>
        <w:tab/>
      </w:r>
      <w:r w:rsidR="003F4D25">
        <w:rPr>
          <w:rFonts w:ascii="Arial" w:hAnsi="Arial" w:cs="Arial"/>
          <w:sz w:val="28"/>
          <w:szCs w:val="28"/>
        </w:rPr>
        <w:t xml:space="preserve">    </w:t>
      </w:r>
      <w:r w:rsidR="008145C1">
        <w:rPr>
          <w:rFonts w:ascii="Arial" w:hAnsi="Arial" w:cs="Arial"/>
          <w:sz w:val="28"/>
          <w:szCs w:val="28"/>
        </w:rPr>
        <w:t xml:space="preserve">Bc. Tomáš </w:t>
      </w:r>
      <w:proofErr w:type="spellStart"/>
      <w:r w:rsidR="008145C1">
        <w:rPr>
          <w:rFonts w:ascii="Arial" w:hAnsi="Arial" w:cs="Arial"/>
          <w:sz w:val="28"/>
          <w:szCs w:val="28"/>
        </w:rPr>
        <w:t>Laščák</w:t>
      </w:r>
      <w:proofErr w:type="spellEnd"/>
    </w:p>
    <w:p w:rsidR="00557AFD" w:rsidRPr="00557AFD" w:rsidRDefault="00557AFD"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877C96" w:rsidRPr="006147D4" w:rsidRDefault="006147D4" w:rsidP="00C660F2">
      <w:pPr>
        <w:spacing w:line="312" w:lineRule="auto"/>
        <w:rPr>
          <w:rFonts w:ascii="Arial" w:hAnsi="Arial" w:cs="Arial"/>
          <w:szCs w:val="22"/>
        </w:rPr>
        <w:sectPr w:rsidR="00877C96" w:rsidRPr="006147D4" w:rsidSect="00877C96">
          <w:footerReference w:type="even" r:id="rId9"/>
          <w:footerReference w:type="default" r:id="rId10"/>
          <w:type w:val="continuous"/>
          <w:pgSz w:w="11906" w:h="16838"/>
          <w:pgMar w:top="1417" w:right="1286" w:bottom="1417" w:left="1620" w:header="708" w:footer="708" w:gutter="0"/>
          <w:cols w:space="708"/>
          <w:titlePg/>
          <w:docGrid w:linePitch="360"/>
        </w:sectPr>
      </w:pPr>
      <w:r>
        <w:rPr>
          <w:rFonts w:ascii="Arial" w:hAnsi="Arial" w:cs="Arial"/>
          <w:szCs w:val="22"/>
        </w:rPr>
        <w:t>BRNO 20</w:t>
      </w:r>
      <w:r w:rsidR="00BF45B9">
        <w:rPr>
          <w:rFonts w:ascii="Arial" w:hAnsi="Arial" w:cs="Arial"/>
          <w:szCs w:val="22"/>
        </w:rPr>
        <w:t>16</w:t>
      </w:r>
    </w:p>
    <w:p w:rsidR="002C0A91" w:rsidRPr="002C0A91" w:rsidRDefault="002C0A91" w:rsidP="00C660F2">
      <w:pPr>
        <w:spacing w:line="312" w:lineRule="auto"/>
        <w:rPr>
          <w:rFonts w:ascii="Arial" w:hAnsi="Arial"/>
          <w:caps/>
          <w:kern w:val="32"/>
          <w:sz w:val="36"/>
          <w:szCs w:val="36"/>
        </w:rPr>
      </w:pPr>
      <w:r w:rsidRPr="002C0A91">
        <w:rPr>
          <w:rFonts w:ascii="Arial" w:hAnsi="Arial"/>
          <w:caps/>
          <w:kern w:val="32"/>
          <w:sz w:val="36"/>
          <w:szCs w:val="36"/>
        </w:rPr>
        <w:lastRenderedPageBreak/>
        <w:t>VYSOKÉ UČENÍ TECHNICKÉ V BRNĚ</w:t>
      </w:r>
    </w:p>
    <w:p w:rsidR="002C0A91" w:rsidRPr="00557AFD" w:rsidRDefault="009A624B" w:rsidP="00C660F2">
      <w:pPr>
        <w:spacing w:line="312" w:lineRule="auto"/>
        <w:rPr>
          <w:rFonts w:ascii="Arial" w:hAnsi="Arial" w:cs="Arial"/>
        </w:rPr>
      </w:pPr>
      <w:r>
        <w:rPr>
          <w:rFonts w:ascii="Arial" w:hAnsi="Arial"/>
          <w:caps/>
          <w:noProof/>
          <w:kern w:val="32"/>
          <w:sz w:val="36"/>
          <w:szCs w:val="36"/>
        </w:rPr>
        <w:drawing>
          <wp:anchor distT="0" distB="0" distL="114300" distR="114300" simplePos="0" relativeHeight="251657216" behindDoc="0" locked="0" layoutInCell="1" allowOverlap="1" wp14:anchorId="3E559D8E" wp14:editId="758A2387">
            <wp:simplePos x="0" y="0"/>
            <wp:positionH relativeFrom="column">
              <wp:posOffset>27940</wp:posOffset>
            </wp:positionH>
            <wp:positionV relativeFrom="paragraph">
              <wp:posOffset>-226060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4F81F52B" wp14:editId="47A74784">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3"/>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4E4FF0">
        <w:t xml:space="preserve">Semestrální projekt se zabývá seznámením se segmentací jako takovou a také segmentační metodou.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AC5FF9">
        <w:t>FitLayout</w:t>
      </w:r>
      <w:proofErr w:type="spellEnd"/>
      <w:r w:rsidR="00AC5FF9">
        <w:t xml:space="preserve">, který bude o tuto metodu rozšířen. </w:t>
      </w:r>
      <w:r w:rsidR="00AB30FC">
        <w:t>V závěru práce je uvedeno shrnutí a také popis dalších postupů při na</w:t>
      </w:r>
      <w:r w:rsidR="00E570BD">
        <w:t>vázání této práce na diplomovou.</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2D2A1B" w:rsidRPr="00912EE1" w:rsidRDefault="00D75321" w:rsidP="00C660F2">
      <w:pPr>
        <w:pStyle w:val="ds34"/>
        <w:spacing w:line="312" w:lineRule="auto"/>
      </w:pPr>
      <w:proofErr w:type="spellStart"/>
      <w:r>
        <w:t>Segmentation</w:t>
      </w:r>
      <w:proofErr w:type="spellEnd"/>
      <w:r>
        <w:t xml:space="preserve"> </w:t>
      </w:r>
      <w:proofErr w:type="spellStart"/>
      <w:r>
        <w:t>of</w:t>
      </w:r>
      <w:proofErr w:type="spellEnd"/>
      <w:r>
        <w:t xml:space="preserve"> web </w:t>
      </w:r>
      <w:proofErr w:type="spellStart"/>
      <w:r>
        <w:t>pages</w:t>
      </w:r>
      <w:proofErr w:type="spellEnd"/>
      <w:r>
        <w:t xml:space="preserve"> </w:t>
      </w:r>
      <w:proofErr w:type="spellStart"/>
      <w:r>
        <w:t>i</w:t>
      </w:r>
      <w:r w:rsidR="006602D4">
        <w:t>s</w:t>
      </w:r>
      <w:proofErr w:type="spellEnd"/>
      <w:r>
        <w:t xml:space="preserve"> </w:t>
      </w:r>
      <w:proofErr w:type="spellStart"/>
      <w:r>
        <w:t>one</w:t>
      </w:r>
      <w:proofErr w:type="spellEnd"/>
      <w:r>
        <w:t xml:space="preserve"> </w:t>
      </w:r>
      <w:proofErr w:type="spellStart"/>
      <w:r>
        <w:t>of</w:t>
      </w:r>
      <w:proofErr w:type="spellEnd"/>
      <w:r>
        <w:t xml:space="preserve"> </w:t>
      </w:r>
      <w:proofErr w:type="spellStart"/>
      <w:r>
        <w:t>the</w:t>
      </w:r>
      <w:proofErr w:type="spellEnd"/>
      <w:r>
        <w:t xml:space="preserve"> </w:t>
      </w:r>
      <w:proofErr w:type="spellStart"/>
      <w:r>
        <w:t>disciplines</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extraction</w:t>
      </w:r>
      <w:proofErr w:type="spellEnd"/>
      <w:r>
        <w:t xml:space="preserve">. </w:t>
      </w:r>
      <w:proofErr w:type="spellStart"/>
      <w:r w:rsidR="00ED7847">
        <w:t>It</w:t>
      </w:r>
      <w:proofErr w:type="spellEnd"/>
      <w:r w:rsidR="00ED7847">
        <w:t xml:space="preserve"> </w:t>
      </w:r>
      <w:proofErr w:type="spellStart"/>
      <w:r w:rsidR="00ED7847">
        <w:t>allows</w:t>
      </w:r>
      <w:proofErr w:type="spellEnd"/>
      <w:r w:rsidR="00ED7847">
        <w:t xml:space="preserve"> to </w:t>
      </w:r>
      <w:proofErr w:type="spellStart"/>
      <w:r w:rsidR="00ED7847">
        <w:t>divide</w:t>
      </w:r>
      <w:proofErr w:type="spellEnd"/>
      <w:r w:rsidR="00ED7847">
        <w:t xml:space="preserve"> </w:t>
      </w:r>
      <w:proofErr w:type="spellStart"/>
      <w:r w:rsidR="00ED7847">
        <w:t>the</w:t>
      </w:r>
      <w:proofErr w:type="spellEnd"/>
      <w:r w:rsidR="00ED7847">
        <w:t xml:space="preserve"> </w:t>
      </w:r>
      <w:proofErr w:type="spellStart"/>
      <w:r w:rsidR="00ED7847">
        <w:t>page</w:t>
      </w:r>
      <w:proofErr w:type="spellEnd"/>
      <w:r w:rsidR="00ED7847">
        <w:t xml:space="preserve"> </w:t>
      </w:r>
      <w:proofErr w:type="spellStart"/>
      <w:r w:rsidR="00ED7847">
        <w:t>into</w:t>
      </w:r>
      <w:proofErr w:type="spellEnd"/>
      <w:r w:rsidR="00ED7847">
        <w:t xml:space="preserve"> </w:t>
      </w:r>
      <w:proofErr w:type="spellStart"/>
      <w:r w:rsidR="00ED7847">
        <w:t>different</w:t>
      </w:r>
      <w:proofErr w:type="spellEnd"/>
      <w:r w:rsidR="00ED7847">
        <w:t xml:space="preserve"> </w:t>
      </w:r>
      <w:proofErr w:type="spellStart"/>
      <w:r w:rsidR="00ED7847">
        <w:t>semantic</w:t>
      </w:r>
      <w:proofErr w:type="spellEnd"/>
      <w:r w:rsidR="00ED7847">
        <w:t xml:space="preserve"> </w:t>
      </w:r>
      <w:proofErr w:type="spellStart"/>
      <w:r w:rsidR="00ED7847">
        <w:t>blocks</w:t>
      </w:r>
      <w:proofErr w:type="spellEnd"/>
      <w:r w:rsidR="00ED7847">
        <w:t xml:space="preserve">. </w:t>
      </w:r>
      <w:r w:rsidR="005A2378">
        <w:t>Term</w:t>
      </w:r>
      <w:r w:rsidR="00D27D1F">
        <w:t xml:space="preserve"> </w:t>
      </w:r>
      <w:proofErr w:type="spellStart"/>
      <w:r w:rsidR="00D27D1F">
        <w:t>project</w:t>
      </w:r>
      <w:proofErr w:type="spellEnd"/>
      <w:r w:rsidR="00D27D1F">
        <w:t xml:space="preserve"> </w:t>
      </w:r>
      <w:proofErr w:type="spellStart"/>
      <w:r w:rsidR="00D27D1F">
        <w:t>deals</w:t>
      </w:r>
      <w:proofErr w:type="spellEnd"/>
      <w:r w:rsidR="00D27D1F">
        <w:t xml:space="preserve"> </w:t>
      </w:r>
      <w:proofErr w:type="spellStart"/>
      <w:r w:rsidR="00D27D1F">
        <w:t>with</w:t>
      </w:r>
      <w:proofErr w:type="spellEnd"/>
      <w:r w:rsidR="00D27D1F">
        <w:t xml:space="preserve"> </w:t>
      </w:r>
      <w:proofErr w:type="spellStart"/>
      <w:r w:rsidR="00D27D1F">
        <w:t>learning</w:t>
      </w:r>
      <w:proofErr w:type="spellEnd"/>
      <w:r w:rsidR="00D27D1F">
        <w:t xml:space="preserve"> </w:t>
      </w:r>
      <w:proofErr w:type="spellStart"/>
      <w:r w:rsidR="00D27D1F">
        <w:t>about</w:t>
      </w:r>
      <w:proofErr w:type="spellEnd"/>
      <w:r w:rsidR="00D27D1F">
        <w:t xml:space="preserve"> </w:t>
      </w:r>
      <w:proofErr w:type="spellStart"/>
      <w:r w:rsidR="00D27D1F">
        <w:t>segmentation</w:t>
      </w:r>
      <w:proofErr w:type="spellEnd"/>
      <w:r w:rsidR="00D27D1F">
        <w:t xml:space="preserve"> as </w:t>
      </w:r>
      <w:proofErr w:type="spellStart"/>
      <w:r w:rsidR="00D27D1F">
        <w:t>well</w:t>
      </w:r>
      <w:proofErr w:type="spellEnd"/>
      <w:r w:rsidR="00D27D1F">
        <w:t xml:space="preserve"> as a </w:t>
      </w:r>
      <w:proofErr w:type="spellStart"/>
      <w:r w:rsidR="00D27D1F">
        <w:t>segmentation</w:t>
      </w:r>
      <w:proofErr w:type="spellEnd"/>
      <w:r w:rsidR="00D27D1F">
        <w:t xml:space="preserve"> </w:t>
      </w:r>
      <w:proofErr w:type="spellStart"/>
      <w:r w:rsidR="00D27D1F">
        <w:t>method</w:t>
      </w:r>
      <w:proofErr w:type="spellEnd"/>
      <w:r w:rsidR="00D27D1F">
        <w:t xml:space="preserve">. </w:t>
      </w:r>
      <w:r w:rsidR="003451C9">
        <w:t xml:space="preserve">In </w:t>
      </w:r>
      <w:proofErr w:type="spellStart"/>
      <w:r w:rsidR="003451C9">
        <w:t>this</w:t>
      </w:r>
      <w:proofErr w:type="spellEnd"/>
      <w:r w:rsidR="003451C9">
        <w:t xml:space="preserve"> </w:t>
      </w:r>
      <w:proofErr w:type="spellStart"/>
      <w:r w:rsidR="003451C9">
        <w:t>paper</w:t>
      </w:r>
      <w:proofErr w:type="spellEnd"/>
      <w:r w:rsidR="003451C9">
        <w:t xml:space="preserve"> </w:t>
      </w:r>
      <w:proofErr w:type="spellStart"/>
      <w:r w:rsidR="003451C9">
        <w:t>we</w:t>
      </w:r>
      <w:proofErr w:type="spellEnd"/>
      <w:r w:rsidR="003451C9">
        <w:t xml:space="preserve"> </w:t>
      </w:r>
      <w:proofErr w:type="spellStart"/>
      <w:r w:rsidR="003451C9">
        <w:t>describe</w:t>
      </w:r>
      <w:proofErr w:type="spellEnd"/>
      <w:r w:rsidR="003451C9">
        <w:t xml:space="preserve"> </w:t>
      </w:r>
      <w:proofErr w:type="spellStart"/>
      <w:r w:rsidR="003451C9">
        <w:t>various</w:t>
      </w:r>
      <w:proofErr w:type="spellEnd"/>
      <w:r w:rsidR="003451C9">
        <w:t xml:space="preserve"> </w:t>
      </w:r>
      <w:proofErr w:type="spellStart"/>
      <w:r w:rsidR="003451C9">
        <w:t>of</w:t>
      </w:r>
      <w:proofErr w:type="spellEnd"/>
      <w:r w:rsidR="003451C9">
        <w:t xml:space="preserve"> </w:t>
      </w:r>
      <w:proofErr w:type="spellStart"/>
      <w:r w:rsidR="003451C9">
        <w:t>examples</w:t>
      </w:r>
      <w:proofErr w:type="spellEnd"/>
      <w:r w:rsidR="003451C9">
        <w:t xml:space="preserve"> </w:t>
      </w:r>
      <w:proofErr w:type="spellStart"/>
      <w:r w:rsidR="003451C9">
        <w:t>method</w:t>
      </w:r>
      <w:proofErr w:type="spellEnd"/>
      <w:r w:rsidR="003451C9">
        <w:t xml:space="preserve"> such as VIPS, DOM PS </w:t>
      </w:r>
      <w:proofErr w:type="spellStart"/>
      <w:r w:rsidR="003451C9">
        <w:t>etc</w:t>
      </w:r>
      <w:proofErr w:type="spellEnd"/>
      <w:r w:rsidR="003451C9">
        <w:t xml:space="preserve">. </w:t>
      </w:r>
      <w:proofErr w:type="spellStart"/>
      <w:r w:rsidR="004E406C">
        <w:t>There</w:t>
      </w:r>
      <w:proofErr w:type="spellEnd"/>
      <w:r w:rsidR="004E406C">
        <w:t xml:space="preserve"> </w:t>
      </w:r>
      <w:proofErr w:type="spellStart"/>
      <w:r w:rsidR="004E406C">
        <w:t>is</w:t>
      </w:r>
      <w:proofErr w:type="spellEnd"/>
      <w:r w:rsidR="004E406C">
        <w:t xml:space="preserve"> a </w:t>
      </w:r>
      <w:proofErr w:type="spellStart"/>
      <w:r w:rsidR="004E406C">
        <w:t>theoretical</w:t>
      </w:r>
      <w:proofErr w:type="spellEnd"/>
      <w:r w:rsidR="004E406C">
        <w:t xml:space="preserve"> </w:t>
      </w:r>
      <w:proofErr w:type="spellStart"/>
      <w:r w:rsidR="004E406C">
        <w:t>description</w:t>
      </w:r>
      <w:proofErr w:type="spellEnd"/>
      <w:r w:rsidR="004E406C">
        <w:t xml:space="preserve"> </w:t>
      </w:r>
      <w:proofErr w:type="spellStart"/>
      <w:r w:rsidR="004E406C">
        <w:t>of</w:t>
      </w:r>
      <w:proofErr w:type="spellEnd"/>
      <w:r w:rsidR="004E406C">
        <w:t xml:space="preserve"> </w:t>
      </w:r>
      <w:proofErr w:type="spellStart"/>
      <w:r w:rsidR="004E406C">
        <w:t>the</w:t>
      </w:r>
      <w:proofErr w:type="spellEnd"/>
      <w:r w:rsidR="004E406C">
        <w:t xml:space="preserve"> </w:t>
      </w:r>
      <w:proofErr w:type="spellStart"/>
      <w:r w:rsidR="004E406C">
        <w:t>chosen</w:t>
      </w:r>
      <w:proofErr w:type="spellEnd"/>
      <w:r w:rsidR="004E406C">
        <w:t xml:space="preserve"> </w:t>
      </w:r>
      <w:proofErr w:type="spellStart"/>
      <w:r w:rsidR="004E406C">
        <w:t>method</w:t>
      </w:r>
      <w:proofErr w:type="spellEnd"/>
      <w:r w:rsidR="004E406C">
        <w:t xml:space="preserve"> and </w:t>
      </w:r>
      <w:proofErr w:type="spellStart"/>
      <w:r w:rsidR="004E406C">
        <w:t>also</w:t>
      </w:r>
      <w:proofErr w:type="spellEnd"/>
      <w:r w:rsidR="004E406C">
        <w:t xml:space="preserve"> </w:t>
      </w:r>
      <w:proofErr w:type="spellStart"/>
      <w:r w:rsidR="004E406C">
        <w:t>FitLayout</w:t>
      </w:r>
      <w:proofErr w:type="spellEnd"/>
      <w:r w:rsidR="004E406C">
        <w:t xml:space="preserve"> Framework, </w:t>
      </w:r>
      <w:proofErr w:type="spellStart"/>
      <w:r w:rsidR="004E406C">
        <w:t>which</w:t>
      </w:r>
      <w:proofErr w:type="spellEnd"/>
      <w:r w:rsidR="004E406C">
        <w:t xml:space="preserve"> </w:t>
      </w:r>
      <w:proofErr w:type="spellStart"/>
      <w:r w:rsidR="004E406C">
        <w:t>will</w:t>
      </w:r>
      <w:proofErr w:type="spellEnd"/>
      <w:r w:rsidR="004E406C">
        <w:t xml:space="preserve"> </w:t>
      </w:r>
      <w:proofErr w:type="spellStart"/>
      <w:r w:rsidR="004E406C">
        <w:t>be</w:t>
      </w:r>
      <w:proofErr w:type="spellEnd"/>
      <w:r w:rsidR="004E406C">
        <w:t xml:space="preserve"> </w:t>
      </w:r>
      <w:proofErr w:type="spellStart"/>
      <w:r w:rsidR="004E406C">
        <w:t>expanded</w:t>
      </w:r>
      <w:proofErr w:type="spellEnd"/>
      <w:r w:rsidR="004E406C">
        <w:t xml:space="preserve"> by </w:t>
      </w:r>
      <w:proofErr w:type="spellStart"/>
      <w:r w:rsidR="004E406C">
        <w:t>this</w:t>
      </w:r>
      <w:proofErr w:type="spellEnd"/>
      <w:r w:rsidR="004E406C">
        <w:t xml:space="preserve"> </w:t>
      </w:r>
      <w:proofErr w:type="spellStart"/>
      <w:r w:rsidR="004E406C">
        <w:t>method</w:t>
      </w:r>
      <w:proofErr w:type="spellEnd"/>
      <w:r w:rsidR="004E406C">
        <w:t xml:space="preserve">. </w:t>
      </w:r>
      <w:r w:rsidR="00BD24C2">
        <w:t xml:space="preserve">In </w:t>
      </w:r>
      <w:proofErr w:type="spellStart"/>
      <w:r w:rsidR="00BD24C2">
        <w:t>the</w:t>
      </w:r>
      <w:proofErr w:type="spellEnd"/>
      <w:r w:rsidR="00BD24C2">
        <w:t xml:space="preserve"> </w:t>
      </w:r>
      <w:proofErr w:type="spellStart"/>
      <w:r w:rsidR="00BD24C2">
        <w:t>conclusion</w:t>
      </w:r>
      <w:proofErr w:type="spellEnd"/>
      <w:r w:rsidR="00BD24C2">
        <w:t xml:space="preserve"> </w:t>
      </w:r>
      <w:proofErr w:type="spellStart"/>
      <w:r w:rsidR="00BD24C2">
        <w:t>is</w:t>
      </w:r>
      <w:proofErr w:type="spellEnd"/>
      <w:r w:rsidR="00BD24C2">
        <w:t xml:space="preserve"> a </w:t>
      </w:r>
      <w:proofErr w:type="spellStart"/>
      <w:r w:rsidR="00BD24C2">
        <w:t>summary</w:t>
      </w:r>
      <w:proofErr w:type="spellEnd"/>
      <w:r w:rsidR="00BD24C2">
        <w:t xml:space="preserve"> and </w:t>
      </w:r>
      <w:proofErr w:type="spellStart"/>
      <w:r w:rsidR="00BD24C2">
        <w:t>description</w:t>
      </w:r>
      <w:proofErr w:type="spellEnd"/>
      <w:r w:rsidR="00BD24C2">
        <w:t xml:space="preserve">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other</w:t>
      </w:r>
      <w:proofErr w:type="spellEnd"/>
      <w:r w:rsidR="00BD24C2">
        <w:t xml:space="preserve"> </w:t>
      </w:r>
      <w:proofErr w:type="spellStart"/>
      <w:r w:rsidR="00BD24C2">
        <w:t>procedures</w:t>
      </w:r>
      <w:proofErr w:type="spellEnd"/>
      <w:r w:rsidR="00BD24C2">
        <w:t xml:space="preserve"> </w:t>
      </w:r>
      <w:proofErr w:type="spellStart"/>
      <w:r w:rsidR="00BD24C2">
        <w:t>for</w:t>
      </w:r>
      <w:proofErr w:type="spellEnd"/>
      <w:r w:rsidR="00BD24C2">
        <w:t xml:space="preserve"> </w:t>
      </w:r>
      <w:proofErr w:type="spellStart"/>
      <w:r w:rsidR="00BD24C2">
        <w:t>the</w:t>
      </w:r>
      <w:proofErr w:type="spellEnd"/>
      <w:r w:rsidR="00BD24C2">
        <w:t xml:space="preserve"> establishment </w:t>
      </w:r>
      <w:proofErr w:type="spellStart"/>
      <w:r w:rsidR="00BD24C2">
        <w:t>of</w:t>
      </w:r>
      <w:proofErr w:type="spellEnd"/>
      <w:r w:rsidR="00BD24C2">
        <w:t xml:space="preserve"> </w:t>
      </w:r>
      <w:proofErr w:type="spellStart"/>
      <w:r w:rsidR="00BD24C2">
        <w:t>the</w:t>
      </w:r>
      <w:proofErr w:type="spellEnd"/>
      <w:r w:rsidR="00BD24C2">
        <w:t xml:space="preserve"> </w:t>
      </w:r>
      <w:proofErr w:type="spellStart"/>
      <w:r w:rsidR="00BD24C2">
        <w:t>work</w:t>
      </w:r>
      <w:proofErr w:type="spellEnd"/>
      <w:r w:rsidR="00BD24C2">
        <w:t xml:space="preserve"> on </w:t>
      </w:r>
      <w:proofErr w:type="spellStart"/>
      <w:r w:rsidR="00BD24C2">
        <w:t>the</w:t>
      </w:r>
      <w:proofErr w:type="spellEnd"/>
      <w:r w:rsidR="00BD24C2">
        <w:t xml:space="preserve"> thesis. </w:t>
      </w:r>
    </w:p>
    <w:p w:rsidR="002D2A1B" w:rsidRPr="00912EE1" w:rsidRDefault="002D2A1B" w:rsidP="00C660F2">
      <w:pPr>
        <w:pStyle w:val="ds34"/>
        <w:spacing w:line="312" w:lineRule="auto"/>
      </w:pPr>
    </w:p>
    <w:p w:rsidR="002D2A1B" w:rsidRPr="00912EE1" w:rsidRDefault="002D2A1B" w:rsidP="00C660F2">
      <w:pPr>
        <w:pStyle w:val="ds34"/>
        <w:spacing w:line="312" w:lineRule="auto"/>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p>
    <w:p w:rsidR="00A86523" w:rsidRDefault="00A86523" w:rsidP="00C660F2">
      <w:pPr>
        <w:pStyle w:val="ds34"/>
        <w:spacing w:line="312" w:lineRule="auto"/>
      </w:pPr>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A86523" w:rsidRDefault="00DB3D4C" w:rsidP="00C660F2">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19118E" w:rsidRDefault="00923244" w:rsidP="00C660F2">
      <w:pPr>
        <w:spacing w:line="312" w:lineRule="auto"/>
      </w:pPr>
      <w:proofErr w:type="spellStart"/>
      <w:r>
        <w:t>Laščák</w:t>
      </w:r>
      <w:proofErr w:type="spellEnd"/>
      <w:r w:rsidR="00AF03EA" w:rsidRPr="00AF03EA">
        <w:t xml:space="preserve"> </w:t>
      </w:r>
      <w:r>
        <w:t>Tomáš</w:t>
      </w:r>
      <w:r w:rsidR="00A86523">
        <w:t xml:space="preserve">: </w:t>
      </w:r>
      <w:r>
        <w:t>Algoritmy pro segmentaci webových stránek</w:t>
      </w:r>
      <w:r w:rsidR="000B75FE">
        <w:t xml:space="preserve">, </w:t>
      </w:r>
      <w:r w:rsidR="00857B91">
        <w:t>diplomová</w:t>
      </w:r>
      <w:r w:rsidR="000B75FE">
        <w:t xml:space="preserve"> práce,</w:t>
      </w:r>
      <w:r w:rsidR="00A86523">
        <w:t xml:space="preserve"> </w:t>
      </w:r>
      <w:r w:rsidR="00877C96">
        <w:t>Brno,</w:t>
      </w:r>
      <w:r w:rsidR="00AF03EA">
        <w:t xml:space="preserve"> FIT VUT v</w:t>
      </w:r>
      <w:r w:rsidR="000B75FE">
        <w:t> </w:t>
      </w:r>
      <w:r w:rsidR="00AF03EA">
        <w:t>Brně</w:t>
      </w:r>
      <w:r w:rsidR="000B75FE">
        <w:t xml:space="preserve">, </w:t>
      </w:r>
      <w:r w:rsidR="00E662B5">
        <w:t>2016</w:t>
      </w:r>
    </w:p>
    <w:p w:rsidR="002F65F6" w:rsidRPr="0019118E" w:rsidRDefault="0019118E" w:rsidP="00C660F2">
      <w:pPr>
        <w:spacing w:line="312" w:lineRule="auto"/>
        <w:rPr>
          <w:b/>
          <w:sz w:val="36"/>
          <w:szCs w:val="36"/>
        </w:rPr>
      </w:pPr>
      <w:r>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15</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4"/>
          <w:type w:val="continuous"/>
          <w:pgSz w:w="11906" w:h="16838"/>
          <w:pgMar w:top="1417" w:right="1286" w:bottom="1417" w:left="1620" w:header="708" w:footer="708" w:gutter="0"/>
          <w:cols w:space="708"/>
          <w:titlePg/>
          <w:docGrid w:linePitch="360"/>
        </w:sectPr>
      </w:pPr>
      <w:bookmarkStart w:id="1" w:name="_Toc100936338"/>
      <w:bookmarkStart w:id="2" w:name="_Toc101325786"/>
    </w:p>
    <w:p w:rsidR="00BD1195" w:rsidRDefault="00B01531" w:rsidP="00C660F2">
      <w:pPr>
        <w:pStyle w:val="Nadpis1"/>
        <w:numPr>
          <w:ilvl w:val="0"/>
          <w:numId w:val="0"/>
        </w:numPr>
        <w:spacing w:line="312" w:lineRule="auto"/>
      </w:pPr>
      <w:bookmarkStart w:id="3" w:name="_Toc100936461"/>
      <w:bookmarkStart w:id="4" w:name="_Toc101325787"/>
      <w:bookmarkStart w:id="5" w:name="_Toc448224282"/>
      <w:bookmarkEnd w:id="1"/>
      <w:bookmarkEnd w:id="2"/>
      <w:r>
        <w:lastRenderedPageBreak/>
        <w:t>Obsah</w:t>
      </w:r>
      <w:bookmarkEnd w:id="5"/>
    </w:p>
    <w:p w:rsidR="006D1A85" w:rsidRDefault="00BD1195">
      <w:pPr>
        <w:pStyle w:val="Obsah1"/>
        <w:tabs>
          <w:tab w:val="right" w:leader="dot" w:pos="90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8224282" w:history="1">
        <w:r w:rsidR="006D1A85" w:rsidRPr="00295976">
          <w:rPr>
            <w:rStyle w:val="Hypertextovodkaz"/>
            <w:noProof/>
          </w:rPr>
          <w:t>Obsah</w:t>
        </w:r>
        <w:r w:rsidR="006D1A85">
          <w:rPr>
            <w:noProof/>
            <w:webHidden/>
          </w:rPr>
          <w:tab/>
        </w:r>
        <w:r w:rsidR="006D1A85">
          <w:rPr>
            <w:noProof/>
            <w:webHidden/>
          </w:rPr>
          <w:fldChar w:fldCharType="begin"/>
        </w:r>
        <w:r w:rsidR="006D1A85">
          <w:rPr>
            <w:noProof/>
            <w:webHidden/>
          </w:rPr>
          <w:instrText xml:space="preserve"> PAGEREF _Toc448224282 \h </w:instrText>
        </w:r>
        <w:r w:rsidR="006D1A85">
          <w:rPr>
            <w:noProof/>
            <w:webHidden/>
          </w:rPr>
        </w:r>
        <w:r w:rsidR="006D1A85">
          <w:rPr>
            <w:noProof/>
            <w:webHidden/>
          </w:rPr>
          <w:fldChar w:fldCharType="separate"/>
        </w:r>
        <w:r w:rsidR="006D1A85">
          <w:rPr>
            <w:noProof/>
            <w:webHidden/>
          </w:rPr>
          <w:t>1</w:t>
        </w:r>
        <w:r w:rsidR="006D1A85">
          <w:rPr>
            <w:noProof/>
            <w:webHidden/>
          </w:rPr>
          <w:fldChar w:fldCharType="end"/>
        </w:r>
      </w:hyperlink>
    </w:p>
    <w:p w:rsidR="006D1A85" w:rsidRDefault="006D1A85">
      <w:pPr>
        <w:pStyle w:val="Obsah1"/>
        <w:tabs>
          <w:tab w:val="left" w:pos="480"/>
          <w:tab w:val="right" w:leader="dot" w:pos="9050"/>
        </w:tabs>
        <w:rPr>
          <w:rFonts w:asciiTheme="minorHAnsi" w:eastAsiaTheme="minorEastAsia" w:hAnsiTheme="minorHAnsi" w:cstheme="minorBidi"/>
          <w:noProof/>
          <w:sz w:val="22"/>
          <w:szCs w:val="22"/>
        </w:rPr>
      </w:pPr>
      <w:hyperlink w:anchor="_Toc448224283" w:history="1">
        <w:r w:rsidRPr="00295976">
          <w:rPr>
            <w:rStyle w:val="Hypertextovodkaz"/>
            <w:noProof/>
          </w:rPr>
          <w:t>1</w:t>
        </w:r>
        <w:r>
          <w:rPr>
            <w:rFonts w:asciiTheme="minorHAnsi" w:eastAsiaTheme="minorEastAsia" w:hAnsiTheme="minorHAnsi" w:cstheme="minorBidi"/>
            <w:noProof/>
            <w:sz w:val="22"/>
            <w:szCs w:val="22"/>
          </w:rPr>
          <w:tab/>
        </w:r>
        <w:r w:rsidRPr="00295976">
          <w:rPr>
            <w:rStyle w:val="Hypertextovodkaz"/>
            <w:noProof/>
          </w:rPr>
          <w:t>Úvod</w:t>
        </w:r>
        <w:r>
          <w:rPr>
            <w:noProof/>
            <w:webHidden/>
          </w:rPr>
          <w:tab/>
        </w:r>
        <w:r>
          <w:rPr>
            <w:noProof/>
            <w:webHidden/>
          </w:rPr>
          <w:fldChar w:fldCharType="begin"/>
        </w:r>
        <w:r>
          <w:rPr>
            <w:noProof/>
            <w:webHidden/>
          </w:rPr>
          <w:instrText xml:space="preserve"> PAGEREF _Toc448224283 \h </w:instrText>
        </w:r>
        <w:r>
          <w:rPr>
            <w:noProof/>
            <w:webHidden/>
          </w:rPr>
        </w:r>
        <w:r>
          <w:rPr>
            <w:noProof/>
            <w:webHidden/>
          </w:rPr>
          <w:fldChar w:fldCharType="separate"/>
        </w:r>
        <w:r>
          <w:rPr>
            <w:noProof/>
            <w:webHidden/>
          </w:rPr>
          <w:t>2</w:t>
        </w:r>
        <w:r>
          <w:rPr>
            <w:noProof/>
            <w:webHidden/>
          </w:rPr>
          <w:fldChar w:fldCharType="end"/>
        </w:r>
      </w:hyperlink>
    </w:p>
    <w:p w:rsidR="006D1A85" w:rsidRDefault="006D1A85">
      <w:pPr>
        <w:pStyle w:val="Obsah1"/>
        <w:tabs>
          <w:tab w:val="left" w:pos="480"/>
          <w:tab w:val="right" w:leader="dot" w:pos="9050"/>
        </w:tabs>
        <w:rPr>
          <w:rFonts w:asciiTheme="minorHAnsi" w:eastAsiaTheme="minorEastAsia" w:hAnsiTheme="minorHAnsi" w:cstheme="minorBidi"/>
          <w:noProof/>
          <w:sz w:val="22"/>
          <w:szCs w:val="22"/>
        </w:rPr>
      </w:pPr>
      <w:hyperlink w:anchor="_Toc448224284" w:history="1">
        <w:r w:rsidRPr="00295976">
          <w:rPr>
            <w:rStyle w:val="Hypertextovodkaz"/>
            <w:noProof/>
          </w:rPr>
          <w:t>2</w:t>
        </w:r>
        <w:r>
          <w:rPr>
            <w:rFonts w:asciiTheme="minorHAnsi" w:eastAsiaTheme="minorEastAsia" w:hAnsiTheme="minorHAnsi" w:cstheme="minorBidi"/>
            <w:noProof/>
            <w:sz w:val="22"/>
            <w:szCs w:val="22"/>
          </w:rPr>
          <w:tab/>
        </w:r>
        <w:r w:rsidRPr="00295976">
          <w:rPr>
            <w:rStyle w:val="Hypertextovodkaz"/>
            <w:noProof/>
          </w:rPr>
          <w:t>Segmentace webových stránek</w:t>
        </w:r>
        <w:r>
          <w:rPr>
            <w:noProof/>
            <w:webHidden/>
          </w:rPr>
          <w:tab/>
        </w:r>
        <w:r>
          <w:rPr>
            <w:noProof/>
            <w:webHidden/>
          </w:rPr>
          <w:fldChar w:fldCharType="begin"/>
        </w:r>
        <w:r>
          <w:rPr>
            <w:noProof/>
            <w:webHidden/>
          </w:rPr>
          <w:instrText xml:space="preserve"> PAGEREF _Toc448224284 \h </w:instrText>
        </w:r>
        <w:r>
          <w:rPr>
            <w:noProof/>
            <w:webHidden/>
          </w:rPr>
        </w:r>
        <w:r>
          <w:rPr>
            <w:noProof/>
            <w:webHidden/>
          </w:rPr>
          <w:fldChar w:fldCharType="separate"/>
        </w:r>
        <w:r>
          <w:rPr>
            <w:noProof/>
            <w:webHidden/>
          </w:rPr>
          <w:t>3</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285" w:history="1">
        <w:r w:rsidRPr="00295976">
          <w:rPr>
            <w:rStyle w:val="Hypertextovodkaz"/>
            <w:noProof/>
          </w:rPr>
          <w:t>2.1</w:t>
        </w:r>
        <w:r>
          <w:rPr>
            <w:rFonts w:asciiTheme="minorHAnsi" w:eastAsiaTheme="minorEastAsia" w:hAnsiTheme="minorHAnsi" w:cstheme="minorBidi"/>
            <w:noProof/>
            <w:sz w:val="22"/>
            <w:szCs w:val="22"/>
          </w:rPr>
          <w:tab/>
        </w:r>
        <w:r w:rsidRPr="00295976">
          <w:rPr>
            <w:rStyle w:val="Hypertextovodkaz"/>
            <w:noProof/>
          </w:rPr>
          <w:t>DOM-based Page Segmentation</w:t>
        </w:r>
        <w:r>
          <w:rPr>
            <w:noProof/>
            <w:webHidden/>
          </w:rPr>
          <w:tab/>
        </w:r>
        <w:r>
          <w:rPr>
            <w:noProof/>
            <w:webHidden/>
          </w:rPr>
          <w:fldChar w:fldCharType="begin"/>
        </w:r>
        <w:r>
          <w:rPr>
            <w:noProof/>
            <w:webHidden/>
          </w:rPr>
          <w:instrText xml:space="preserve"> PAGEREF _Toc448224285 \h </w:instrText>
        </w:r>
        <w:r>
          <w:rPr>
            <w:noProof/>
            <w:webHidden/>
          </w:rPr>
        </w:r>
        <w:r>
          <w:rPr>
            <w:noProof/>
            <w:webHidden/>
          </w:rPr>
          <w:fldChar w:fldCharType="separate"/>
        </w:r>
        <w:r>
          <w:rPr>
            <w:noProof/>
            <w:webHidden/>
          </w:rPr>
          <w:t>3</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286" w:history="1">
        <w:r w:rsidRPr="00295976">
          <w:rPr>
            <w:rStyle w:val="Hypertextovodkaz"/>
            <w:noProof/>
          </w:rPr>
          <w:t>2.2</w:t>
        </w:r>
        <w:r>
          <w:rPr>
            <w:rFonts w:asciiTheme="minorHAnsi" w:eastAsiaTheme="minorEastAsia" w:hAnsiTheme="minorHAnsi" w:cstheme="minorBidi"/>
            <w:noProof/>
            <w:sz w:val="22"/>
            <w:szCs w:val="22"/>
          </w:rPr>
          <w:tab/>
        </w:r>
        <w:r w:rsidRPr="00295976">
          <w:rPr>
            <w:rStyle w:val="Hypertextovodkaz"/>
            <w:noProof/>
          </w:rPr>
          <w:t>Vision-based Page Segmentation – VIPS</w:t>
        </w:r>
        <w:r>
          <w:rPr>
            <w:noProof/>
            <w:webHidden/>
          </w:rPr>
          <w:tab/>
        </w:r>
        <w:r>
          <w:rPr>
            <w:noProof/>
            <w:webHidden/>
          </w:rPr>
          <w:fldChar w:fldCharType="begin"/>
        </w:r>
        <w:r>
          <w:rPr>
            <w:noProof/>
            <w:webHidden/>
          </w:rPr>
          <w:instrText xml:space="preserve"> PAGEREF _Toc448224286 \h </w:instrText>
        </w:r>
        <w:r>
          <w:rPr>
            <w:noProof/>
            <w:webHidden/>
          </w:rPr>
        </w:r>
        <w:r>
          <w:rPr>
            <w:noProof/>
            <w:webHidden/>
          </w:rPr>
          <w:fldChar w:fldCharType="separate"/>
        </w:r>
        <w:r>
          <w:rPr>
            <w:noProof/>
            <w:webHidden/>
          </w:rPr>
          <w:t>4</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287" w:history="1">
        <w:r w:rsidRPr="00295976">
          <w:rPr>
            <w:rStyle w:val="Hypertextovodkaz"/>
            <w:noProof/>
          </w:rPr>
          <w:t>2.3</w:t>
        </w:r>
        <w:r>
          <w:rPr>
            <w:rFonts w:asciiTheme="minorHAnsi" w:eastAsiaTheme="minorEastAsia" w:hAnsiTheme="minorHAnsi" w:cstheme="minorBidi"/>
            <w:noProof/>
            <w:sz w:val="22"/>
            <w:szCs w:val="22"/>
          </w:rPr>
          <w:tab/>
        </w:r>
        <w:r w:rsidRPr="00295976">
          <w:rPr>
            <w:rStyle w:val="Hypertextovodkaz"/>
            <w:noProof/>
          </w:rPr>
          <w:t>Box Clustering Segmentation</w:t>
        </w:r>
        <w:r>
          <w:rPr>
            <w:noProof/>
            <w:webHidden/>
          </w:rPr>
          <w:tab/>
        </w:r>
        <w:r>
          <w:rPr>
            <w:noProof/>
            <w:webHidden/>
          </w:rPr>
          <w:fldChar w:fldCharType="begin"/>
        </w:r>
        <w:r>
          <w:rPr>
            <w:noProof/>
            <w:webHidden/>
          </w:rPr>
          <w:instrText xml:space="preserve"> PAGEREF _Toc448224287 \h </w:instrText>
        </w:r>
        <w:r>
          <w:rPr>
            <w:noProof/>
            <w:webHidden/>
          </w:rPr>
        </w:r>
        <w:r>
          <w:rPr>
            <w:noProof/>
            <w:webHidden/>
          </w:rPr>
          <w:fldChar w:fldCharType="separate"/>
        </w:r>
        <w:r>
          <w:rPr>
            <w:noProof/>
            <w:webHidden/>
          </w:rPr>
          <w:t>5</w:t>
        </w:r>
        <w:r>
          <w:rPr>
            <w:noProof/>
            <w:webHidden/>
          </w:rPr>
          <w:fldChar w:fldCharType="end"/>
        </w:r>
      </w:hyperlink>
    </w:p>
    <w:p w:rsidR="006D1A85" w:rsidRDefault="006D1A85">
      <w:pPr>
        <w:pStyle w:val="Obsah1"/>
        <w:tabs>
          <w:tab w:val="left" w:pos="480"/>
          <w:tab w:val="right" w:leader="dot" w:pos="9050"/>
        </w:tabs>
        <w:rPr>
          <w:rFonts w:asciiTheme="minorHAnsi" w:eastAsiaTheme="minorEastAsia" w:hAnsiTheme="minorHAnsi" w:cstheme="minorBidi"/>
          <w:noProof/>
          <w:sz w:val="22"/>
          <w:szCs w:val="22"/>
        </w:rPr>
      </w:pPr>
      <w:hyperlink w:anchor="_Toc448224288" w:history="1">
        <w:r w:rsidRPr="00295976">
          <w:rPr>
            <w:rStyle w:val="Hypertextovodkaz"/>
            <w:noProof/>
          </w:rPr>
          <w:t>3</w:t>
        </w:r>
        <w:r>
          <w:rPr>
            <w:rFonts w:asciiTheme="minorHAnsi" w:eastAsiaTheme="minorEastAsia" w:hAnsiTheme="minorHAnsi" w:cstheme="minorBidi"/>
            <w:noProof/>
            <w:sz w:val="22"/>
            <w:szCs w:val="22"/>
          </w:rPr>
          <w:tab/>
        </w:r>
        <w:r w:rsidRPr="00295976">
          <w:rPr>
            <w:rStyle w:val="Hypertextovodkaz"/>
            <w:noProof/>
          </w:rPr>
          <w:t>Segmentace webových stránek za pomocí vizuální sémantiky</w:t>
        </w:r>
        <w:r>
          <w:rPr>
            <w:noProof/>
            <w:webHidden/>
          </w:rPr>
          <w:tab/>
        </w:r>
        <w:r>
          <w:rPr>
            <w:noProof/>
            <w:webHidden/>
          </w:rPr>
          <w:fldChar w:fldCharType="begin"/>
        </w:r>
        <w:r>
          <w:rPr>
            <w:noProof/>
            <w:webHidden/>
          </w:rPr>
          <w:instrText xml:space="preserve"> PAGEREF _Toc448224288 \h </w:instrText>
        </w:r>
        <w:r>
          <w:rPr>
            <w:noProof/>
            <w:webHidden/>
          </w:rPr>
        </w:r>
        <w:r>
          <w:rPr>
            <w:noProof/>
            <w:webHidden/>
          </w:rPr>
          <w:fldChar w:fldCharType="separate"/>
        </w:r>
        <w:r>
          <w:rPr>
            <w:noProof/>
            <w:webHidden/>
          </w:rPr>
          <w:t>7</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289" w:history="1">
        <w:r w:rsidRPr="00295976">
          <w:rPr>
            <w:rStyle w:val="Hypertextovodkaz"/>
            <w:noProof/>
          </w:rPr>
          <w:t>3.1</w:t>
        </w:r>
        <w:r>
          <w:rPr>
            <w:rFonts w:asciiTheme="minorHAnsi" w:eastAsiaTheme="minorEastAsia" w:hAnsiTheme="minorHAnsi" w:cstheme="minorBidi"/>
            <w:noProof/>
            <w:sz w:val="22"/>
            <w:szCs w:val="22"/>
          </w:rPr>
          <w:tab/>
        </w:r>
        <w:r w:rsidRPr="00295976">
          <w:rPr>
            <w:rStyle w:val="Hypertextovodkaz"/>
            <w:noProof/>
          </w:rPr>
          <w:t>Příprava</w:t>
        </w:r>
        <w:r>
          <w:rPr>
            <w:noProof/>
            <w:webHidden/>
          </w:rPr>
          <w:tab/>
        </w:r>
        <w:r>
          <w:rPr>
            <w:noProof/>
            <w:webHidden/>
          </w:rPr>
          <w:fldChar w:fldCharType="begin"/>
        </w:r>
        <w:r>
          <w:rPr>
            <w:noProof/>
            <w:webHidden/>
          </w:rPr>
          <w:instrText xml:space="preserve"> PAGEREF _Toc448224289 \h </w:instrText>
        </w:r>
        <w:r>
          <w:rPr>
            <w:noProof/>
            <w:webHidden/>
          </w:rPr>
        </w:r>
        <w:r>
          <w:rPr>
            <w:noProof/>
            <w:webHidden/>
          </w:rPr>
          <w:fldChar w:fldCharType="separate"/>
        </w:r>
        <w:r>
          <w:rPr>
            <w:noProof/>
            <w:webHidden/>
          </w:rPr>
          <w:t>7</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290" w:history="1">
        <w:r w:rsidRPr="00295976">
          <w:rPr>
            <w:rStyle w:val="Hypertextovodkaz"/>
            <w:noProof/>
          </w:rPr>
          <w:t>3.1.1</w:t>
        </w:r>
        <w:r>
          <w:rPr>
            <w:rFonts w:asciiTheme="minorHAnsi" w:eastAsiaTheme="minorEastAsia" w:hAnsiTheme="minorHAnsi" w:cstheme="minorBidi"/>
            <w:noProof/>
            <w:sz w:val="22"/>
            <w:szCs w:val="22"/>
          </w:rPr>
          <w:tab/>
        </w:r>
        <w:r w:rsidRPr="00295976">
          <w:rPr>
            <w:rStyle w:val="Hypertextovodkaz"/>
            <w:noProof/>
          </w:rPr>
          <w:t>Vizuální bloky</w:t>
        </w:r>
        <w:r>
          <w:rPr>
            <w:noProof/>
            <w:webHidden/>
          </w:rPr>
          <w:tab/>
        </w:r>
        <w:r>
          <w:rPr>
            <w:noProof/>
            <w:webHidden/>
          </w:rPr>
          <w:fldChar w:fldCharType="begin"/>
        </w:r>
        <w:r>
          <w:rPr>
            <w:noProof/>
            <w:webHidden/>
          </w:rPr>
          <w:instrText xml:space="preserve"> PAGEREF _Toc448224290 \h </w:instrText>
        </w:r>
        <w:r>
          <w:rPr>
            <w:noProof/>
            <w:webHidden/>
          </w:rPr>
        </w:r>
        <w:r>
          <w:rPr>
            <w:noProof/>
            <w:webHidden/>
          </w:rPr>
          <w:fldChar w:fldCharType="separate"/>
        </w:r>
        <w:r>
          <w:rPr>
            <w:noProof/>
            <w:webHidden/>
          </w:rPr>
          <w:t>8</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291" w:history="1">
        <w:r w:rsidRPr="00295976">
          <w:rPr>
            <w:rStyle w:val="Hypertextovodkaz"/>
            <w:noProof/>
          </w:rPr>
          <w:t>3.1.2</w:t>
        </w:r>
        <w:r>
          <w:rPr>
            <w:rFonts w:asciiTheme="minorHAnsi" w:eastAsiaTheme="minorEastAsia" w:hAnsiTheme="minorHAnsi" w:cstheme="minorBidi"/>
            <w:noProof/>
            <w:sz w:val="22"/>
            <w:szCs w:val="22"/>
          </w:rPr>
          <w:tab/>
        </w:r>
        <w:r w:rsidRPr="00295976">
          <w:rPr>
            <w:rStyle w:val="Hypertextovodkaz"/>
            <w:noProof/>
          </w:rPr>
          <w:t>Předzpracování webových stránek</w:t>
        </w:r>
        <w:r>
          <w:rPr>
            <w:noProof/>
            <w:webHidden/>
          </w:rPr>
          <w:tab/>
        </w:r>
        <w:r>
          <w:rPr>
            <w:noProof/>
            <w:webHidden/>
          </w:rPr>
          <w:fldChar w:fldCharType="begin"/>
        </w:r>
        <w:r>
          <w:rPr>
            <w:noProof/>
            <w:webHidden/>
          </w:rPr>
          <w:instrText xml:space="preserve"> PAGEREF _Toc448224291 \h </w:instrText>
        </w:r>
        <w:r>
          <w:rPr>
            <w:noProof/>
            <w:webHidden/>
          </w:rPr>
        </w:r>
        <w:r>
          <w:rPr>
            <w:noProof/>
            <w:webHidden/>
          </w:rPr>
          <w:fldChar w:fldCharType="separate"/>
        </w:r>
        <w:r>
          <w:rPr>
            <w:noProof/>
            <w:webHidden/>
          </w:rPr>
          <w:t>8</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292" w:history="1">
        <w:r w:rsidRPr="00295976">
          <w:rPr>
            <w:rStyle w:val="Hypertextovodkaz"/>
            <w:noProof/>
          </w:rPr>
          <w:t>3.2</w:t>
        </w:r>
        <w:r>
          <w:rPr>
            <w:rFonts w:asciiTheme="minorHAnsi" w:eastAsiaTheme="minorEastAsia" w:hAnsiTheme="minorHAnsi" w:cstheme="minorBidi"/>
            <w:noProof/>
            <w:sz w:val="22"/>
            <w:szCs w:val="22"/>
          </w:rPr>
          <w:tab/>
        </w:r>
        <w:r w:rsidRPr="00295976">
          <w:rPr>
            <w:rStyle w:val="Hypertextovodkaz"/>
            <w:noProof/>
          </w:rPr>
          <w:t>Algoritmus segmentace</w:t>
        </w:r>
        <w:r>
          <w:rPr>
            <w:noProof/>
            <w:webHidden/>
          </w:rPr>
          <w:tab/>
        </w:r>
        <w:r>
          <w:rPr>
            <w:noProof/>
            <w:webHidden/>
          </w:rPr>
          <w:fldChar w:fldCharType="begin"/>
        </w:r>
        <w:r>
          <w:rPr>
            <w:noProof/>
            <w:webHidden/>
          </w:rPr>
          <w:instrText xml:space="preserve"> PAGEREF _Toc448224292 \h </w:instrText>
        </w:r>
        <w:r>
          <w:rPr>
            <w:noProof/>
            <w:webHidden/>
          </w:rPr>
        </w:r>
        <w:r>
          <w:rPr>
            <w:noProof/>
            <w:webHidden/>
          </w:rPr>
          <w:fldChar w:fldCharType="separate"/>
        </w:r>
        <w:r>
          <w:rPr>
            <w:noProof/>
            <w:webHidden/>
          </w:rPr>
          <w:t>9</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293" w:history="1">
        <w:r w:rsidRPr="00295976">
          <w:rPr>
            <w:rStyle w:val="Hypertextovodkaz"/>
            <w:noProof/>
          </w:rPr>
          <w:t>3.2.1</w:t>
        </w:r>
        <w:r>
          <w:rPr>
            <w:rFonts w:asciiTheme="minorHAnsi" w:eastAsiaTheme="minorEastAsia" w:hAnsiTheme="minorHAnsi" w:cstheme="minorBidi"/>
            <w:noProof/>
            <w:sz w:val="22"/>
            <w:szCs w:val="22"/>
          </w:rPr>
          <w:tab/>
        </w:r>
        <w:r w:rsidRPr="00295976">
          <w:rPr>
            <w:rStyle w:val="Hypertextovodkaz"/>
            <w:noProof/>
          </w:rPr>
          <w:t>Rozpoznání podobných vizuálních bloků</w:t>
        </w:r>
        <w:r>
          <w:rPr>
            <w:noProof/>
            <w:webHidden/>
          </w:rPr>
          <w:tab/>
        </w:r>
        <w:r>
          <w:rPr>
            <w:noProof/>
            <w:webHidden/>
          </w:rPr>
          <w:fldChar w:fldCharType="begin"/>
        </w:r>
        <w:r>
          <w:rPr>
            <w:noProof/>
            <w:webHidden/>
          </w:rPr>
          <w:instrText xml:space="preserve"> PAGEREF _Toc448224293 \h </w:instrText>
        </w:r>
        <w:r>
          <w:rPr>
            <w:noProof/>
            <w:webHidden/>
          </w:rPr>
        </w:r>
        <w:r>
          <w:rPr>
            <w:noProof/>
            <w:webHidden/>
          </w:rPr>
          <w:fldChar w:fldCharType="separate"/>
        </w:r>
        <w:r>
          <w:rPr>
            <w:noProof/>
            <w:webHidden/>
          </w:rPr>
          <w:t>9</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294" w:history="1">
        <w:r w:rsidRPr="00295976">
          <w:rPr>
            <w:rStyle w:val="Hypertextovodkaz"/>
            <w:noProof/>
          </w:rPr>
          <w:t>3.2.2</w:t>
        </w:r>
        <w:r>
          <w:rPr>
            <w:rFonts w:asciiTheme="minorHAnsi" w:eastAsiaTheme="minorEastAsia" w:hAnsiTheme="minorHAnsi" w:cstheme="minorBidi"/>
            <w:noProof/>
            <w:sz w:val="22"/>
            <w:szCs w:val="22"/>
          </w:rPr>
          <w:tab/>
        </w:r>
        <w:r w:rsidRPr="00295976">
          <w:rPr>
            <w:rStyle w:val="Hypertextovodkaz"/>
            <w:noProof/>
          </w:rPr>
          <w:t>Výpočet stupně sousednosti bloků</w:t>
        </w:r>
        <w:r>
          <w:rPr>
            <w:noProof/>
            <w:webHidden/>
          </w:rPr>
          <w:tab/>
        </w:r>
        <w:r>
          <w:rPr>
            <w:noProof/>
            <w:webHidden/>
          </w:rPr>
          <w:fldChar w:fldCharType="begin"/>
        </w:r>
        <w:r>
          <w:rPr>
            <w:noProof/>
            <w:webHidden/>
          </w:rPr>
          <w:instrText xml:space="preserve"> PAGEREF _Toc448224294 \h </w:instrText>
        </w:r>
        <w:r>
          <w:rPr>
            <w:noProof/>
            <w:webHidden/>
          </w:rPr>
        </w:r>
        <w:r>
          <w:rPr>
            <w:noProof/>
            <w:webHidden/>
          </w:rPr>
          <w:fldChar w:fldCharType="separate"/>
        </w:r>
        <w:r>
          <w:rPr>
            <w:noProof/>
            <w:webHidden/>
          </w:rPr>
          <w:t>11</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295" w:history="1">
        <w:r w:rsidRPr="00295976">
          <w:rPr>
            <w:rStyle w:val="Hypertextovodkaz"/>
            <w:noProof/>
          </w:rPr>
          <w:t>3.2.3</w:t>
        </w:r>
        <w:r>
          <w:rPr>
            <w:rFonts w:asciiTheme="minorHAnsi" w:eastAsiaTheme="minorEastAsia" w:hAnsiTheme="minorHAnsi" w:cstheme="minorBidi"/>
            <w:noProof/>
            <w:sz w:val="22"/>
            <w:szCs w:val="22"/>
          </w:rPr>
          <w:tab/>
        </w:r>
        <w:r w:rsidRPr="00295976">
          <w:rPr>
            <w:rStyle w:val="Hypertextovodkaz"/>
            <w:noProof/>
          </w:rPr>
          <w:t>Výpočet podobnosti obsahu bloků</w:t>
        </w:r>
        <w:r>
          <w:rPr>
            <w:noProof/>
            <w:webHidden/>
          </w:rPr>
          <w:tab/>
        </w:r>
        <w:r>
          <w:rPr>
            <w:noProof/>
            <w:webHidden/>
          </w:rPr>
          <w:fldChar w:fldCharType="begin"/>
        </w:r>
        <w:r>
          <w:rPr>
            <w:noProof/>
            <w:webHidden/>
          </w:rPr>
          <w:instrText xml:space="preserve"> PAGEREF _Toc448224295 \h </w:instrText>
        </w:r>
        <w:r>
          <w:rPr>
            <w:noProof/>
            <w:webHidden/>
          </w:rPr>
        </w:r>
        <w:r>
          <w:rPr>
            <w:noProof/>
            <w:webHidden/>
          </w:rPr>
          <w:fldChar w:fldCharType="separate"/>
        </w:r>
        <w:r>
          <w:rPr>
            <w:noProof/>
            <w:webHidden/>
          </w:rPr>
          <w:t>12</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296" w:history="1">
        <w:r w:rsidRPr="00295976">
          <w:rPr>
            <w:rStyle w:val="Hypertextovodkaz"/>
            <w:noProof/>
          </w:rPr>
          <w:t>3.2.4</w:t>
        </w:r>
        <w:r>
          <w:rPr>
            <w:rFonts w:asciiTheme="minorHAnsi" w:eastAsiaTheme="minorEastAsia" w:hAnsiTheme="minorHAnsi" w:cstheme="minorBidi"/>
            <w:noProof/>
            <w:sz w:val="22"/>
            <w:szCs w:val="22"/>
          </w:rPr>
          <w:tab/>
        </w:r>
        <w:r w:rsidRPr="00295976">
          <w:rPr>
            <w:rStyle w:val="Hypertextovodkaz"/>
            <w:noProof/>
          </w:rPr>
          <w:t>Segment webové stránky</w:t>
        </w:r>
        <w:r>
          <w:rPr>
            <w:noProof/>
            <w:webHidden/>
          </w:rPr>
          <w:tab/>
        </w:r>
        <w:r>
          <w:rPr>
            <w:noProof/>
            <w:webHidden/>
          </w:rPr>
          <w:fldChar w:fldCharType="begin"/>
        </w:r>
        <w:r>
          <w:rPr>
            <w:noProof/>
            <w:webHidden/>
          </w:rPr>
          <w:instrText xml:space="preserve"> PAGEREF _Toc448224296 \h </w:instrText>
        </w:r>
        <w:r>
          <w:rPr>
            <w:noProof/>
            <w:webHidden/>
          </w:rPr>
        </w:r>
        <w:r>
          <w:rPr>
            <w:noProof/>
            <w:webHidden/>
          </w:rPr>
          <w:fldChar w:fldCharType="separate"/>
        </w:r>
        <w:r>
          <w:rPr>
            <w:noProof/>
            <w:webHidden/>
          </w:rPr>
          <w:t>15</w:t>
        </w:r>
        <w:r>
          <w:rPr>
            <w:noProof/>
            <w:webHidden/>
          </w:rPr>
          <w:fldChar w:fldCharType="end"/>
        </w:r>
      </w:hyperlink>
    </w:p>
    <w:p w:rsidR="006D1A85" w:rsidRDefault="006D1A85">
      <w:pPr>
        <w:pStyle w:val="Obsah1"/>
        <w:tabs>
          <w:tab w:val="left" w:pos="480"/>
          <w:tab w:val="right" w:leader="dot" w:pos="9050"/>
        </w:tabs>
        <w:rPr>
          <w:rFonts w:asciiTheme="minorHAnsi" w:eastAsiaTheme="minorEastAsia" w:hAnsiTheme="minorHAnsi" w:cstheme="minorBidi"/>
          <w:noProof/>
          <w:sz w:val="22"/>
          <w:szCs w:val="22"/>
        </w:rPr>
      </w:pPr>
      <w:hyperlink w:anchor="_Toc448224297" w:history="1">
        <w:r w:rsidRPr="00295976">
          <w:rPr>
            <w:rStyle w:val="Hypertextovodkaz"/>
            <w:noProof/>
          </w:rPr>
          <w:t>4</w:t>
        </w:r>
        <w:r>
          <w:rPr>
            <w:rFonts w:asciiTheme="minorHAnsi" w:eastAsiaTheme="minorEastAsia" w:hAnsiTheme="minorHAnsi" w:cstheme="minorBidi"/>
            <w:noProof/>
            <w:sz w:val="22"/>
            <w:szCs w:val="22"/>
          </w:rPr>
          <w:tab/>
        </w:r>
        <w:r w:rsidRPr="00295976">
          <w:rPr>
            <w:rStyle w:val="Hypertextovodkaz"/>
            <w:noProof/>
          </w:rPr>
          <w:t>FitLayout</w:t>
        </w:r>
        <w:r>
          <w:rPr>
            <w:noProof/>
            <w:webHidden/>
          </w:rPr>
          <w:tab/>
        </w:r>
        <w:r>
          <w:rPr>
            <w:noProof/>
            <w:webHidden/>
          </w:rPr>
          <w:fldChar w:fldCharType="begin"/>
        </w:r>
        <w:r>
          <w:rPr>
            <w:noProof/>
            <w:webHidden/>
          </w:rPr>
          <w:instrText xml:space="preserve"> PAGEREF _Toc448224297 \h </w:instrText>
        </w:r>
        <w:r>
          <w:rPr>
            <w:noProof/>
            <w:webHidden/>
          </w:rPr>
        </w:r>
        <w:r>
          <w:rPr>
            <w:noProof/>
            <w:webHidden/>
          </w:rPr>
          <w:fldChar w:fldCharType="separate"/>
        </w:r>
        <w:r>
          <w:rPr>
            <w:noProof/>
            <w:webHidden/>
          </w:rPr>
          <w:t>17</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298" w:history="1">
        <w:r w:rsidRPr="00295976">
          <w:rPr>
            <w:rStyle w:val="Hypertextovodkaz"/>
            <w:noProof/>
          </w:rPr>
          <w:t>4.1</w:t>
        </w:r>
        <w:r>
          <w:rPr>
            <w:rFonts w:asciiTheme="minorHAnsi" w:eastAsiaTheme="minorEastAsia" w:hAnsiTheme="minorHAnsi" w:cstheme="minorBidi"/>
            <w:noProof/>
            <w:sz w:val="22"/>
            <w:szCs w:val="22"/>
          </w:rPr>
          <w:tab/>
        </w:r>
        <w:r w:rsidRPr="00295976">
          <w:rPr>
            <w:rStyle w:val="Hypertextovodkaz"/>
            <w:noProof/>
          </w:rPr>
          <w:t>FitLayout Moduly</w:t>
        </w:r>
        <w:r>
          <w:rPr>
            <w:noProof/>
            <w:webHidden/>
          </w:rPr>
          <w:tab/>
        </w:r>
        <w:r>
          <w:rPr>
            <w:noProof/>
            <w:webHidden/>
          </w:rPr>
          <w:fldChar w:fldCharType="begin"/>
        </w:r>
        <w:r>
          <w:rPr>
            <w:noProof/>
            <w:webHidden/>
          </w:rPr>
          <w:instrText xml:space="preserve"> PAGEREF _Toc448224298 \h </w:instrText>
        </w:r>
        <w:r>
          <w:rPr>
            <w:noProof/>
            <w:webHidden/>
          </w:rPr>
        </w:r>
        <w:r>
          <w:rPr>
            <w:noProof/>
            <w:webHidden/>
          </w:rPr>
          <w:fldChar w:fldCharType="separate"/>
        </w:r>
        <w:r>
          <w:rPr>
            <w:noProof/>
            <w:webHidden/>
          </w:rPr>
          <w:t>17</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299" w:history="1">
        <w:r w:rsidRPr="00295976">
          <w:rPr>
            <w:rStyle w:val="Hypertextovodkaz"/>
            <w:noProof/>
          </w:rPr>
          <w:t>4.1.1</w:t>
        </w:r>
        <w:r>
          <w:rPr>
            <w:rFonts w:asciiTheme="minorHAnsi" w:eastAsiaTheme="minorEastAsia" w:hAnsiTheme="minorHAnsi" w:cstheme="minorBidi"/>
            <w:noProof/>
            <w:sz w:val="22"/>
            <w:szCs w:val="22"/>
          </w:rPr>
          <w:tab/>
        </w:r>
        <w:r w:rsidRPr="00295976">
          <w:rPr>
            <w:rStyle w:val="Hypertextovodkaz"/>
            <w:noProof/>
          </w:rPr>
          <w:t>FitLayout API</w:t>
        </w:r>
        <w:r>
          <w:rPr>
            <w:noProof/>
            <w:webHidden/>
          </w:rPr>
          <w:tab/>
        </w:r>
        <w:r>
          <w:rPr>
            <w:noProof/>
            <w:webHidden/>
          </w:rPr>
          <w:fldChar w:fldCharType="begin"/>
        </w:r>
        <w:r>
          <w:rPr>
            <w:noProof/>
            <w:webHidden/>
          </w:rPr>
          <w:instrText xml:space="preserve"> PAGEREF _Toc448224299 \h </w:instrText>
        </w:r>
        <w:r>
          <w:rPr>
            <w:noProof/>
            <w:webHidden/>
          </w:rPr>
        </w:r>
        <w:r>
          <w:rPr>
            <w:noProof/>
            <w:webHidden/>
          </w:rPr>
          <w:fldChar w:fldCharType="separate"/>
        </w:r>
        <w:r>
          <w:rPr>
            <w:noProof/>
            <w:webHidden/>
          </w:rPr>
          <w:t>17</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300" w:history="1">
        <w:r w:rsidRPr="00295976">
          <w:rPr>
            <w:rStyle w:val="Hypertextovodkaz"/>
            <w:noProof/>
          </w:rPr>
          <w:t>4.1.2</w:t>
        </w:r>
        <w:r>
          <w:rPr>
            <w:rFonts w:asciiTheme="minorHAnsi" w:eastAsiaTheme="minorEastAsia" w:hAnsiTheme="minorHAnsi" w:cstheme="minorBidi"/>
            <w:noProof/>
            <w:sz w:val="22"/>
            <w:szCs w:val="22"/>
          </w:rPr>
          <w:tab/>
        </w:r>
        <w:r w:rsidRPr="00295976">
          <w:rPr>
            <w:rStyle w:val="Hypertextovodkaz"/>
            <w:noProof/>
          </w:rPr>
          <w:t>CSSBox</w:t>
        </w:r>
        <w:r>
          <w:rPr>
            <w:noProof/>
            <w:webHidden/>
          </w:rPr>
          <w:tab/>
        </w:r>
        <w:r>
          <w:rPr>
            <w:noProof/>
            <w:webHidden/>
          </w:rPr>
          <w:fldChar w:fldCharType="begin"/>
        </w:r>
        <w:r>
          <w:rPr>
            <w:noProof/>
            <w:webHidden/>
          </w:rPr>
          <w:instrText xml:space="preserve"> PAGEREF _Toc448224300 \h </w:instrText>
        </w:r>
        <w:r>
          <w:rPr>
            <w:noProof/>
            <w:webHidden/>
          </w:rPr>
        </w:r>
        <w:r>
          <w:rPr>
            <w:noProof/>
            <w:webHidden/>
          </w:rPr>
          <w:fldChar w:fldCharType="separate"/>
        </w:r>
        <w:r>
          <w:rPr>
            <w:noProof/>
            <w:webHidden/>
          </w:rPr>
          <w:t>18</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301" w:history="1">
        <w:r w:rsidRPr="00295976">
          <w:rPr>
            <w:rStyle w:val="Hypertextovodkaz"/>
            <w:noProof/>
          </w:rPr>
          <w:t>4.1.3</w:t>
        </w:r>
        <w:r>
          <w:rPr>
            <w:rFonts w:asciiTheme="minorHAnsi" w:eastAsiaTheme="minorEastAsia" w:hAnsiTheme="minorHAnsi" w:cstheme="minorBidi"/>
            <w:noProof/>
            <w:sz w:val="22"/>
            <w:szCs w:val="22"/>
          </w:rPr>
          <w:tab/>
        </w:r>
        <w:r w:rsidRPr="00295976">
          <w:rPr>
            <w:rStyle w:val="Hypertextovodkaz"/>
            <w:noProof/>
          </w:rPr>
          <w:t>Segmentace</w:t>
        </w:r>
        <w:r>
          <w:rPr>
            <w:noProof/>
            <w:webHidden/>
          </w:rPr>
          <w:tab/>
        </w:r>
        <w:r>
          <w:rPr>
            <w:noProof/>
            <w:webHidden/>
          </w:rPr>
          <w:fldChar w:fldCharType="begin"/>
        </w:r>
        <w:r>
          <w:rPr>
            <w:noProof/>
            <w:webHidden/>
          </w:rPr>
          <w:instrText xml:space="preserve"> PAGEREF _Toc448224301 \h </w:instrText>
        </w:r>
        <w:r>
          <w:rPr>
            <w:noProof/>
            <w:webHidden/>
          </w:rPr>
        </w:r>
        <w:r>
          <w:rPr>
            <w:noProof/>
            <w:webHidden/>
          </w:rPr>
          <w:fldChar w:fldCharType="separate"/>
        </w:r>
        <w:r>
          <w:rPr>
            <w:noProof/>
            <w:webHidden/>
          </w:rPr>
          <w:t>18</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302" w:history="1">
        <w:r w:rsidRPr="00295976">
          <w:rPr>
            <w:rStyle w:val="Hypertextovodkaz"/>
            <w:noProof/>
          </w:rPr>
          <w:t>4.1.4</w:t>
        </w:r>
        <w:r>
          <w:rPr>
            <w:rFonts w:asciiTheme="minorHAnsi" w:eastAsiaTheme="minorEastAsia" w:hAnsiTheme="minorHAnsi" w:cstheme="minorBidi"/>
            <w:noProof/>
            <w:sz w:val="22"/>
            <w:szCs w:val="22"/>
          </w:rPr>
          <w:tab/>
        </w:r>
        <w:r w:rsidRPr="00295976">
          <w:rPr>
            <w:rStyle w:val="Hypertextovodkaz"/>
            <w:noProof/>
          </w:rPr>
          <w:t>Klasifikace</w:t>
        </w:r>
        <w:r>
          <w:rPr>
            <w:noProof/>
            <w:webHidden/>
          </w:rPr>
          <w:tab/>
        </w:r>
        <w:r>
          <w:rPr>
            <w:noProof/>
            <w:webHidden/>
          </w:rPr>
          <w:fldChar w:fldCharType="begin"/>
        </w:r>
        <w:r>
          <w:rPr>
            <w:noProof/>
            <w:webHidden/>
          </w:rPr>
          <w:instrText xml:space="preserve"> PAGEREF _Toc448224302 \h </w:instrText>
        </w:r>
        <w:r>
          <w:rPr>
            <w:noProof/>
            <w:webHidden/>
          </w:rPr>
        </w:r>
        <w:r>
          <w:rPr>
            <w:noProof/>
            <w:webHidden/>
          </w:rPr>
          <w:fldChar w:fldCharType="separate"/>
        </w:r>
        <w:r>
          <w:rPr>
            <w:noProof/>
            <w:webHidden/>
          </w:rPr>
          <w:t>19</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303" w:history="1">
        <w:r w:rsidRPr="00295976">
          <w:rPr>
            <w:rStyle w:val="Hypertextovodkaz"/>
            <w:noProof/>
          </w:rPr>
          <w:t>4.1.5</w:t>
        </w:r>
        <w:r>
          <w:rPr>
            <w:rFonts w:asciiTheme="minorHAnsi" w:eastAsiaTheme="minorEastAsia" w:hAnsiTheme="minorHAnsi" w:cstheme="minorBidi"/>
            <w:noProof/>
            <w:sz w:val="22"/>
            <w:szCs w:val="22"/>
          </w:rPr>
          <w:tab/>
        </w:r>
        <w:r w:rsidRPr="00295976">
          <w:rPr>
            <w:rStyle w:val="Hypertextovodkaz"/>
            <w:noProof/>
          </w:rPr>
          <w:t>Nástroje</w:t>
        </w:r>
        <w:r>
          <w:rPr>
            <w:noProof/>
            <w:webHidden/>
          </w:rPr>
          <w:tab/>
        </w:r>
        <w:r>
          <w:rPr>
            <w:noProof/>
            <w:webHidden/>
          </w:rPr>
          <w:fldChar w:fldCharType="begin"/>
        </w:r>
        <w:r>
          <w:rPr>
            <w:noProof/>
            <w:webHidden/>
          </w:rPr>
          <w:instrText xml:space="preserve"> PAGEREF _Toc448224303 \h </w:instrText>
        </w:r>
        <w:r>
          <w:rPr>
            <w:noProof/>
            <w:webHidden/>
          </w:rPr>
        </w:r>
        <w:r>
          <w:rPr>
            <w:noProof/>
            <w:webHidden/>
          </w:rPr>
          <w:fldChar w:fldCharType="separate"/>
        </w:r>
        <w:r>
          <w:rPr>
            <w:noProof/>
            <w:webHidden/>
          </w:rPr>
          <w:t>19</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304" w:history="1">
        <w:r w:rsidRPr="00295976">
          <w:rPr>
            <w:rStyle w:val="Hypertextovodkaz"/>
            <w:noProof/>
          </w:rPr>
          <w:t>4.2</w:t>
        </w:r>
        <w:r>
          <w:rPr>
            <w:rFonts w:asciiTheme="minorHAnsi" w:eastAsiaTheme="minorEastAsia" w:hAnsiTheme="minorHAnsi" w:cstheme="minorBidi"/>
            <w:noProof/>
            <w:sz w:val="22"/>
            <w:szCs w:val="22"/>
          </w:rPr>
          <w:tab/>
        </w:r>
        <w:r w:rsidRPr="00295976">
          <w:rPr>
            <w:rStyle w:val="Hypertextovodkaz"/>
            <w:noProof/>
          </w:rPr>
          <w:t>Práce s Frameworkem</w:t>
        </w:r>
        <w:r>
          <w:rPr>
            <w:noProof/>
            <w:webHidden/>
          </w:rPr>
          <w:tab/>
        </w:r>
        <w:r>
          <w:rPr>
            <w:noProof/>
            <w:webHidden/>
          </w:rPr>
          <w:fldChar w:fldCharType="begin"/>
        </w:r>
        <w:r>
          <w:rPr>
            <w:noProof/>
            <w:webHidden/>
          </w:rPr>
          <w:instrText xml:space="preserve"> PAGEREF _Toc448224304 \h </w:instrText>
        </w:r>
        <w:r>
          <w:rPr>
            <w:noProof/>
            <w:webHidden/>
          </w:rPr>
        </w:r>
        <w:r>
          <w:rPr>
            <w:noProof/>
            <w:webHidden/>
          </w:rPr>
          <w:fldChar w:fldCharType="separate"/>
        </w:r>
        <w:r>
          <w:rPr>
            <w:noProof/>
            <w:webHidden/>
          </w:rPr>
          <w:t>19</w:t>
        </w:r>
        <w:r>
          <w:rPr>
            <w:noProof/>
            <w:webHidden/>
          </w:rPr>
          <w:fldChar w:fldCharType="end"/>
        </w:r>
      </w:hyperlink>
    </w:p>
    <w:p w:rsidR="006D1A85" w:rsidRDefault="006D1A85">
      <w:pPr>
        <w:pStyle w:val="Obsah1"/>
        <w:tabs>
          <w:tab w:val="left" w:pos="480"/>
          <w:tab w:val="right" w:leader="dot" w:pos="9050"/>
        </w:tabs>
        <w:rPr>
          <w:rFonts w:asciiTheme="minorHAnsi" w:eastAsiaTheme="minorEastAsia" w:hAnsiTheme="minorHAnsi" w:cstheme="minorBidi"/>
          <w:noProof/>
          <w:sz w:val="22"/>
          <w:szCs w:val="22"/>
        </w:rPr>
      </w:pPr>
      <w:hyperlink w:anchor="_Toc448224305" w:history="1">
        <w:r w:rsidRPr="00295976">
          <w:rPr>
            <w:rStyle w:val="Hypertextovodkaz"/>
            <w:noProof/>
          </w:rPr>
          <w:t>5</w:t>
        </w:r>
        <w:r>
          <w:rPr>
            <w:rFonts w:asciiTheme="minorHAnsi" w:eastAsiaTheme="minorEastAsia" w:hAnsiTheme="minorHAnsi" w:cstheme="minorBidi"/>
            <w:noProof/>
            <w:sz w:val="22"/>
            <w:szCs w:val="22"/>
          </w:rPr>
          <w:tab/>
        </w:r>
        <w:r w:rsidRPr="00295976">
          <w:rPr>
            <w:rStyle w:val="Hypertextovodkaz"/>
            <w:noProof/>
          </w:rPr>
          <w:t>Implementace algoritmu</w:t>
        </w:r>
        <w:r>
          <w:rPr>
            <w:noProof/>
            <w:webHidden/>
          </w:rPr>
          <w:tab/>
        </w:r>
        <w:r>
          <w:rPr>
            <w:noProof/>
            <w:webHidden/>
          </w:rPr>
          <w:fldChar w:fldCharType="begin"/>
        </w:r>
        <w:r>
          <w:rPr>
            <w:noProof/>
            <w:webHidden/>
          </w:rPr>
          <w:instrText xml:space="preserve"> PAGEREF _Toc448224305 \h </w:instrText>
        </w:r>
        <w:r>
          <w:rPr>
            <w:noProof/>
            <w:webHidden/>
          </w:rPr>
        </w:r>
        <w:r>
          <w:rPr>
            <w:noProof/>
            <w:webHidden/>
          </w:rPr>
          <w:fldChar w:fldCharType="separate"/>
        </w:r>
        <w:r>
          <w:rPr>
            <w:noProof/>
            <w:webHidden/>
          </w:rPr>
          <w:t>20</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306" w:history="1">
        <w:r w:rsidRPr="00295976">
          <w:rPr>
            <w:rStyle w:val="Hypertextovodkaz"/>
            <w:noProof/>
          </w:rPr>
          <w:t>5.1</w:t>
        </w:r>
        <w:r>
          <w:rPr>
            <w:rFonts w:asciiTheme="minorHAnsi" w:eastAsiaTheme="minorEastAsia" w:hAnsiTheme="minorHAnsi" w:cstheme="minorBidi"/>
            <w:noProof/>
            <w:sz w:val="22"/>
            <w:szCs w:val="22"/>
          </w:rPr>
          <w:tab/>
        </w:r>
        <w:r w:rsidRPr="00295976">
          <w:rPr>
            <w:rStyle w:val="Hypertextovodkaz"/>
            <w:noProof/>
          </w:rPr>
          <w:t>Sousednost bloků</w:t>
        </w:r>
        <w:r>
          <w:rPr>
            <w:noProof/>
            <w:webHidden/>
          </w:rPr>
          <w:tab/>
        </w:r>
        <w:r>
          <w:rPr>
            <w:noProof/>
            <w:webHidden/>
          </w:rPr>
          <w:fldChar w:fldCharType="begin"/>
        </w:r>
        <w:r>
          <w:rPr>
            <w:noProof/>
            <w:webHidden/>
          </w:rPr>
          <w:instrText xml:space="preserve"> PAGEREF _Toc448224306 \h </w:instrText>
        </w:r>
        <w:r>
          <w:rPr>
            <w:noProof/>
            <w:webHidden/>
          </w:rPr>
        </w:r>
        <w:r>
          <w:rPr>
            <w:noProof/>
            <w:webHidden/>
          </w:rPr>
          <w:fldChar w:fldCharType="separate"/>
        </w:r>
        <w:r>
          <w:rPr>
            <w:noProof/>
            <w:webHidden/>
          </w:rPr>
          <w:t>20</w:t>
        </w:r>
        <w:r>
          <w:rPr>
            <w:noProof/>
            <w:webHidden/>
          </w:rPr>
          <w:fldChar w:fldCharType="end"/>
        </w:r>
      </w:hyperlink>
    </w:p>
    <w:p w:rsidR="006D1A85" w:rsidRDefault="006D1A85" w:rsidP="006D1A85">
      <w:pPr>
        <w:pStyle w:val="Obsah3"/>
        <w:tabs>
          <w:tab w:val="left" w:pos="1320"/>
          <w:tab w:val="right" w:leader="dot" w:pos="9050"/>
        </w:tabs>
        <w:rPr>
          <w:rFonts w:asciiTheme="minorHAnsi" w:eastAsiaTheme="minorEastAsia" w:hAnsiTheme="minorHAnsi" w:cstheme="minorBidi"/>
          <w:noProof/>
          <w:sz w:val="22"/>
          <w:szCs w:val="22"/>
        </w:rPr>
      </w:pPr>
      <w:hyperlink w:anchor="_Toc448224307" w:history="1">
        <w:r w:rsidRPr="00295976">
          <w:rPr>
            <w:rStyle w:val="Hypertextovodkaz"/>
            <w:noProof/>
          </w:rPr>
          <w:t>5.1.1</w:t>
        </w:r>
        <w:r>
          <w:rPr>
            <w:rFonts w:asciiTheme="minorHAnsi" w:eastAsiaTheme="minorEastAsia" w:hAnsiTheme="minorHAnsi" w:cstheme="minorBidi"/>
            <w:noProof/>
            <w:sz w:val="22"/>
            <w:szCs w:val="22"/>
          </w:rPr>
          <w:tab/>
        </w:r>
        <w:r w:rsidRPr="00295976">
          <w:rPr>
            <w:rStyle w:val="Hypertextovodkaz"/>
            <w:noProof/>
          </w:rPr>
          <w:t>Nesousedící bloky</w:t>
        </w:r>
        <w:r>
          <w:rPr>
            <w:noProof/>
            <w:webHidden/>
          </w:rPr>
          <w:tab/>
        </w:r>
        <w:r>
          <w:rPr>
            <w:noProof/>
            <w:webHidden/>
          </w:rPr>
          <w:fldChar w:fldCharType="begin"/>
        </w:r>
        <w:r>
          <w:rPr>
            <w:noProof/>
            <w:webHidden/>
          </w:rPr>
          <w:instrText xml:space="preserve"> PAGEREF _Toc448224307 \h </w:instrText>
        </w:r>
        <w:r>
          <w:rPr>
            <w:noProof/>
            <w:webHidden/>
          </w:rPr>
        </w:r>
        <w:r>
          <w:rPr>
            <w:noProof/>
            <w:webHidden/>
          </w:rPr>
          <w:fldChar w:fldCharType="separate"/>
        </w:r>
        <w:r>
          <w:rPr>
            <w:noProof/>
            <w:webHidden/>
          </w:rPr>
          <w:t>20</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309" w:history="1">
        <w:r w:rsidRPr="00295976">
          <w:rPr>
            <w:rStyle w:val="Hypertextovodkaz"/>
            <w:noProof/>
          </w:rPr>
          <w:t>5.1.2</w:t>
        </w:r>
        <w:r>
          <w:rPr>
            <w:rFonts w:asciiTheme="minorHAnsi" w:eastAsiaTheme="minorEastAsia" w:hAnsiTheme="minorHAnsi" w:cstheme="minorBidi"/>
            <w:noProof/>
            <w:sz w:val="22"/>
            <w:szCs w:val="22"/>
          </w:rPr>
          <w:tab/>
        </w:r>
        <w:r w:rsidRPr="00295976">
          <w:rPr>
            <w:rStyle w:val="Hypertextovodkaz"/>
            <w:noProof/>
          </w:rPr>
          <w:t>Sousedící bloky</w:t>
        </w:r>
        <w:r>
          <w:rPr>
            <w:noProof/>
            <w:webHidden/>
          </w:rPr>
          <w:tab/>
        </w:r>
        <w:r>
          <w:rPr>
            <w:noProof/>
            <w:webHidden/>
          </w:rPr>
          <w:fldChar w:fldCharType="begin"/>
        </w:r>
        <w:r>
          <w:rPr>
            <w:noProof/>
            <w:webHidden/>
          </w:rPr>
          <w:instrText xml:space="preserve"> PAGEREF _Toc448224309 \h </w:instrText>
        </w:r>
        <w:r>
          <w:rPr>
            <w:noProof/>
            <w:webHidden/>
          </w:rPr>
        </w:r>
        <w:r>
          <w:rPr>
            <w:noProof/>
            <w:webHidden/>
          </w:rPr>
          <w:fldChar w:fldCharType="separate"/>
        </w:r>
        <w:r>
          <w:rPr>
            <w:noProof/>
            <w:webHidden/>
          </w:rPr>
          <w:t>23</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310" w:history="1">
        <w:r w:rsidRPr="00295976">
          <w:rPr>
            <w:rStyle w:val="Hypertextovodkaz"/>
            <w:noProof/>
          </w:rPr>
          <w:t>5.2</w:t>
        </w:r>
        <w:r>
          <w:rPr>
            <w:rFonts w:asciiTheme="minorHAnsi" w:eastAsiaTheme="minorEastAsia" w:hAnsiTheme="minorHAnsi" w:cstheme="minorBidi"/>
            <w:noProof/>
            <w:sz w:val="22"/>
            <w:szCs w:val="22"/>
          </w:rPr>
          <w:tab/>
        </w:r>
        <w:r w:rsidRPr="00295976">
          <w:rPr>
            <w:rStyle w:val="Hypertextovodkaz"/>
            <w:noProof/>
          </w:rPr>
          <w:t>Vizuální obsah bloků</w:t>
        </w:r>
        <w:r>
          <w:rPr>
            <w:noProof/>
            <w:webHidden/>
          </w:rPr>
          <w:tab/>
        </w:r>
        <w:r>
          <w:rPr>
            <w:noProof/>
            <w:webHidden/>
          </w:rPr>
          <w:fldChar w:fldCharType="begin"/>
        </w:r>
        <w:r>
          <w:rPr>
            <w:noProof/>
            <w:webHidden/>
          </w:rPr>
          <w:instrText xml:space="preserve"> PAGEREF _Toc448224310 \h </w:instrText>
        </w:r>
        <w:r>
          <w:rPr>
            <w:noProof/>
            <w:webHidden/>
          </w:rPr>
        </w:r>
        <w:r>
          <w:rPr>
            <w:noProof/>
            <w:webHidden/>
          </w:rPr>
          <w:fldChar w:fldCharType="separate"/>
        </w:r>
        <w:r>
          <w:rPr>
            <w:noProof/>
            <w:webHidden/>
          </w:rPr>
          <w:t>26</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311" w:history="1">
        <w:r w:rsidRPr="00295976">
          <w:rPr>
            <w:rStyle w:val="Hypertextovodkaz"/>
            <w:noProof/>
          </w:rPr>
          <w:t>5.2.1</w:t>
        </w:r>
        <w:r>
          <w:rPr>
            <w:rFonts w:asciiTheme="minorHAnsi" w:eastAsiaTheme="minorEastAsia" w:hAnsiTheme="minorHAnsi" w:cstheme="minorBidi"/>
            <w:noProof/>
            <w:sz w:val="22"/>
            <w:szCs w:val="22"/>
          </w:rPr>
          <w:tab/>
        </w:r>
        <w:r w:rsidRPr="00295976">
          <w:rPr>
            <w:rStyle w:val="Hypertextovodkaz"/>
            <w:noProof/>
          </w:rPr>
          <w:t>Vektory obsahu</w:t>
        </w:r>
        <w:r>
          <w:rPr>
            <w:noProof/>
            <w:webHidden/>
          </w:rPr>
          <w:tab/>
        </w:r>
        <w:r>
          <w:rPr>
            <w:noProof/>
            <w:webHidden/>
          </w:rPr>
          <w:fldChar w:fldCharType="begin"/>
        </w:r>
        <w:r>
          <w:rPr>
            <w:noProof/>
            <w:webHidden/>
          </w:rPr>
          <w:instrText xml:space="preserve"> PAGEREF _Toc448224311 \h </w:instrText>
        </w:r>
        <w:r>
          <w:rPr>
            <w:noProof/>
            <w:webHidden/>
          </w:rPr>
        </w:r>
        <w:r>
          <w:rPr>
            <w:noProof/>
            <w:webHidden/>
          </w:rPr>
          <w:fldChar w:fldCharType="separate"/>
        </w:r>
        <w:r>
          <w:rPr>
            <w:noProof/>
            <w:webHidden/>
          </w:rPr>
          <w:t>27</w:t>
        </w:r>
        <w:r>
          <w:rPr>
            <w:noProof/>
            <w:webHidden/>
          </w:rPr>
          <w:fldChar w:fldCharType="end"/>
        </w:r>
      </w:hyperlink>
    </w:p>
    <w:p w:rsidR="006D1A85" w:rsidRDefault="006D1A85">
      <w:pPr>
        <w:pStyle w:val="Obsah3"/>
        <w:tabs>
          <w:tab w:val="left" w:pos="1320"/>
          <w:tab w:val="right" w:leader="dot" w:pos="9050"/>
        </w:tabs>
        <w:rPr>
          <w:rFonts w:asciiTheme="minorHAnsi" w:eastAsiaTheme="minorEastAsia" w:hAnsiTheme="minorHAnsi" w:cstheme="minorBidi"/>
          <w:noProof/>
          <w:sz w:val="22"/>
          <w:szCs w:val="22"/>
        </w:rPr>
      </w:pPr>
      <w:hyperlink w:anchor="_Toc448224312" w:history="1">
        <w:r w:rsidRPr="00295976">
          <w:rPr>
            <w:rStyle w:val="Hypertextovodkaz"/>
            <w:noProof/>
          </w:rPr>
          <w:t>5.2.2</w:t>
        </w:r>
        <w:r>
          <w:rPr>
            <w:rFonts w:asciiTheme="minorHAnsi" w:eastAsiaTheme="minorEastAsia" w:hAnsiTheme="minorHAnsi" w:cstheme="minorBidi"/>
            <w:noProof/>
            <w:sz w:val="22"/>
            <w:szCs w:val="22"/>
          </w:rPr>
          <w:tab/>
        </w:r>
        <w:r w:rsidRPr="00295976">
          <w:rPr>
            <w:rStyle w:val="Hypertextovodkaz"/>
            <w:noProof/>
          </w:rPr>
          <w:t>Podobnost obsahu</w:t>
        </w:r>
        <w:r>
          <w:rPr>
            <w:noProof/>
            <w:webHidden/>
          </w:rPr>
          <w:tab/>
        </w:r>
        <w:r>
          <w:rPr>
            <w:noProof/>
            <w:webHidden/>
          </w:rPr>
          <w:fldChar w:fldCharType="begin"/>
        </w:r>
        <w:r>
          <w:rPr>
            <w:noProof/>
            <w:webHidden/>
          </w:rPr>
          <w:instrText xml:space="preserve"> PAGEREF _Toc448224312 \h </w:instrText>
        </w:r>
        <w:r>
          <w:rPr>
            <w:noProof/>
            <w:webHidden/>
          </w:rPr>
        </w:r>
        <w:r>
          <w:rPr>
            <w:noProof/>
            <w:webHidden/>
          </w:rPr>
          <w:fldChar w:fldCharType="separate"/>
        </w:r>
        <w:r>
          <w:rPr>
            <w:noProof/>
            <w:webHidden/>
          </w:rPr>
          <w:t>28</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313" w:history="1">
        <w:r w:rsidRPr="00295976">
          <w:rPr>
            <w:rStyle w:val="Hypertextovodkaz"/>
            <w:noProof/>
          </w:rPr>
          <w:t>5.3</w:t>
        </w:r>
        <w:r>
          <w:rPr>
            <w:rFonts w:asciiTheme="minorHAnsi" w:eastAsiaTheme="minorEastAsia" w:hAnsiTheme="minorHAnsi" w:cstheme="minorBidi"/>
            <w:noProof/>
            <w:sz w:val="22"/>
            <w:szCs w:val="22"/>
          </w:rPr>
          <w:tab/>
        </w:r>
        <w:r w:rsidRPr="00295976">
          <w:rPr>
            <w:rStyle w:val="Hypertextovodkaz"/>
            <w:noProof/>
          </w:rPr>
          <w:t>Řízení algoritmu</w:t>
        </w:r>
        <w:r>
          <w:rPr>
            <w:noProof/>
            <w:webHidden/>
          </w:rPr>
          <w:tab/>
        </w:r>
        <w:r>
          <w:rPr>
            <w:noProof/>
            <w:webHidden/>
          </w:rPr>
          <w:fldChar w:fldCharType="begin"/>
        </w:r>
        <w:r>
          <w:rPr>
            <w:noProof/>
            <w:webHidden/>
          </w:rPr>
          <w:instrText xml:space="preserve"> PAGEREF _Toc448224313 \h </w:instrText>
        </w:r>
        <w:r>
          <w:rPr>
            <w:noProof/>
            <w:webHidden/>
          </w:rPr>
        </w:r>
        <w:r>
          <w:rPr>
            <w:noProof/>
            <w:webHidden/>
          </w:rPr>
          <w:fldChar w:fldCharType="separate"/>
        </w:r>
        <w:r>
          <w:rPr>
            <w:noProof/>
            <w:webHidden/>
          </w:rPr>
          <w:t>28</w:t>
        </w:r>
        <w:r>
          <w:rPr>
            <w:noProof/>
            <w:webHidden/>
          </w:rPr>
          <w:fldChar w:fldCharType="end"/>
        </w:r>
      </w:hyperlink>
    </w:p>
    <w:p w:rsidR="006D1A85" w:rsidRDefault="006D1A85">
      <w:pPr>
        <w:pStyle w:val="Obsah2"/>
        <w:tabs>
          <w:tab w:val="left" w:pos="880"/>
          <w:tab w:val="right" w:leader="dot" w:pos="9050"/>
        </w:tabs>
        <w:rPr>
          <w:rFonts w:asciiTheme="minorHAnsi" w:eastAsiaTheme="minorEastAsia" w:hAnsiTheme="minorHAnsi" w:cstheme="minorBidi"/>
          <w:noProof/>
          <w:sz w:val="22"/>
          <w:szCs w:val="22"/>
        </w:rPr>
      </w:pPr>
      <w:hyperlink w:anchor="_Toc448224314" w:history="1">
        <w:r w:rsidRPr="00295976">
          <w:rPr>
            <w:rStyle w:val="Hypertextovodkaz"/>
            <w:noProof/>
          </w:rPr>
          <w:t>5.4</w:t>
        </w:r>
        <w:r>
          <w:rPr>
            <w:rFonts w:asciiTheme="minorHAnsi" w:eastAsiaTheme="minorEastAsia" w:hAnsiTheme="minorHAnsi" w:cstheme="minorBidi"/>
            <w:noProof/>
            <w:sz w:val="22"/>
            <w:szCs w:val="22"/>
          </w:rPr>
          <w:tab/>
        </w:r>
        <w:r w:rsidRPr="00295976">
          <w:rPr>
            <w:rStyle w:val="Hypertextovodkaz"/>
            <w:noProof/>
          </w:rPr>
          <w:t>Vstup a výstup algoritmu</w:t>
        </w:r>
        <w:r>
          <w:rPr>
            <w:noProof/>
            <w:webHidden/>
          </w:rPr>
          <w:tab/>
        </w:r>
        <w:r>
          <w:rPr>
            <w:noProof/>
            <w:webHidden/>
          </w:rPr>
          <w:fldChar w:fldCharType="begin"/>
        </w:r>
        <w:r>
          <w:rPr>
            <w:noProof/>
            <w:webHidden/>
          </w:rPr>
          <w:instrText xml:space="preserve"> PAGEREF _Toc448224314 \h </w:instrText>
        </w:r>
        <w:r>
          <w:rPr>
            <w:noProof/>
            <w:webHidden/>
          </w:rPr>
        </w:r>
        <w:r>
          <w:rPr>
            <w:noProof/>
            <w:webHidden/>
          </w:rPr>
          <w:fldChar w:fldCharType="separate"/>
        </w:r>
        <w:r>
          <w:rPr>
            <w:noProof/>
            <w:webHidden/>
          </w:rPr>
          <w:t>29</w:t>
        </w:r>
        <w:r>
          <w:rPr>
            <w:noProof/>
            <w:webHidden/>
          </w:rPr>
          <w:fldChar w:fldCharType="end"/>
        </w:r>
      </w:hyperlink>
    </w:p>
    <w:p w:rsidR="006D1A85" w:rsidRDefault="006D1A85">
      <w:pPr>
        <w:pStyle w:val="Obsah1"/>
        <w:tabs>
          <w:tab w:val="left" w:pos="480"/>
          <w:tab w:val="right" w:leader="dot" w:pos="9050"/>
        </w:tabs>
        <w:rPr>
          <w:rFonts w:asciiTheme="minorHAnsi" w:eastAsiaTheme="minorEastAsia" w:hAnsiTheme="minorHAnsi" w:cstheme="minorBidi"/>
          <w:noProof/>
          <w:sz w:val="22"/>
          <w:szCs w:val="22"/>
        </w:rPr>
      </w:pPr>
      <w:hyperlink w:anchor="_Toc448224315" w:history="1">
        <w:r w:rsidRPr="00295976">
          <w:rPr>
            <w:rStyle w:val="Hypertextovodkaz"/>
            <w:noProof/>
          </w:rPr>
          <w:t>6</w:t>
        </w:r>
        <w:r>
          <w:rPr>
            <w:rFonts w:asciiTheme="minorHAnsi" w:eastAsiaTheme="minorEastAsia" w:hAnsiTheme="minorHAnsi" w:cstheme="minorBidi"/>
            <w:noProof/>
            <w:sz w:val="22"/>
            <w:szCs w:val="22"/>
          </w:rPr>
          <w:tab/>
        </w:r>
        <w:r w:rsidRPr="00295976">
          <w:rPr>
            <w:rStyle w:val="Hypertextovodkaz"/>
            <w:noProof/>
          </w:rPr>
          <w:t>Dosažené výsledky</w:t>
        </w:r>
        <w:r>
          <w:rPr>
            <w:noProof/>
            <w:webHidden/>
          </w:rPr>
          <w:tab/>
        </w:r>
        <w:r>
          <w:rPr>
            <w:noProof/>
            <w:webHidden/>
          </w:rPr>
          <w:fldChar w:fldCharType="begin"/>
        </w:r>
        <w:r>
          <w:rPr>
            <w:noProof/>
            <w:webHidden/>
          </w:rPr>
          <w:instrText xml:space="preserve"> PAGEREF _Toc448224315 \h </w:instrText>
        </w:r>
        <w:r>
          <w:rPr>
            <w:noProof/>
            <w:webHidden/>
          </w:rPr>
        </w:r>
        <w:r>
          <w:rPr>
            <w:noProof/>
            <w:webHidden/>
          </w:rPr>
          <w:fldChar w:fldCharType="separate"/>
        </w:r>
        <w:r>
          <w:rPr>
            <w:noProof/>
            <w:webHidden/>
          </w:rPr>
          <w:t>31</w:t>
        </w:r>
        <w:r>
          <w:rPr>
            <w:noProof/>
            <w:webHidden/>
          </w:rPr>
          <w:fldChar w:fldCharType="end"/>
        </w:r>
      </w:hyperlink>
    </w:p>
    <w:p w:rsidR="006D1A85" w:rsidRDefault="006D1A85">
      <w:pPr>
        <w:pStyle w:val="Obsah1"/>
        <w:tabs>
          <w:tab w:val="left" w:pos="480"/>
          <w:tab w:val="right" w:leader="dot" w:pos="9050"/>
        </w:tabs>
        <w:rPr>
          <w:rFonts w:asciiTheme="minorHAnsi" w:eastAsiaTheme="minorEastAsia" w:hAnsiTheme="minorHAnsi" w:cstheme="minorBidi"/>
          <w:noProof/>
          <w:sz w:val="22"/>
          <w:szCs w:val="22"/>
        </w:rPr>
      </w:pPr>
      <w:hyperlink w:anchor="_Toc448224316" w:history="1">
        <w:r w:rsidRPr="00295976">
          <w:rPr>
            <w:rStyle w:val="Hypertextovodkaz"/>
            <w:noProof/>
          </w:rPr>
          <w:t>7</w:t>
        </w:r>
        <w:r>
          <w:rPr>
            <w:rFonts w:asciiTheme="minorHAnsi" w:eastAsiaTheme="minorEastAsia" w:hAnsiTheme="minorHAnsi" w:cstheme="minorBidi"/>
            <w:noProof/>
            <w:sz w:val="22"/>
            <w:szCs w:val="22"/>
          </w:rPr>
          <w:tab/>
        </w:r>
        <w:r w:rsidRPr="00295976">
          <w:rPr>
            <w:rStyle w:val="Hypertextovodkaz"/>
            <w:noProof/>
          </w:rPr>
          <w:t>Závěr</w:t>
        </w:r>
        <w:r>
          <w:rPr>
            <w:noProof/>
            <w:webHidden/>
          </w:rPr>
          <w:tab/>
        </w:r>
        <w:r>
          <w:rPr>
            <w:noProof/>
            <w:webHidden/>
          </w:rPr>
          <w:fldChar w:fldCharType="begin"/>
        </w:r>
        <w:r>
          <w:rPr>
            <w:noProof/>
            <w:webHidden/>
          </w:rPr>
          <w:instrText xml:space="preserve"> PAGEREF _Toc448224316 \h </w:instrText>
        </w:r>
        <w:r>
          <w:rPr>
            <w:noProof/>
            <w:webHidden/>
          </w:rPr>
        </w:r>
        <w:r>
          <w:rPr>
            <w:noProof/>
            <w:webHidden/>
          </w:rPr>
          <w:fldChar w:fldCharType="separate"/>
        </w:r>
        <w:r>
          <w:rPr>
            <w:noProof/>
            <w:webHidden/>
          </w:rPr>
          <w:t>32</w:t>
        </w:r>
        <w:r>
          <w:rPr>
            <w:noProof/>
            <w:webHidden/>
          </w:rPr>
          <w:fldChar w:fldCharType="end"/>
        </w:r>
      </w:hyperlink>
    </w:p>
    <w:p w:rsidR="00BD1195" w:rsidRDefault="00BD1195" w:rsidP="00C660F2">
      <w:pPr>
        <w:spacing w:line="312" w:lineRule="auto"/>
      </w:pPr>
      <w:r>
        <w:fldChar w:fldCharType="end"/>
      </w:r>
    </w:p>
    <w:p w:rsidR="00D84AF7" w:rsidRDefault="00877C96" w:rsidP="00530E56">
      <w:pPr>
        <w:pStyle w:val="Nadpis1"/>
        <w:spacing w:line="312" w:lineRule="auto"/>
      </w:pPr>
      <w:r>
        <w:br w:type="page"/>
      </w:r>
      <w:bookmarkStart w:id="6" w:name="_Toc448224283"/>
      <w:r w:rsidR="00335724" w:rsidRPr="00912EE1">
        <w:lastRenderedPageBreak/>
        <w:t>Úvod</w:t>
      </w:r>
      <w:bookmarkEnd w:id="3"/>
      <w:bookmarkEnd w:id="4"/>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042693">
        <w:t xml:space="preserve">ale </w:t>
      </w:r>
      <w:r w:rsidR="004F0D09">
        <w:t xml:space="preserve">zase </w:t>
      </w:r>
      <w:r w:rsidR="003F6A1A">
        <w:t>nejsou vhodné pro větší sady stránek.</w:t>
      </w:r>
    </w:p>
    <w:p w:rsidR="00277DFA" w:rsidRDefault="00277DFA" w:rsidP="00530E56">
      <w:pPr>
        <w:spacing w:line="312" w:lineRule="auto"/>
      </w:pPr>
      <w:r>
        <w:tab/>
      </w:r>
      <w:r w:rsidR="00F97096">
        <w:t xml:space="preserve">V této práci implementujeme jednu z metod segmentace webových stránek. Předpokládáme, že se webová stránka skládá z konečného počtu bloků a může být segmentována pomocí vizuálních vlastností těchto bloků. </w:t>
      </w:r>
      <w:r w:rsidR="007C6EA3">
        <w:t xml:space="preserve">Metoda tedy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54229">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pak seznámíme z jednou nejznámějších metod pro segmentaci a tou je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F55ABF">
        <w:t xml:space="preserve">. Ta pro segmentaci využívá vizuálních vlastností prvků na webové stránce. </w:t>
      </w:r>
      <w:r w:rsidR="00A72D14">
        <w:t xml:space="preserve">Na závěr této kapitoly se seznámíme ještě s metodou 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zabývá tato práce. Jedná se o metodu </w:t>
      </w:r>
      <w:r w:rsidR="006D3FE3">
        <w:t xml:space="preserve">využívající </w:t>
      </w:r>
      <w:r w:rsidR="007A7388">
        <w:t>vizuálních vlastností stránek.</w:t>
      </w:r>
      <w:r w:rsidR="003B0A8C">
        <w:t xml:space="preserve"> Zde se zaměříme především na teoretickou část této metody. Ukážeme si, jaké se zde</w:t>
      </w:r>
      <w:r w:rsidR="00740AB8">
        <w:t xml:space="preserve"> využívají vzorce pro výpočty </w:t>
      </w:r>
      <w:r w:rsidR="00EF4242">
        <w:t>různých vlastností</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701380">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tohoto </w:t>
      </w:r>
      <w:proofErr w:type="spellStart"/>
      <w:r w:rsidR="00493DBC">
        <w:t>Frameworku</w:t>
      </w:r>
      <w:proofErr w:type="spellEnd"/>
      <w:r w:rsidR="00493DBC">
        <w:t>. Taktéž bude využívat jeho již hotové části a je tedy zapotřebí se s některými nejprve obeznámit.</w:t>
      </w:r>
    </w:p>
    <w:p w:rsidR="004B2E33" w:rsidRDefault="00DA79E2" w:rsidP="00530E56">
      <w:pPr>
        <w:spacing w:line="312" w:lineRule="auto"/>
      </w:pPr>
      <w:r>
        <w:tab/>
        <w:t>V poslední páté kapitole této práce jsou shrnuty výsledky</w:t>
      </w:r>
      <w:r w:rsidR="00557EA0">
        <w:t>,</w:t>
      </w:r>
      <w:r>
        <w:t xml:space="preserve"> </w:t>
      </w:r>
      <w:r w:rsidR="00557EA0">
        <w:t>jakých cílů bylo</w:t>
      </w:r>
      <w:r>
        <w:t xml:space="preserve"> dosaženo v semestrálním projektu, a jak se bude dál tato práce rozvíjet v rámci navazující diplomové práce. </w:t>
      </w:r>
    </w:p>
    <w:p w:rsidR="004B2E33" w:rsidRDefault="004B2E33" w:rsidP="00530E56">
      <w:pPr>
        <w:spacing w:line="312" w:lineRule="auto"/>
      </w:pPr>
    </w:p>
    <w:p w:rsidR="005C0977" w:rsidRDefault="00566CED" w:rsidP="00530E56">
      <w:pPr>
        <w:pStyle w:val="Nadpis1"/>
        <w:spacing w:line="312" w:lineRule="auto"/>
      </w:pPr>
      <w:r>
        <w:br w:type="page"/>
      </w:r>
      <w:bookmarkStart w:id="7" w:name="_Toc448224284"/>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Jako příklad použití bychom mohli říct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tři nejznámější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48224285"/>
      <w:r>
        <w:t>DOM-</w:t>
      </w:r>
      <w:proofErr w:type="spellStart"/>
      <w:r>
        <w:t>based</w:t>
      </w:r>
      <w:proofErr w:type="spellEnd"/>
      <w:r>
        <w:t xml:space="preserve"> </w:t>
      </w:r>
      <w:proofErr w:type="spellStart"/>
      <w:r>
        <w:t>Page</w:t>
      </w:r>
      <w:proofErr w:type="spellEnd"/>
      <w:r>
        <w:t xml:space="preserve"> </w:t>
      </w:r>
      <w:proofErr w:type="spellStart"/>
      <w:r>
        <w:t>Segmentation</w:t>
      </w:r>
      <w:bookmarkEnd w:id="8"/>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1</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1636CD">
        <w:t>Výsledky této metody jsou však často neuspokojivé. Hlavním důvode</w:t>
      </w:r>
      <w:r w:rsidR="00D91B1F">
        <w:t>m jsou následující tři aspekty:</w:t>
      </w:r>
    </w:p>
    <w:p w:rsidR="00C90604" w:rsidRDefault="00C90604" w:rsidP="00530E56">
      <w:pPr>
        <w:pStyle w:val="Odstavecprvn"/>
        <w:numPr>
          <w:ilvl w:val="0"/>
          <w:numId w:val="25"/>
        </w:numPr>
        <w:spacing w:line="312" w:lineRule="auto"/>
      </w:pPr>
      <w:r>
        <w:t>DOM je stále lineární struktura a vizuálně sousední bloky mohou být ve struktuře daleko od sebe.</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11C72" w:rsidRDefault="00800E06" w:rsidP="00530E56">
      <w:pPr>
        <w:pStyle w:val="Odstavecdal"/>
        <w:numPr>
          <w:ilvl w:val="0"/>
          <w:numId w:val="25"/>
        </w:numPr>
        <w:spacing w:line="312" w:lineRule="auto"/>
      </w:pPr>
      <w:r>
        <w:t>Mnoho webových stránek nedodržuje specifikace HTML a ztěžují tak správnou segmentaci.</w:t>
      </w:r>
    </w:p>
    <w:p w:rsidR="00D72855" w:rsidRDefault="00D72855" w:rsidP="00530E56">
      <w:pPr>
        <w:pStyle w:val="Odstavecdal"/>
        <w:spacing w:line="312" w:lineRule="auto"/>
      </w:pPr>
    </w:p>
    <w:p w:rsidR="004434FD" w:rsidRDefault="00D72855" w:rsidP="00530E56">
      <w:pPr>
        <w:pStyle w:val="Odstavecdal"/>
        <w:keepNext/>
        <w:spacing w:line="312" w:lineRule="auto"/>
        <w:ind w:firstLine="0"/>
        <w:jc w:val="center"/>
      </w:pPr>
      <w:r>
        <w:rPr>
          <w:noProof/>
        </w:rPr>
        <w:lastRenderedPageBreak/>
        <w:drawing>
          <wp:inline distT="0" distB="0" distL="0" distR="0" wp14:anchorId="45F486FB" wp14:editId="50EB1DC1">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5">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r w:rsidRPr="00A67BEC">
        <w:rPr>
          <w:b w:val="0"/>
          <w:color w:val="auto"/>
          <w:sz w:val="24"/>
          <w:szCs w:val="24"/>
        </w:rPr>
        <w:t xml:space="preserve">Obrázek </w:t>
      </w:r>
      <w:r w:rsidRPr="00A67BEC">
        <w:rPr>
          <w:b w:val="0"/>
          <w:color w:val="auto"/>
          <w:sz w:val="24"/>
          <w:szCs w:val="24"/>
        </w:rPr>
        <w:fldChar w:fldCharType="begin"/>
      </w:r>
      <w:r w:rsidRPr="00A67BEC">
        <w:rPr>
          <w:b w:val="0"/>
          <w:color w:val="auto"/>
          <w:sz w:val="24"/>
          <w:szCs w:val="24"/>
        </w:rPr>
        <w:instrText xml:space="preserve"> SEQ Obrázek \* ARABIC </w:instrText>
      </w:r>
      <w:r w:rsidRPr="00A67BEC">
        <w:rPr>
          <w:b w:val="0"/>
          <w:color w:val="auto"/>
          <w:sz w:val="24"/>
          <w:szCs w:val="24"/>
        </w:rPr>
        <w:fldChar w:fldCharType="separate"/>
      </w:r>
      <w:r w:rsidR="009D0DA3">
        <w:rPr>
          <w:b w:val="0"/>
          <w:noProof/>
          <w:color w:val="auto"/>
          <w:sz w:val="24"/>
          <w:szCs w:val="24"/>
        </w:rPr>
        <w:t>1</w:t>
      </w:r>
      <w:r w:rsidRPr="00A67BEC">
        <w:rPr>
          <w:b w:val="0"/>
          <w:color w:val="auto"/>
          <w:sz w:val="24"/>
          <w:szCs w:val="24"/>
        </w:rPr>
        <w:fldChar w:fldCharType="end"/>
      </w:r>
      <w:bookmarkEnd w:id="9"/>
      <w:r w:rsidRPr="00A67BEC">
        <w:rPr>
          <w:b w:val="0"/>
          <w:color w:val="auto"/>
          <w:sz w:val="24"/>
          <w:szCs w:val="24"/>
        </w:rPr>
        <w:t>: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48224286"/>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1"/>
    </w:p>
    <w:p w:rsidR="008B5E81" w:rsidRPr="00AD4D36" w:rsidRDefault="00877DF7" w:rsidP="00530E56">
      <w:pPr>
        <w:pStyle w:val="Odstavecprvn"/>
        <w:spacing w:line="312" w:lineRule="auto"/>
        <w:rPr>
          <w:lang w:val="en-US"/>
        </w:rPr>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AD4D36">
        <w:t xml:space="preserve"> </w:t>
      </w:r>
      <w:proofErr w:type="spellStart"/>
      <w:r w:rsidR="001325D1">
        <w:rPr>
          <w:lang w:val="en-US"/>
        </w:rPr>
        <w:t>Podrobnější</w:t>
      </w:r>
      <w:proofErr w:type="spellEnd"/>
      <w:r w:rsidR="001325D1">
        <w:rPr>
          <w:lang w:val="en-US"/>
        </w:rPr>
        <w:t xml:space="preserve"> </w:t>
      </w:r>
      <w:proofErr w:type="spellStart"/>
      <w:r w:rsidR="001325D1">
        <w:rPr>
          <w:lang w:val="en-US"/>
        </w:rPr>
        <w:t>popis</w:t>
      </w:r>
      <w:proofErr w:type="spellEnd"/>
      <w:r w:rsidR="001325D1">
        <w:rPr>
          <w:lang w:val="en-US"/>
        </w:rPr>
        <w:t xml:space="preserve"> </w:t>
      </w:r>
      <w:proofErr w:type="spellStart"/>
      <w:r w:rsidR="001325D1">
        <w:rPr>
          <w:lang w:val="en-US"/>
        </w:rPr>
        <w:t>algoritmu</w:t>
      </w:r>
      <w:proofErr w:type="spellEnd"/>
      <w:r w:rsidR="001325D1">
        <w:rPr>
          <w:lang w:val="en-US"/>
        </w:rPr>
        <w:t xml:space="preserve"> </w:t>
      </w:r>
      <w:proofErr w:type="spellStart"/>
      <w:r w:rsidR="001325D1">
        <w:rPr>
          <w:lang w:val="en-US"/>
        </w:rPr>
        <w:t>najdeme</w:t>
      </w:r>
      <w:proofErr w:type="spellEnd"/>
      <w:r w:rsidR="001325D1">
        <w:rPr>
          <w:lang w:val="en-US"/>
        </w:rPr>
        <w:t xml:space="preserve"> </w:t>
      </w:r>
      <w:proofErr w:type="spellStart"/>
      <w:r w:rsidR="001325D1">
        <w:rPr>
          <w:lang w:val="en-US"/>
        </w:rPr>
        <w:t>zde</w:t>
      </w:r>
      <w:proofErr w:type="spellEnd"/>
      <w:r w:rsidR="001325D1">
        <w:rPr>
          <w:lang w:val="en-US"/>
        </w:rPr>
        <w:t xml:space="preserve"> [5]</w:t>
      </w:r>
    </w:p>
    <w:p w:rsidR="0014126A" w:rsidRDefault="00331EA7" w:rsidP="00530E56">
      <w:pPr>
        <w:pStyle w:val="Odstavecdal"/>
        <w:spacing w:line="312" w:lineRule="auto"/>
        <w:ind w:firstLine="0"/>
      </w:pPr>
      <w:r>
        <w:tab/>
      </w:r>
      <w:r w:rsidR="00E02855">
        <w:t>Nejprve je získá</w:t>
      </w:r>
      <w:r w:rsidR="00355729">
        <w:t>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 xml:space="preserve">Algoritmus VIPS lze vidět na obrázku 2.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t>Detekce vizuálních separátorů</w:t>
      </w:r>
      <w:r w:rsidR="00D75E29">
        <w:t xml:space="preserve"> </w:t>
      </w:r>
      <w:r w:rsidR="008528D2">
        <w:t>–</w:t>
      </w:r>
      <w:r w:rsidR="00D75E29">
        <w:t xml:space="preserve"> </w:t>
      </w:r>
      <w:r w:rsidR="008528D2">
        <w:t xml:space="preserve">zde se detekují vizuální separátory. Jsou buďto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lastRenderedPageBreak/>
        <w:t>Konstrukce struktury obsahu</w:t>
      </w:r>
      <w:r w:rsidR="00D75E29">
        <w:t xml:space="preserve"> </w:t>
      </w:r>
      <w:r w:rsidR="00FD50BA">
        <w:t>–</w:t>
      </w:r>
      <w:r w:rsidR="009D4321">
        <w:t xml:space="preserve"> </w:t>
      </w:r>
      <w:r w:rsidR="00FD50BA">
        <w:t xml:space="preserve">v poslední fázi se konstruuje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66E15565" wp14:editId="6D95ED30">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9D0DA3">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B7137C" w:rsidRPr="000E1643" w:rsidRDefault="00B7137C" w:rsidP="0038075B">
                      <w:pPr>
                        <w:pStyle w:val="Titulek"/>
                        <w:jc w:val="center"/>
                        <w:rPr>
                          <w:b w:val="0"/>
                          <w:noProof/>
                          <w:color w:val="auto"/>
                          <w:sz w:val="24"/>
                          <w:szCs w:val="24"/>
                        </w:rPr>
                      </w:pPr>
                      <w:r w:rsidRPr="0038075B">
                        <w:rPr>
                          <w:b w:val="0"/>
                          <w:color w:val="auto"/>
                          <w:sz w:val="24"/>
                          <w:szCs w:val="24"/>
                        </w:rPr>
                        <w:t xml:space="preserve">Obrázek </w:t>
                      </w:r>
                      <w:r w:rsidRPr="0038075B">
                        <w:rPr>
                          <w:b w:val="0"/>
                          <w:color w:val="auto"/>
                          <w:sz w:val="24"/>
                          <w:szCs w:val="24"/>
                        </w:rPr>
                        <w:fldChar w:fldCharType="begin"/>
                      </w:r>
                      <w:r w:rsidRPr="0038075B">
                        <w:rPr>
                          <w:b w:val="0"/>
                          <w:color w:val="auto"/>
                          <w:sz w:val="24"/>
                          <w:szCs w:val="24"/>
                        </w:rPr>
                        <w:instrText xml:space="preserve"> SEQ Obrázek \* ARABIC </w:instrText>
                      </w:r>
                      <w:r w:rsidRPr="0038075B">
                        <w:rPr>
                          <w:b w:val="0"/>
                          <w:color w:val="auto"/>
                          <w:sz w:val="24"/>
                          <w:szCs w:val="24"/>
                        </w:rPr>
                        <w:fldChar w:fldCharType="separate"/>
                      </w:r>
                      <w:r w:rsidR="009D0DA3">
                        <w:rPr>
                          <w:b w:val="0"/>
                          <w:noProof/>
                          <w:color w:val="auto"/>
                          <w:sz w:val="24"/>
                          <w:szCs w:val="24"/>
                        </w:rPr>
                        <w:t>2</w:t>
                      </w:r>
                      <w:r w:rsidRPr="0038075B">
                        <w:rPr>
                          <w:b w:val="0"/>
                          <w:color w:val="auto"/>
                          <w:sz w:val="24"/>
                          <w:szCs w:val="24"/>
                        </w:rPr>
                        <w:fldChar w:fldCharType="end"/>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2BB9410D" wp14:editId="7D0157E0">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6">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48224287"/>
      <w:r w:rsidRPr="00746C74">
        <w:t xml:space="preserve">Box </w:t>
      </w:r>
      <w:proofErr w:type="spellStart"/>
      <w:r>
        <w:t>C</w:t>
      </w:r>
      <w:r w:rsidRPr="00746C74">
        <w:t>lustering</w:t>
      </w:r>
      <w:proofErr w:type="spellEnd"/>
      <w:r w:rsidRPr="00746C74">
        <w:t xml:space="preserve"> </w:t>
      </w:r>
      <w:proofErr w:type="spellStart"/>
      <w:r>
        <w:t>S</w:t>
      </w:r>
      <w:r w:rsidRPr="00746C74">
        <w:t>egmentation</w:t>
      </w:r>
      <w:bookmarkEnd w:id="12"/>
      <w:proofErr w:type="spellEnd"/>
    </w:p>
    <w:p w:rsidR="00994135" w:rsidRDefault="00CA0E59" w:rsidP="00530E56">
      <w:pPr>
        <w:spacing w:line="312" w:lineRule="auto"/>
      </w:pPr>
      <w:r>
        <w:t xml:space="preserve">Poslední příkladem algoritmu, který zde uvedeme, je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5F0366">
        <w:t xml:space="preserve">Tato metoda je založená čistě na vzhledu stránky. Když ji porovnáme s ostatními </w:t>
      </w:r>
      <w:r w:rsidR="004A089E">
        <w:t xml:space="preserve">metodami, pak výsledek není v žádné hierarchické </w:t>
      </w:r>
      <w:proofErr w:type="spellStart"/>
      <w:r w:rsidR="004A089E">
        <w:t>stuktuře</w:t>
      </w:r>
      <w:proofErr w:type="spellEnd"/>
      <w:r w:rsidR="004A089E">
        <w:t xml:space="preserve">, ale spíše jsou uspořádány </w:t>
      </w:r>
      <w:r w:rsidR="00680B60">
        <w:t>ve struktuře podobné dlaždicím</w:t>
      </w:r>
      <w:r w:rsidR="004A089E">
        <w:t>.</w:t>
      </w:r>
    </w:p>
    <w:p w:rsidR="00964385" w:rsidRDefault="00390BB6" w:rsidP="00530E56">
      <w:pPr>
        <w:spacing w:line="312" w:lineRule="auto"/>
      </w:pPr>
      <w:r>
        <w:rPr>
          <w:noProof/>
        </w:rPr>
        <w:lastRenderedPageBreak/>
        <mc:AlternateContent>
          <mc:Choice Requires="wps">
            <w:drawing>
              <wp:anchor distT="0" distB="0" distL="114300" distR="114300" simplePos="0" relativeHeight="251681792" behindDoc="0" locked="0" layoutInCell="1" allowOverlap="1" wp14:anchorId="37952982" wp14:editId="706620E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9D0DA3">
                              <w:rPr>
                                <w:b w:val="0"/>
                                <w:noProof/>
                                <w:color w:val="auto"/>
                                <w:sz w:val="24"/>
                              </w:rPr>
                              <w:t>3</w:t>
                            </w:r>
                            <w:r w:rsidRPr="00C979C1">
                              <w:rPr>
                                <w:b w:val="0"/>
                                <w:color w:val="auto"/>
                                <w:sz w:val="24"/>
                              </w:rPr>
                              <w:fldChar w:fldCharType="end"/>
                            </w:r>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B7137C" w:rsidRPr="004E5381" w:rsidRDefault="00B7137C" w:rsidP="00390BB6">
                      <w:pPr>
                        <w:pStyle w:val="Titulek"/>
                        <w:jc w:val="center"/>
                        <w:rPr>
                          <w:b w:val="0"/>
                          <w:noProof/>
                          <w:color w:val="auto"/>
                          <w:sz w:val="36"/>
                          <w:szCs w:val="24"/>
                        </w:rPr>
                      </w:pPr>
                      <w:r w:rsidRPr="00C979C1">
                        <w:rPr>
                          <w:b w:val="0"/>
                          <w:color w:val="auto"/>
                          <w:sz w:val="24"/>
                        </w:rPr>
                        <w:t xml:space="preserve">Obrázek </w:t>
                      </w:r>
                      <w:r w:rsidRPr="00C979C1">
                        <w:rPr>
                          <w:b w:val="0"/>
                          <w:color w:val="auto"/>
                          <w:sz w:val="24"/>
                        </w:rPr>
                        <w:fldChar w:fldCharType="begin"/>
                      </w:r>
                      <w:r w:rsidRPr="00C979C1">
                        <w:rPr>
                          <w:b w:val="0"/>
                          <w:color w:val="auto"/>
                          <w:sz w:val="24"/>
                        </w:rPr>
                        <w:instrText xml:space="preserve"> SEQ Obrázek \* ARABIC </w:instrText>
                      </w:r>
                      <w:r w:rsidRPr="00C979C1">
                        <w:rPr>
                          <w:b w:val="0"/>
                          <w:color w:val="auto"/>
                          <w:sz w:val="24"/>
                        </w:rPr>
                        <w:fldChar w:fldCharType="separate"/>
                      </w:r>
                      <w:r w:rsidR="009D0DA3">
                        <w:rPr>
                          <w:b w:val="0"/>
                          <w:noProof/>
                          <w:color w:val="auto"/>
                          <w:sz w:val="24"/>
                        </w:rPr>
                        <w:t>3</w:t>
                      </w:r>
                      <w:r w:rsidRPr="00C979C1">
                        <w:rPr>
                          <w:b w:val="0"/>
                          <w:color w:val="auto"/>
                          <w:sz w:val="24"/>
                        </w:rPr>
                        <w:fldChar w:fldCharType="end"/>
                      </w:r>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9089B4E" wp14:editId="7A3AB61B">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7">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5313BF" w:rsidP="00530E56">
      <w:pPr>
        <w:spacing w:line="312" w:lineRule="auto"/>
      </w:pPr>
      <w:r>
        <w:tab/>
      </w:r>
      <w:r w:rsidR="00967EBF">
        <w:t xml:space="preserve">Celou architekturu algoritmu je vidět na obrázku 3. </w:t>
      </w:r>
      <w:r w:rsidR="001B344C">
        <w:t xml:space="preserve">Každý box na obrázku reprezentuje stav zpracovávaných dat. </w:t>
      </w:r>
      <w:r w:rsidR="00A967A3">
        <w:t xml:space="preserve">Každý přechod mezi dvěma stavy reprezentuje akci, která je zrovna prováděna. </w:t>
      </w:r>
      <w:r w:rsidR="00C74152">
        <w:t xml:space="preserve">První box označený jako </w:t>
      </w:r>
      <w:r w:rsidR="00C74152">
        <w:rPr>
          <w:i/>
        </w:rPr>
        <w:t>Webová stránka</w:t>
      </w:r>
      <w:r w:rsidR="00C74152">
        <w:t xml:space="preserve"> reprezentuje vstup celého algoritmu. </w:t>
      </w:r>
      <w:r w:rsidR="003C27CC">
        <w:t xml:space="preserve">Vykreslování je prováděno mimo algoritmus a můžete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FC3E94">
        <w:t>v tomto kroku se vezme vykreslený strom a odfiltrují se všechny jeho část, které nejsou užitečné pro následující shlukování.</w:t>
      </w:r>
    </w:p>
    <w:p w:rsidR="004D07DD" w:rsidRDefault="004D07DD" w:rsidP="00530E56">
      <w:pPr>
        <w:pStyle w:val="Odstavecseseznamem"/>
        <w:numPr>
          <w:ilvl w:val="0"/>
          <w:numId w:val="29"/>
        </w:numPr>
        <w:spacing w:line="312" w:lineRule="auto"/>
      </w:pPr>
      <w:r>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V </w:t>
      </w:r>
      <w:proofErr w:type="spellStart"/>
      <w:r w:rsidR="000847AD">
        <w:rPr>
          <w:lang w:val="en-US"/>
        </w:rPr>
        <w:t>tomto</w:t>
      </w:r>
      <w:proofErr w:type="spellEnd"/>
      <w:r w:rsidR="000847AD">
        <w:rPr>
          <w:lang w:val="en-US"/>
        </w:rPr>
        <w:t xml:space="preserve"> </w:t>
      </w:r>
      <w:proofErr w:type="spellStart"/>
      <w:r w:rsidR="000847AD">
        <w:rPr>
          <w:lang w:val="en-US"/>
        </w:rPr>
        <w:t>kroku</w:t>
      </w:r>
      <w:proofErr w:type="spellEnd"/>
      <w:r w:rsidR="000847AD">
        <w:rPr>
          <w:lang w:val="en-US"/>
        </w:rPr>
        <w:t xml:space="preserve"> je </w:t>
      </w:r>
      <w:proofErr w:type="spellStart"/>
      <w:r w:rsidR="000847AD">
        <w:rPr>
          <w:lang w:val="en-US"/>
        </w:rPr>
        <w:t>vytvořen</w:t>
      </w:r>
      <w:proofErr w:type="spellEnd"/>
      <w:r w:rsidR="000847AD">
        <w:rPr>
          <w:lang w:val="en-US"/>
        </w:rPr>
        <w:t xml:space="preserve"> </w:t>
      </w:r>
      <w:proofErr w:type="spellStart"/>
      <w:r w:rsidR="000847AD">
        <w:rPr>
          <w:lang w:val="en-US"/>
        </w:rPr>
        <w:t>neuspořádaný</w:t>
      </w:r>
      <w:proofErr w:type="spellEnd"/>
      <w:r w:rsidR="000847AD">
        <w:rPr>
          <w:lang w:val="en-US"/>
        </w:rPr>
        <w:t xml:space="preserve"> </w:t>
      </w:r>
      <w:proofErr w:type="spellStart"/>
      <w:r w:rsidR="000847AD">
        <w:rPr>
          <w:lang w:val="en-US"/>
        </w:rPr>
        <w:t>vážený</w:t>
      </w:r>
      <w:proofErr w:type="spellEnd"/>
      <w:r w:rsidR="000847AD">
        <w:rPr>
          <w:lang w:val="en-US"/>
        </w:rPr>
        <w:t xml:space="preserve"> </w:t>
      </w:r>
      <w:proofErr w:type="spellStart"/>
      <w:r w:rsidR="000847AD">
        <w:rPr>
          <w:lang w:val="en-US"/>
        </w:rPr>
        <w:t>graf</w:t>
      </w:r>
      <w:proofErr w:type="spellEnd"/>
      <w:r w:rsidR="000847AD">
        <w:rPr>
          <w:lang w:val="en-US"/>
        </w:rPr>
        <w:t xml:space="preserve">. </w:t>
      </w:r>
    </w:p>
    <w:p w:rsidR="00834290" w:rsidRPr="00746C74" w:rsidRDefault="004D07DD" w:rsidP="00530E56">
      <w:pPr>
        <w:pStyle w:val="Odstavecseseznamem"/>
        <w:numPr>
          <w:ilvl w:val="0"/>
          <w:numId w:val="29"/>
        </w:numPr>
        <w:spacing w:line="312" w:lineRule="auto"/>
      </w:pPr>
      <w:r>
        <w:t xml:space="preserve">Shlukování </w:t>
      </w:r>
      <w:r w:rsidR="00F71DCD">
        <w:t>–</w:t>
      </w:r>
      <w:r>
        <w:t xml:space="preserve"> </w:t>
      </w:r>
      <w:r w:rsidR="00F71DCD">
        <w:t xml:space="preserve">v posledním kroku je zpracováván graf získaný v předešlém kroku a identifikují se segmenty webové stránky. </w:t>
      </w:r>
      <w:r w:rsidR="006F0EB5">
        <w:t xml:space="preserve">Shlukují se tak boxy patřící do stejného segmentu. </w:t>
      </w:r>
    </w:p>
    <w:p w:rsidR="00FC39ED" w:rsidRDefault="008E3C6F" w:rsidP="00530E56">
      <w:pPr>
        <w:pStyle w:val="Nadpis1"/>
        <w:spacing w:line="312" w:lineRule="auto"/>
      </w:pPr>
      <w:bookmarkStart w:id="13" w:name="_Toc448224288"/>
      <w:r>
        <w:lastRenderedPageBreak/>
        <w:t>Segmentace webových stránek za pomocí vizuální sémantiky</w:t>
      </w:r>
      <w:bookmarkEnd w:id="13"/>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těchto bloků,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hlavním obsah, velký obrázek může být inzerát atd.)</w:t>
      </w:r>
    </w:p>
    <w:p w:rsidR="00176DD3" w:rsidRDefault="00176DD3" w:rsidP="00530E56">
      <w:pPr>
        <w:pStyle w:val="Odstavecseseznamem"/>
        <w:spacing w:line="312" w:lineRule="auto"/>
        <w:ind w:left="720"/>
      </w:pPr>
    </w:p>
    <w:p w:rsidR="005B6693" w:rsidRDefault="005E1B0E" w:rsidP="00530E56">
      <w:pPr>
        <w:spacing w:line="312" w:lineRule="auto"/>
        <w:ind w:firstLine="708"/>
      </w:pPr>
      <w:r>
        <w:t>I když jsou vizuální vlastnosti rozdíln</w:t>
      </w:r>
      <w:r w:rsidR="00CC0F1E">
        <w:t>é</w:t>
      </w:r>
      <w:r>
        <w:t xml:space="preserve">, tak </w:t>
      </w:r>
      <w:r w:rsidR="00D754E0">
        <w:t xml:space="preserve">je </w:t>
      </w:r>
      <w:r>
        <w:t xml:space="preserve">člověk schopen identifikovat každý segment bez jakéhokoli popisu. Vizuální vlastnosti zde budeme nazývat vizuální sémantikou. Sémantika je tedy intuitivní a pro člověka přátelská. </w:t>
      </w:r>
      <w:r w:rsidR="007976FC">
        <w:t xml:space="preserve">Pro stroj ale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4" w:name="_Toc448224289"/>
      <w:r>
        <w:t>Příprava</w:t>
      </w:r>
      <w:bookmarkEnd w:id="14"/>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5" w:name="_Ref436866399"/>
      <w:bookmarkStart w:id="16" w:name="_Toc448224290"/>
      <w:r>
        <w:lastRenderedPageBreak/>
        <w:t>Vizuální bloky</w:t>
      </w:r>
      <w:bookmarkEnd w:id="15"/>
      <w:bookmarkEnd w:id="16"/>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nazývat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w:t>
      </w:r>
      <w:proofErr w:type="gramStart"/>
      <w:r w:rsidR="009E5FFE">
        <w:t>DOM</w:t>
      </w:r>
      <w:proofErr w:type="gramEnd"/>
      <w:r w:rsidR="009E5FFE">
        <w:t xml:space="preserve">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7" w:name="_Toc448224291"/>
      <w:r>
        <w:t>Předzpracování webových stránek</w:t>
      </w:r>
      <w:bookmarkEnd w:id="17"/>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V </w:t>
      </w:r>
      <w:proofErr w:type="gramStart"/>
      <w:r w:rsidR="001A053F">
        <w:t>DOM</w:t>
      </w:r>
      <w:proofErr w:type="gramEnd"/>
      <w:r w:rsidR="001A053F">
        <w:t xml:space="preserve">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8245E6">
        <w:t xml:space="preserve">, </w:t>
      </w:r>
      <w:r w:rsidR="00491E11">
        <w:t xml:space="preserve">výšku a šířku. </w:t>
      </w:r>
      <w:r w:rsidR="009739C3">
        <w:t>Pokud je š</w:t>
      </w:r>
      <w:r w:rsidR="00491E11">
        <w:t>ířka a výška nenulová</w:t>
      </w:r>
      <w:r w:rsidR="009739C3">
        <w:t>,</w:t>
      </w:r>
      <w:r w:rsidR="00491E11">
        <w:t xml:space="preserve"> lze tak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C660F2" w:rsidRDefault="00C660F2" w:rsidP="00530E56">
      <w:pPr>
        <w:spacing w:line="312" w:lineRule="auto"/>
      </w:pPr>
    </w:p>
    <w:p w:rsidR="00D32A27" w:rsidRDefault="004C2E32" w:rsidP="00530E56">
      <w:pPr>
        <w:spacing w:line="312" w:lineRule="auto"/>
      </w:pPr>
      <w:r>
        <w:tab/>
      </w:r>
      <w:r w:rsidR="007A71D6">
        <w:t>Jakmile je DOM strom ořezán</w:t>
      </w:r>
      <w:r w:rsidR="00302D87">
        <w:t>,</w:t>
      </w:r>
      <w:r w:rsidR="007A71D6">
        <w:t xml:space="preserve"> jeho </w:t>
      </w:r>
      <w:r w:rsidR="00302D87">
        <w:t>zbývajícím</w:t>
      </w:r>
      <w:r w:rsidR="007A71D6">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 a lze tak souřadnice získat jednoduše. </w:t>
      </w:r>
      <w:r w:rsidR="00105CA4">
        <w:t>Zaměříme-li se na textové uzly, tak jejich šířk</w:t>
      </w:r>
      <w:r w:rsidR="00CE3B1C">
        <w:t>a</w:t>
      </w:r>
      <w:r w:rsidR="00105CA4">
        <w:t xml:space="preserve"> a výška může být vypočítána analýzou výšky a šířky jejich rodičovských a příbuzných uzlů. Jakmile jsou určeny obdélníkové oblasti, jsou určeny i odpovídající vizuální bloky.</w:t>
      </w:r>
    </w:p>
    <w:p w:rsidR="009E6666" w:rsidRDefault="009E6666" w:rsidP="00530E56">
      <w:pPr>
        <w:pStyle w:val="Nadpis2"/>
        <w:spacing w:line="312" w:lineRule="auto"/>
      </w:pPr>
      <w:bookmarkStart w:id="18" w:name="_Toc448224292"/>
      <w:r>
        <w:t>Algoritmus segmentace</w:t>
      </w:r>
      <w:bookmarkEnd w:id="18"/>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Jakmile webovou stránku v ořezaném DOM stromu předáme jej na vstup algoritmu. Ten se skládá z několika části konkrétně ze čtyř, se kterýma se dále lépe seznámíme.</w:t>
      </w:r>
    </w:p>
    <w:p w:rsidR="006F3F3F" w:rsidRDefault="006F3F3F" w:rsidP="00530E56">
      <w:pPr>
        <w:pStyle w:val="Nadpis3"/>
        <w:spacing w:line="312" w:lineRule="auto"/>
      </w:pPr>
      <w:bookmarkStart w:id="19" w:name="_Toc448224293"/>
      <w:r>
        <w:t>Rozpoznání podobných vizuálních bloků</w:t>
      </w:r>
      <w:bookmarkEnd w:id="19"/>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tedy říct, </w:t>
      </w:r>
      <w:r w:rsidR="008E51C2">
        <w:t xml:space="preserve">že vyznačené bloky mají podobné vizuální vlastnosti a </w:t>
      </w:r>
      <w:r w:rsidR="00C20A76">
        <w:t>neměli bychom</w:t>
      </w:r>
      <w:r w:rsidR="008E51C2">
        <w:t xml:space="preserve"> je dále dělit. </w:t>
      </w:r>
      <w:r w:rsidR="004E5B7B">
        <w:t>Proto bychom se měli zaměřit na hledání takovýchto bloků.</w:t>
      </w:r>
    </w:p>
    <w:p w:rsidR="009A6463" w:rsidRDefault="009A6463" w:rsidP="00530E56">
      <w:pPr>
        <w:spacing w:line="312" w:lineRule="auto"/>
      </w:pPr>
      <w:r>
        <w:tab/>
        <w:t xml:space="preserve">Metoda k identifikování podobných vizuálních </w:t>
      </w:r>
      <w:r w:rsidR="00C64030">
        <w:t>bloků</w:t>
      </w:r>
      <w:r>
        <w:t xml:space="preserve"> a získání tak stromu rozložení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EA4F34">
        <w:rPr>
          <w:lang w:val="en-US"/>
        </w:rPr>
        <w:t>4</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 považovány za kořeny st</w:t>
      </w:r>
      <w:r w:rsidR="0057568C">
        <w:t>rom a dvě menší části mohou být</w:t>
      </w:r>
      <w:r w:rsidR="009F523A">
        <w:t xml:space="preserve"> považovány </w:t>
      </w:r>
      <w:r w:rsidR="00B961DA">
        <w:t xml:space="preserve">jako pravý a levý podstrom. </w:t>
      </w:r>
      <w:r w:rsidR="007F511A">
        <w:t>Obvykle, pokud je separátor horizontální, pak horní část je levý podstrom a nižší část je pravý strom. Pokud je separátor vertikální, pak je levá část levý podstrom a pravá část pravý podstrom. Tudíž můžeme daný blok transformovat na strom.</w:t>
      </w:r>
    </w:p>
    <w:p w:rsidR="0066677B" w:rsidRDefault="008D7F60" w:rsidP="00530E56">
      <w:pPr>
        <w:spacing w:line="312" w:lineRule="auto"/>
      </w:pPr>
      <w:r>
        <w:lastRenderedPageBreak/>
        <w:tab/>
      </w:r>
    </w:p>
    <w:p w:rsidR="0068038F" w:rsidRDefault="0068038F" w:rsidP="00530E56">
      <w:pPr>
        <w:keepNext/>
        <w:spacing w:line="312" w:lineRule="auto"/>
        <w:jc w:val="center"/>
      </w:pPr>
      <w:r>
        <w:rPr>
          <w:noProof/>
        </w:rPr>
        <w:drawing>
          <wp:anchor distT="0" distB="0" distL="114300" distR="114300" simplePos="0" relativeHeight="251674624" behindDoc="1" locked="0" layoutInCell="1" allowOverlap="1" wp14:anchorId="3969218B" wp14:editId="1138B587">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8">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4798C253" wp14:editId="4A63D287">
            <wp:simplePos x="0" y="0"/>
            <wp:positionH relativeFrom="column">
              <wp:posOffset>-221615</wp:posOffset>
            </wp:positionH>
            <wp:positionV relativeFrom="paragraph">
              <wp:posOffset>377190</wp:posOffset>
            </wp:positionV>
            <wp:extent cx="6059805" cy="4192270"/>
            <wp:effectExtent l="0" t="0" r="0" b="0"/>
            <wp:wrapTight wrapText="bothSides">
              <wp:wrapPolygon edited="0">
                <wp:start x="0" y="0"/>
                <wp:lineTo x="0" y="21495"/>
                <wp:lineTo x="21525" y="21495"/>
                <wp:lineTo x="21525"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59805" cy="4192270"/>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68038F" w:rsidRPr="0068038F">
        <w:rPr>
          <w:b w:val="0"/>
          <w:color w:val="auto"/>
          <w:sz w:val="24"/>
        </w:rPr>
        <w:fldChar w:fldCharType="begin"/>
      </w:r>
      <w:r w:rsidR="0068038F" w:rsidRPr="0068038F">
        <w:rPr>
          <w:b w:val="0"/>
          <w:color w:val="auto"/>
          <w:sz w:val="24"/>
        </w:rPr>
        <w:instrText xml:space="preserve"> SEQ Obrázek \* ARABIC </w:instrText>
      </w:r>
      <w:r w:rsidR="0068038F" w:rsidRPr="0068038F">
        <w:rPr>
          <w:b w:val="0"/>
          <w:color w:val="auto"/>
          <w:sz w:val="24"/>
        </w:rPr>
        <w:fldChar w:fldCharType="separate"/>
      </w:r>
      <w:r w:rsidR="009D0DA3">
        <w:rPr>
          <w:b w:val="0"/>
          <w:noProof/>
          <w:color w:val="auto"/>
          <w:sz w:val="24"/>
        </w:rPr>
        <w:t>4</w:t>
      </w:r>
      <w:r w:rsidR="0068038F" w:rsidRPr="0068038F">
        <w:rPr>
          <w:b w:val="0"/>
          <w:color w:val="auto"/>
          <w:sz w:val="24"/>
        </w:rPr>
        <w:fldChar w:fldCharType="end"/>
      </w:r>
      <w:r w:rsidR="0068038F" w:rsidRPr="0068038F">
        <w:rPr>
          <w:b w:val="0"/>
          <w:color w:val="auto"/>
          <w:sz w:val="24"/>
        </w:rPr>
        <w:t>: Příklad podobných vizuálních bloků.</w:t>
      </w:r>
    </w:p>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Pr="0068038F">
        <w:rPr>
          <w:b w:val="0"/>
          <w:color w:val="auto"/>
          <w:sz w:val="24"/>
        </w:rPr>
        <w:fldChar w:fldCharType="begin"/>
      </w:r>
      <w:r w:rsidRPr="0068038F">
        <w:rPr>
          <w:b w:val="0"/>
          <w:color w:val="auto"/>
          <w:sz w:val="24"/>
        </w:rPr>
        <w:instrText xml:space="preserve"> SEQ Obrázek \* ARABIC </w:instrText>
      </w:r>
      <w:r w:rsidRPr="0068038F">
        <w:rPr>
          <w:b w:val="0"/>
          <w:color w:val="auto"/>
          <w:sz w:val="24"/>
        </w:rPr>
        <w:fldChar w:fldCharType="separate"/>
      </w:r>
      <w:r w:rsidR="009D0DA3">
        <w:rPr>
          <w:b w:val="0"/>
          <w:noProof/>
          <w:color w:val="auto"/>
          <w:sz w:val="24"/>
        </w:rPr>
        <w:t>5</w:t>
      </w:r>
      <w:r w:rsidRPr="0068038F">
        <w:rPr>
          <w:b w:val="0"/>
          <w:color w:val="auto"/>
          <w:sz w:val="24"/>
        </w:rPr>
        <w:fldChar w:fldCharType="end"/>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530E56">
      <w:pPr>
        <w:spacing w:line="312" w:lineRule="auto"/>
        <w:ind w:firstLine="708"/>
      </w:pPr>
      <w:r>
        <w:lastRenderedPageBreak/>
        <w:t xml:space="preserve">Pro dva dané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který se nachází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xml:space="preserve">. Za pomocí této metody mohou být rozpoznány všechny podobné vizuální bloky. </w:t>
      </w:r>
    </w:p>
    <w:p w:rsidR="00456CA8" w:rsidRDefault="007F3D6C" w:rsidP="00530E56">
      <w:pPr>
        <w:pStyle w:val="Nadpis3"/>
        <w:spacing w:line="312" w:lineRule="auto"/>
      </w:pPr>
      <w:bookmarkStart w:id="20" w:name="_Toc448224294"/>
      <w:r>
        <w:t xml:space="preserve">Výpočet stupně </w:t>
      </w:r>
      <w:r w:rsidR="008D4912">
        <w:t>sousednosti</w:t>
      </w:r>
      <w:r>
        <w:t xml:space="preserve"> bloků</w:t>
      </w:r>
      <w:bookmarkEnd w:id="20"/>
    </w:p>
    <w:p w:rsidR="00A225D1" w:rsidRDefault="00E36D99" w:rsidP="00530E56">
      <w:pPr>
        <w:spacing w:line="312" w:lineRule="auto"/>
      </w:pPr>
      <w:r>
        <w:t xml:space="preserve">Bloky jsou viditelné obdélníky nacházející se na webové stránky, a proto jsou vždy uspořádány podle nějakých pravidel. </w:t>
      </w:r>
      <w:r w:rsidR="008A7CC1">
        <w:t xml:space="preserve">Relevantní bloky jsou vždy přehledně uspořádány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p>
    <w:p w:rsidR="009814CA" w:rsidRDefault="009814CA" w:rsidP="00530E56">
      <w:pPr>
        <w:pStyle w:val="Odstavecseseznamem"/>
        <w:numPr>
          <w:ilvl w:val="0"/>
          <w:numId w:val="22"/>
        </w:numPr>
        <w:spacing w:line="312" w:lineRule="auto"/>
      </w:pPr>
      <w:r>
        <w:t>Sousedící  - sousedností tvoří obdélník</w:t>
      </w:r>
    </w:p>
    <w:p w:rsidR="009814CA" w:rsidRDefault="009814CA" w:rsidP="00530E56">
      <w:pPr>
        <w:pStyle w:val="Odstavecseseznamem"/>
        <w:numPr>
          <w:ilvl w:val="0"/>
          <w:numId w:val="22"/>
        </w:numPr>
        <w:spacing w:line="312" w:lineRule="auto"/>
      </w:pPr>
      <w:r>
        <w:t>Sousedící – jejich sousednost tvoří minimální obdélník</w:t>
      </w:r>
    </w:p>
    <w:p w:rsidR="00F65B2B" w:rsidRDefault="00F65B2B" w:rsidP="00530E56">
      <w:pPr>
        <w:pStyle w:val="Odstavecseseznamem"/>
        <w:spacing w:line="312" w:lineRule="auto"/>
        <w:ind w:left="720"/>
      </w:pPr>
    </w:p>
    <w:p w:rsidR="00626CFD" w:rsidRDefault="00FF4FD4" w:rsidP="00530E56">
      <w:pPr>
        <w:spacing w:line="312" w:lineRule="auto"/>
      </w:pPr>
      <w:r>
        <w:tab/>
      </w:r>
      <w:r w:rsidR="00626CFD">
        <w:t>Příklad těchto vlastností lze vidět na obrázku</w:t>
      </w:r>
      <w:r w:rsidR="004E5381">
        <w:t xml:space="preserve"> 6</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jsou dva bloky vedle sebe </w:t>
      </w:r>
      <w:r w:rsidR="000969E8">
        <w:t>sousedící</w:t>
      </w:r>
      <w:r w:rsidR="00602003">
        <w:t xml:space="preserve"> lze vypočítat a tuto hodnotu budeme nazývat stupeň </w:t>
      </w:r>
      <w:r w:rsidR="0086622F">
        <w:t>sousednosti</w:t>
      </w:r>
      <w:r w:rsidR="00602003">
        <w:t xml:space="preserve"> (</w:t>
      </w:r>
      <w:proofErr w:type="spellStart"/>
      <w:r w:rsidR="00602003">
        <w:t>seam</w:t>
      </w:r>
      <w:proofErr w:type="spellEnd"/>
      <w:r w:rsidR="00602003">
        <w:t xml:space="preserve"> </w:t>
      </w:r>
      <w:proofErr w:type="spellStart"/>
      <w:r w:rsidR="00602003">
        <w:t>degree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pokud </w:t>
      </w:r>
      <w:r w:rsidR="0086622F">
        <w:t>vedle</w:t>
      </w:r>
      <w:r w:rsidR="00FE5023">
        <w:t xml:space="preserve"> sebe </w:t>
      </w:r>
      <w:r w:rsidR="0086622F">
        <w:t>soused</w:t>
      </w:r>
      <w:r w:rsidR="00CE0862">
        <w:t>í</w:t>
      </w:r>
      <w:r w:rsidR="00FE5023">
        <w:t xml:space="preserve"> nahoře nebo dole, tak můžeme vypočítat jejich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w:r w:rsidR="00027A0E">
        <w:t>může být vypočítán:</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72905FDA" wp14:editId="27BA3418">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Pr="003460D2">
                              <w:rPr>
                                <w:b w:val="0"/>
                                <w:color w:val="auto"/>
                                <w:sz w:val="24"/>
                              </w:rPr>
                              <w:fldChar w:fldCharType="begin"/>
                            </w:r>
                            <w:r w:rsidRPr="003460D2">
                              <w:rPr>
                                <w:b w:val="0"/>
                                <w:color w:val="auto"/>
                                <w:sz w:val="24"/>
                              </w:rPr>
                              <w:instrText xml:space="preserve"> SEQ Obrázek \* ARABIC </w:instrText>
                            </w:r>
                            <w:r w:rsidRPr="003460D2">
                              <w:rPr>
                                <w:b w:val="0"/>
                                <w:color w:val="auto"/>
                                <w:sz w:val="24"/>
                              </w:rPr>
                              <w:fldChar w:fldCharType="separate"/>
                            </w:r>
                            <w:r w:rsidR="009D0DA3">
                              <w:rPr>
                                <w:b w:val="0"/>
                                <w:noProof/>
                                <w:color w:val="auto"/>
                                <w:sz w:val="24"/>
                              </w:rPr>
                              <w:t>6</w:t>
                            </w:r>
                            <w:r w:rsidRPr="003460D2">
                              <w:rPr>
                                <w:b w:val="0"/>
                                <w:color w:val="auto"/>
                                <w:sz w:val="24"/>
                              </w:rPr>
                              <w:fldChar w:fldCharType="end"/>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B7137C" w:rsidRPr="00D854C5" w:rsidRDefault="00B7137C" w:rsidP="003460D2">
                      <w:pPr>
                        <w:pStyle w:val="Titulek"/>
                        <w:jc w:val="center"/>
                        <w:rPr>
                          <w:b w:val="0"/>
                          <w:noProof/>
                          <w:color w:val="auto"/>
                          <w:sz w:val="36"/>
                          <w:szCs w:val="24"/>
                        </w:rPr>
                      </w:pPr>
                      <w:r w:rsidRPr="003460D2">
                        <w:rPr>
                          <w:b w:val="0"/>
                          <w:color w:val="auto"/>
                          <w:sz w:val="24"/>
                        </w:rPr>
                        <w:t xml:space="preserve">Obrázek </w:t>
                      </w:r>
                      <w:r w:rsidRPr="003460D2">
                        <w:rPr>
                          <w:b w:val="0"/>
                          <w:color w:val="auto"/>
                          <w:sz w:val="24"/>
                        </w:rPr>
                        <w:fldChar w:fldCharType="begin"/>
                      </w:r>
                      <w:r w:rsidRPr="003460D2">
                        <w:rPr>
                          <w:b w:val="0"/>
                          <w:color w:val="auto"/>
                          <w:sz w:val="24"/>
                        </w:rPr>
                        <w:instrText xml:space="preserve"> SEQ Obrázek \* ARABIC </w:instrText>
                      </w:r>
                      <w:r w:rsidRPr="003460D2">
                        <w:rPr>
                          <w:b w:val="0"/>
                          <w:color w:val="auto"/>
                          <w:sz w:val="24"/>
                        </w:rPr>
                        <w:fldChar w:fldCharType="separate"/>
                      </w:r>
                      <w:r w:rsidR="009D0DA3">
                        <w:rPr>
                          <w:b w:val="0"/>
                          <w:noProof/>
                          <w:color w:val="auto"/>
                          <w:sz w:val="24"/>
                        </w:rPr>
                        <w:t>6</w:t>
                      </w:r>
                      <w:r w:rsidRPr="003460D2">
                        <w:rPr>
                          <w:b w:val="0"/>
                          <w:color w:val="auto"/>
                          <w:sz w:val="24"/>
                        </w:rPr>
                        <w:fldChar w:fldCharType="end"/>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D6D46F9" wp14:editId="54489885">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20">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41786F">
        <w:t xml:space="preserve">je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je taktéž mezi 0 a 1. </w:t>
      </w:r>
      <w:r w:rsidR="00A44A27">
        <w:t xml:space="preserve">Pokud je výsledek blíže 0, potom vizuální koherentní stupeň synovských bloků je nižší. V opačném případě, pokud je výsledek blíže 1, je vizuální koherentní stupeň synovských bloků vyšší. </w:t>
      </w:r>
    </w:p>
    <w:p w:rsidR="007F3D6C" w:rsidRDefault="007F3D6C" w:rsidP="00530E56">
      <w:pPr>
        <w:pStyle w:val="Nadpis3"/>
        <w:spacing w:line="312" w:lineRule="auto"/>
      </w:pPr>
      <w:bookmarkStart w:id="21" w:name="_Toc448224295"/>
      <w:r>
        <w:t xml:space="preserve">Výpočet </w:t>
      </w:r>
      <w:r w:rsidR="009C6D0F">
        <w:t>podobnosti obsahu bloků</w:t>
      </w:r>
      <w:bookmarkEnd w:id="21"/>
    </w:p>
    <w:p w:rsidR="00456CA8" w:rsidRDefault="00F61ED8" w:rsidP="00530E56">
      <w:pPr>
        <w:spacing w:line="312" w:lineRule="auto"/>
      </w:pPr>
      <w:r>
        <w:t>Bloky s</w:t>
      </w:r>
      <w:r w:rsidR="00794C8D">
        <w:t> různou sémantikou</w:t>
      </w:r>
      <w:r>
        <w:t xml:space="preserve"> </w:t>
      </w:r>
      <w:r w:rsidR="00E04625">
        <w:t>vždy mají rozdílné typy obsahu.</w:t>
      </w:r>
      <w:r w:rsidR="00150FB8">
        <w:t xml:space="preserve"> Tyto rozdílné obsahy mají také rozdílné vizuální vlastnosti. </w:t>
      </w:r>
      <w:r w:rsidR="001B51C6">
        <w:t xml:space="preserve">Pokud je obsah dvou bloků podobný, potom tyto dva bloky mají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tohoto 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lastRenderedPageBreak/>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C73C5A" w:rsidP="00530E56">
      <w:pPr>
        <w:spacing w:line="312" w:lineRule="auto"/>
      </w:pPr>
      <w:r>
        <w:tab/>
      </w:r>
      <w:r w:rsidR="00B2320C">
        <w:t xml:space="preserve">Pro daný blok </w:t>
      </w:r>
      <m:oMath>
        <m:r>
          <w:rPr>
            <w:rFonts w:ascii="Cambria Math" w:hAnsi="Cambria Math"/>
          </w:rPr>
          <m:t>B</m:t>
        </m:r>
      </m:oMath>
      <w:r w:rsidR="00B2320C">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E71002">
        <w:t>,</w:t>
      </w:r>
      <w:r w:rsidR="00FA7F22">
        <w:t xml:space="preserve"> jenž</w:t>
      </w:r>
      <w:r w:rsidR="00D606AA">
        <w:t>,</w:t>
      </w:r>
      <w:r w:rsidR="00FA7F22">
        <w:t xml:space="preserve"> byly popsány výše.</w:t>
      </w:r>
      <w:r w:rsidR="00117302">
        <w:t xml:space="preserve"> </w:t>
      </w:r>
      <w:r w:rsidR="00CA50CA">
        <w:t xml:space="preserve">Poté můžeme získat obsahy těchto čtyř množin, budeme je psát zkratkami TO, OTO, OO a VO. </w:t>
      </w:r>
      <w:r w:rsidR="00A00BB7">
        <w:t xml:space="preserve">Jak je zjevně tyto množiny jsou podmnožiny množiny </w:t>
      </w:r>
      <m:oMath>
        <m:r>
          <w:rPr>
            <w:rFonts w:ascii="Cambria Math" w:hAnsi="Cambria Math"/>
          </w:rPr>
          <m:t>C</m:t>
        </m:r>
      </m:oMath>
      <w:r w:rsidR="00A00BB7">
        <w:t xml:space="preserve">. </w:t>
      </w:r>
      <w:r w:rsidR="00814BC9">
        <w:t>Pok</w:t>
      </w:r>
      <w:r w:rsidR="00707302">
        <w:t>ud</w:t>
      </w:r>
      <w:r w:rsidR="0044148C">
        <w:t xml:space="preserve"> je jedna z podmnožin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Obsahy jsou ta</w:t>
      </w:r>
      <w:r w:rsidR="00416C2C">
        <w:t xml:space="preserve">ktéž elementy na webové stránce a každý z něj má tím pádem odpovídající blok.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ab/>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6E7DFD"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mohou být získány a značí se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FB6FF7">
        <w:t xml:space="preserve">Poté co jsou vektory určeny, podobnost obsahu dvou bloků může být vypočítán. </w:t>
      </w:r>
    </w:p>
    <w:p w:rsidR="006E7DFD" w:rsidRDefault="006E7DFD" w:rsidP="00530E56">
      <w:pPr>
        <w:spacing w:line="312" w:lineRule="auto"/>
      </w:pPr>
      <w:r>
        <w:tab/>
      </w:r>
      <w:r w:rsidR="0010322C">
        <w:t>Pokud</w:t>
      </w:r>
      <w:r w:rsidR="001C6422">
        <w:t xml:space="preserve"> jsou</w:t>
      </w:r>
      <w:r w:rsidR="0010322C">
        <w:t xml:space="preserve"> obsahové oblastní vektory </w:t>
      </w:r>
      <w:r w:rsidR="001C6422">
        <w:t>dvou daných bloků určeny</w:t>
      </w:r>
      <w:r w:rsidR="0081273D">
        <w:t xml:space="preserve">, podobnost každého obsahového oblastního vektoru může být vypočítán. </w:t>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lastRenderedPageBreak/>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xml:space="preserve">, jejichž textové obsahové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může být vypočítána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je výsledek mezi 0 a 1. Pokud je blíže 0, je koherentní stupeň obsahu synovského bloku nižší. V opačném případě pokud je blíže 1, je vyšší.</w:t>
      </w:r>
    </w:p>
    <w:p w:rsidR="009C6D0F" w:rsidRDefault="009C6D0F" w:rsidP="00417DA5">
      <w:pPr>
        <w:pStyle w:val="Nadpis3"/>
      </w:pPr>
      <w:bookmarkStart w:id="22" w:name="_Toc448224296"/>
      <w:r>
        <w:lastRenderedPageBreak/>
        <w:t>Segment webové stránky</w:t>
      </w:r>
      <w:bookmarkEnd w:id="22"/>
    </w:p>
    <w:p w:rsidR="00FA5214" w:rsidRDefault="00374778" w:rsidP="002A5203">
      <w:pPr>
        <w:spacing w:line="312" w:lineRule="auto"/>
      </w:pPr>
      <w:r>
        <w:t xml:space="preserve">Poté co získáme ořezaný DOM strom, můžeme rozpoznat podobné vizuální bloky a stupeň </w:t>
      </w:r>
      <w:r w:rsidR="005B4F15">
        <w:t>sousednosti</w:t>
      </w:r>
      <w:r>
        <w:t xml:space="preserve">, podobnost obsahu může být dále stanoveny.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FE4F49">
        <w:t xml:space="preserve"> je 0.9 a </w:t>
      </w:r>
      <m:oMath>
        <m:r>
          <w:rPr>
            <w:rFonts w:ascii="Cambria Math" w:hAnsi="Cambria Math"/>
          </w:rPr>
          <m:t>β</m:t>
        </m:r>
      </m:oMath>
      <w:r w:rsidR="00FE4F49">
        <w:t xml:space="preserve"> 0.8. Naše metoda </w:t>
      </w:r>
      <w:r w:rsidR="00B012A5">
        <w:t xml:space="preserve">pro segmentaci webové stránky je shora dolů. Začíná tedy kořenovým uzlem DOM strom, který je nastaven na aktuální právě zpracovávaný uzel. </w:t>
      </w:r>
      <w:r w:rsidR="0048005F">
        <w:t>Odpovídající blok aktuálního uzlu bude hodnocen podle kroků uvedených v</w:t>
      </w:r>
      <w:r w:rsidR="00610C5E">
        <w:t> </w:t>
      </w:r>
      <w:r w:rsidR="0048005F">
        <w:t>tabulce</w:t>
      </w:r>
      <w:r w:rsidR="00610C5E">
        <w:t xml:space="preserve"> 1</w:t>
      </w:r>
      <w:r w:rsidR="0048005F">
        <w:t>.</w:t>
      </w:r>
      <w:r w:rsidR="00EF77D7">
        <w:t xml:space="preserve"> </w:t>
      </w:r>
      <w:r w:rsidR="006749B1">
        <w:t xml:space="preserve">Pokud by se měl aktuální uzel dělit, potom jeho synovské bloky budou hodnoceny stejným způsobem. </w:t>
      </w:r>
      <w:r w:rsidR="00DE6590">
        <w:t xml:space="preserve">Pokud se aktuální uzel dělit nemá, je vložen do </w:t>
      </w:r>
      <w:r w:rsidR="003F4F27">
        <w:t xml:space="preserve">seznamu segmentů a jeho synovské bloky se již dále neuvažují. </w:t>
      </w:r>
      <w:r w:rsidR="00E451CB">
        <w:t>Pseudokód můžeme vidět napsán níže algoritmus 1</w:t>
      </w:r>
      <w:r w:rsidR="003F4F27">
        <w:t>.</w:t>
      </w:r>
      <w:r w:rsidR="005E1A31">
        <w:br w:type="page"/>
      </w: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3" w:name="RANGE!G5:H12"/>
            <w:r w:rsidRPr="00FA5214">
              <w:rPr>
                <w:color w:val="000000"/>
              </w:rPr>
              <w:lastRenderedPageBreak/>
              <w:t>Krok 1</w:t>
            </w:r>
            <w:bookmarkEnd w:id="23"/>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5E1A31" w:rsidRDefault="00D030D6" w:rsidP="00D030D6">
      <w:pPr>
        <w:spacing w:line="312" w:lineRule="auto"/>
        <w:jc w:val="center"/>
      </w:pPr>
      <w:r w:rsidRPr="00A761AE">
        <w:t xml:space="preserve">Tabulka </w:t>
      </w:r>
      <w:r w:rsidR="004C773E">
        <w:fldChar w:fldCharType="begin"/>
      </w:r>
      <w:r w:rsidR="004C773E">
        <w:instrText xml:space="preserve"> SEQ Tabulka \* ARABIC </w:instrText>
      </w:r>
      <w:r w:rsidR="004C773E">
        <w:fldChar w:fldCharType="separate"/>
      </w:r>
      <w:r w:rsidR="00605EFA">
        <w:rPr>
          <w:noProof/>
        </w:rPr>
        <w:t>1</w:t>
      </w:r>
      <w:r w:rsidR="004C773E">
        <w:rPr>
          <w:noProof/>
        </w:rPr>
        <w:fldChar w:fldCharType="end"/>
      </w:r>
      <w:r w:rsidRPr="00A761AE">
        <w:t>: Kroky pro vyhodnocování bloků.</w:t>
      </w:r>
    </w:p>
    <w:p w:rsidR="004646F7" w:rsidRDefault="004646F7"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BE0185" w:rsidRPr="007C0343" w:rsidRDefault="00BE0185" w:rsidP="00530E56">
      <w:pPr>
        <w:spacing w:line="312" w:lineRule="auto"/>
        <w:jc w:val="center"/>
      </w:pPr>
      <w:r>
        <w:t>Algoritmus 1: Pseudokód webové segmenta</w:t>
      </w:r>
      <w:r w:rsidR="00126F55">
        <w:t>ce pomocí vizuálních vlastností.</w:t>
      </w:r>
      <w:r w:rsidR="00E451CB">
        <w:t xml:space="preserve"> </w:t>
      </w:r>
      <w:r w:rsidR="00E451CB">
        <w:tab/>
      </w:r>
    </w:p>
    <w:p w:rsidR="00DB2E63" w:rsidRDefault="009104F4" w:rsidP="00530E56">
      <w:pPr>
        <w:pStyle w:val="Nadpis1"/>
        <w:spacing w:line="312" w:lineRule="auto"/>
      </w:pPr>
      <w:bookmarkStart w:id="24" w:name="_Toc448224297"/>
      <w:proofErr w:type="spellStart"/>
      <w:r>
        <w:lastRenderedPageBreak/>
        <w:t>FitLayout</w:t>
      </w:r>
      <w:bookmarkEnd w:id="24"/>
      <w:proofErr w:type="spellEnd"/>
    </w:p>
    <w:p w:rsidR="000175D4" w:rsidRDefault="000175D4" w:rsidP="00530E56">
      <w:pPr>
        <w:spacing w:line="312" w:lineRule="auto"/>
      </w:pPr>
      <w:r>
        <w:t xml:space="preserve">Základním stavebním kamenem této práce je dozajista Framework </w:t>
      </w:r>
      <w:proofErr w:type="spellStart"/>
      <w:r>
        <w:t>FitLayout</w:t>
      </w:r>
      <w:proofErr w:type="spellEnd"/>
      <w:r>
        <w:rPr>
          <w:rStyle w:val="Znakapoznpodarou"/>
        </w:rPr>
        <w:footnoteReference w:id="3"/>
      </w:r>
      <w:r>
        <w:t xml:space="preserve">. Jedná se o jednoduše rozšiřitelný Framework pro analýzu webových stránek. Je psán v jazyce Java a definuje obecné Java API pro reprezentaci </w:t>
      </w:r>
      <w:proofErr w:type="spellStart"/>
      <w:r>
        <w:t>renderované</w:t>
      </w:r>
      <w:proofErr w:type="spellEnd"/>
      <w:r>
        <w:t xml:space="preserve"> webové stránky a její rozdělení na vi</w:t>
      </w:r>
      <w:r w:rsidR="001B2AD2">
        <w:t>z</w:t>
      </w:r>
      <w:r>
        <w:t xml:space="preserve">uální oblasti. Dále pak poskytuje základ pro implementaci segmentačních algoritmů se společným aplikačním rozhraní. </w:t>
      </w:r>
    </w:p>
    <w:p w:rsidR="00EC2CA2" w:rsidRDefault="000175D4" w:rsidP="00EC2CA2">
      <w:pPr>
        <w:spacing w:line="312" w:lineRule="auto"/>
      </w:pPr>
      <w:r>
        <w:tab/>
        <w:t>Jako vzorová segmentační metoda je zde metoda založená na rekurzivním slučování vizuálních oblastí a detekování separátoru. Framework také zahrnuje nástroje pro zpracování výsledků segmentace různými texty nebo vizuálními klasifikačními metodami. V neposlední řadě také poskytuje nástroje pro řízení segmentace a zkoumání jejích výsledků prostřednictvím grafického uživatelského rozhraní.</w:t>
      </w:r>
    </w:p>
    <w:p w:rsidR="00891EB5" w:rsidRDefault="00F5282A" w:rsidP="00EC2CA2">
      <w:pPr>
        <w:pStyle w:val="Nadpis2"/>
      </w:pPr>
      <w:r>
        <w:tab/>
      </w:r>
      <w:bookmarkStart w:id="25" w:name="_Toc448224298"/>
      <w:proofErr w:type="spellStart"/>
      <w:r w:rsidR="00903E43">
        <w:t>FitLayout</w:t>
      </w:r>
      <w:proofErr w:type="spellEnd"/>
      <w:r w:rsidR="00903E43">
        <w:t xml:space="preserve"> Moduly</w:t>
      </w:r>
      <w:bookmarkEnd w:id="25"/>
    </w:p>
    <w:p w:rsidR="00177BB1" w:rsidRPr="00177BB1" w:rsidRDefault="00177BB1" w:rsidP="00530E56">
      <w:pPr>
        <w:pStyle w:val="Odstavecprvn"/>
        <w:spacing w:line="312" w:lineRule="auto"/>
      </w:pPr>
      <w:r>
        <w:t xml:space="preserve">Framework se skládá z několika modulů, které jsou navzájem propojeny za pomocí API. </w:t>
      </w:r>
      <w:r w:rsidR="00777676">
        <w:t xml:space="preserve">Dále pak také poskytuje přidání dalších modulů či rozšíření stávajících. </w:t>
      </w:r>
      <w:r w:rsidR="00E17D96">
        <w:t>Za další</w:t>
      </w:r>
      <w:r w:rsidR="00D9783E">
        <w:t>,</w:t>
      </w:r>
      <w:r w:rsidR="00E17D96">
        <w:t xml:space="preserve"> může být defaultní modul </w:t>
      </w:r>
      <w:proofErr w:type="spellStart"/>
      <w:r w:rsidR="00E17D96">
        <w:t>CSSBox</w:t>
      </w:r>
      <w:proofErr w:type="spellEnd"/>
      <w:r w:rsidR="00AA6A68">
        <w:t>, což</w:t>
      </w:r>
      <w:r w:rsidR="00E17D96">
        <w:t xml:space="preserve"> </w:t>
      </w:r>
      <w:proofErr w:type="spellStart"/>
      <w:r w:rsidR="00E17D96">
        <w:t>renderovací</w:t>
      </w:r>
      <w:proofErr w:type="spellEnd"/>
      <w:r w:rsidR="00E17D96">
        <w:t xml:space="preserve"> nástroj</w:t>
      </w:r>
      <w:r w:rsidR="00AA6A68">
        <w:t xml:space="preserve">, </w:t>
      </w:r>
      <w:r w:rsidR="00F9222C">
        <w:t>nahrazen jinou hlavní implementací</w:t>
      </w:r>
      <w:r w:rsidR="004D1C77">
        <w:t>.</w:t>
      </w:r>
    </w:p>
    <w:p w:rsidR="001B1152" w:rsidRDefault="001B1152" w:rsidP="00530E56">
      <w:pPr>
        <w:pStyle w:val="Nadpis3"/>
        <w:spacing w:line="312" w:lineRule="auto"/>
      </w:pPr>
      <w:bookmarkStart w:id="26" w:name="_Toc448224299"/>
      <w:proofErr w:type="spellStart"/>
      <w:r>
        <w:t>FitLayout</w:t>
      </w:r>
      <w:proofErr w:type="spellEnd"/>
      <w:r>
        <w:t xml:space="preserve"> API</w:t>
      </w:r>
      <w:bookmarkEnd w:id="26"/>
    </w:p>
    <w:p w:rsidR="001B1152" w:rsidRDefault="00F14CD7" w:rsidP="00530E56">
      <w:pPr>
        <w:spacing w:line="312" w:lineRule="auto"/>
      </w:pPr>
      <w:r>
        <w:t xml:space="preserve">API je založeno na ontologickém popisu zpracovávané stránky jako publikované v </w:t>
      </w:r>
      <w:r>
        <w:rPr>
          <w:lang w:val="en-US"/>
        </w:rPr>
        <w:t xml:space="preserve">[1]. </w:t>
      </w:r>
      <w:r w:rsidR="00E16783">
        <w:t>Související on</w:t>
      </w:r>
      <w:r w:rsidR="00AC47B3">
        <w:t>tologie jsou popsány na obrázku</w:t>
      </w:r>
      <w:r w:rsidR="00DC51CE">
        <w:t xml:space="preserve"> 7</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856F17">
      <w:pPr>
        <w:pStyle w:val="Nadpis3"/>
      </w:pPr>
      <w:bookmarkStart w:id="27" w:name="_Toc437950588"/>
      <w:bookmarkStart w:id="28" w:name="_Toc437952189"/>
      <w:bookmarkStart w:id="29" w:name="_Toc437965175"/>
      <w:bookmarkStart w:id="30" w:name="_Toc438294197"/>
      <w:bookmarkStart w:id="31" w:name="_Toc440128375"/>
      <w:bookmarkStart w:id="32" w:name="_Toc447572596"/>
      <w:bookmarkStart w:id="33" w:name="_Toc447748897"/>
      <w:bookmarkStart w:id="34" w:name="_Toc448224300"/>
      <w:r w:rsidRPr="00856F17">
        <w:rPr>
          <w:noProof/>
        </w:rPr>
        <w:lastRenderedPageBreak/>
        <w:drawing>
          <wp:anchor distT="0" distB="0" distL="114300" distR="114300" simplePos="0" relativeHeight="251665408" behindDoc="1" locked="0" layoutInCell="1" allowOverlap="1" wp14:anchorId="666B6562" wp14:editId="411D5E1B">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1">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0F79DBE2" wp14:editId="50F51D21">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B7137C" w:rsidRPr="00467A08" w:rsidRDefault="00B7137C" w:rsidP="00467A08">
                            <w:pPr>
                              <w:pStyle w:val="Titulek"/>
                              <w:jc w:val="center"/>
                              <w:rPr>
                                <w:b w:val="0"/>
                                <w:noProof/>
                                <w:color w:val="auto"/>
                                <w:sz w:val="36"/>
                                <w:szCs w:val="24"/>
                              </w:rPr>
                            </w:pPr>
                            <w:bookmarkStart w:id="35" w:name="_Ref435991932"/>
                            <w:r w:rsidRPr="00467A08">
                              <w:rPr>
                                <w:b w:val="0"/>
                                <w:color w:val="auto"/>
                                <w:sz w:val="24"/>
                              </w:rPr>
                              <w:t xml:space="preserve">Obrázek </w:t>
                            </w:r>
                            <w:r w:rsidRPr="00467A08">
                              <w:rPr>
                                <w:b w:val="0"/>
                                <w:color w:val="auto"/>
                                <w:sz w:val="24"/>
                              </w:rPr>
                              <w:fldChar w:fldCharType="begin"/>
                            </w:r>
                            <w:r w:rsidRPr="00467A08">
                              <w:rPr>
                                <w:b w:val="0"/>
                                <w:color w:val="auto"/>
                                <w:sz w:val="24"/>
                              </w:rPr>
                              <w:instrText xml:space="preserve"> SEQ Obrázek \* ARABIC </w:instrText>
                            </w:r>
                            <w:r w:rsidRPr="00467A08">
                              <w:rPr>
                                <w:b w:val="0"/>
                                <w:color w:val="auto"/>
                                <w:sz w:val="24"/>
                              </w:rPr>
                              <w:fldChar w:fldCharType="separate"/>
                            </w:r>
                            <w:r w:rsidR="009D0DA3">
                              <w:rPr>
                                <w:b w:val="0"/>
                                <w:noProof/>
                                <w:color w:val="auto"/>
                                <w:sz w:val="24"/>
                              </w:rPr>
                              <w:t>7</w:t>
                            </w:r>
                            <w:r w:rsidRPr="00467A08">
                              <w:rPr>
                                <w:b w:val="0"/>
                                <w:color w:val="auto"/>
                                <w:sz w:val="24"/>
                              </w:rPr>
                              <w:fldChar w:fldCharType="end"/>
                            </w:r>
                            <w:bookmarkEnd w:id="35"/>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B7137C" w:rsidRPr="00467A08" w:rsidRDefault="00B7137C" w:rsidP="00467A08">
                      <w:pPr>
                        <w:pStyle w:val="Titulek"/>
                        <w:jc w:val="center"/>
                        <w:rPr>
                          <w:b w:val="0"/>
                          <w:noProof/>
                          <w:color w:val="auto"/>
                          <w:sz w:val="36"/>
                          <w:szCs w:val="24"/>
                        </w:rPr>
                      </w:pPr>
                      <w:bookmarkStart w:id="36" w:name="_Ref435991932"/>
                      <w:r w:rsidRPr="00467A08">
                        <w:rPr>
                          <w:b w:val="0"/>
                          <w:color w:val="auto"/>
                          <w:sz w:val="24"/>
                        </w:rPr>
                        <w:t xml:space="preserve">Obrázek </w:t>
                      </w:r>
                      <w:r w:rsidRPr="00467A08">
                        <w:rPr>
                          <w:b w:val="0"/>
                          <w:color w:val="auto"/>
                          <w:sz w:val="24"/>
                        </w:rPr>
                        <w:fldChar w:fldCharType="begin"/>
                      </w:r>
                      <w:r w:rsidRPr="00467A08">
                        <w:rPr>
                          <w:b w:val="0"/>
                          <w:color w:val="auto"/>
                          <w:sz w:val="24"/>
                        </w:rPr>
                        <w:instrText xml:space="preserve"> SEQ Obrázek \* ARABIC </w:instrText>
                      </w:r>
                      <w:r w:rsidRPr="00467A08">
                        <w:rPr>
                          <w:b w:val="0"/>
                          <w:color w:val="auto"/>
                          <w:sz w:val="24"/>
                        </w:rPr>
                        <w:fldChar w:fldCharType="separate"/>
                      </w:r>
                      <w:r w:rsidR="009D0DA3">
                        <w:rPr>
                          <w:b w:val="0"/>
                          <w:noProof/>
                          <w:color w:val="auto"/>
                          <w:sz w:val="24"/>
                        </w:rPr>
                        <w:t>7</w:t>
                      </w:r>
                      <w:r w:rsidRPr="00467A08">
                        <w:rPr>
                          <w:b w:val="0"/>
                          <w:color w:val="auto"/>
                          <w:sz w:val="24"/>
                        </w:rPr>
                        <w:fldChar w:fldCharType="end"/>
                      </w:r>
                      <w:bookmarkEnd w:id="36"/>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7"/>
      <w:bookmarkEnd w:id="28"/>
      <w:bookmarkEnd w:id="29"/>
      <w:bookmarkEnd w:id="30"/>
      <w:bookmarkEnd w:id="31"/>
      <w:bookmarkEnd w:id="32"/>
      <w:bookmarkEnd w:id="33"/>
      <w:proofErr w:type="spellStart"/>
      <w:r w:rsidR="001B1152" w:rsidRPr="00856F17">
        <w:t>CSSBox</w:t>
      </w:r>
      <w:bookmarkEnd w:id="34"/>
      <w:proofErr w:type="spellEnd"/>
    </w:p>
    <w:p w:rsidR="00B43943" w:rsidRPr="00B43943" w:rsidRDefault="00B43943" w:rsidP="00530E56">
      <w:pPr>
        <w:spacing w:line="312" w:lineRule="auto"/>
      </w:pPr>
      <w:proofErr w:type="spellStart"/>
      <w:r>
        <w:t>CSSbox</w:t>
      </w:r>
      <w:proofErr w:type="spellEnd"/>
      <w:r>
        <w:t xml:space="preserve"> je použit jako </w:t>
      </w:r>
      <w:r w:rsidR="00895EBD">
        <w:t>výchozí</w:t>
      </w:r>
      <w:r>
        <w:t xml:space="preserve"> </w:t>
      </w:r>
      <w:proofErr w:type="spellStart"/>
      <w:r>
        <w:t>renderovací</w:t>
      </w:r>
      <w:proofErr w:type="spellEnd"/>
      <w:r>
        <w:t xml:space="preserve"> nástroj. </w:t>
      </w:r>
      <w:r w:rsidR="004E1788">
        <w:t>Vazby v </w:t>
      </w:r>
      <w:proofErr w:type="spellStart"/>
      <w:r w:rsidR="004E1788">
        <w:t>CSSBoxu</w:t>
      </w:r>
      <w:proofErr w:type="spellEnd"/>
      <w:r w:rsidR="004E1788">
        <w:t xml:space="preserve"> poskytují implementaci box stromu, který se využívá jako </w:t>
      </w:r>
      <w:r w:rsidR="00781DCA">
        <w:t xml:space="preserve">vstup algoritmů pro segmentaci stránky. </w:t>
      </w:r>
      <w:r w:rsidR="0053360D">
        <w:t xml:space="preserve">Dále pak na základě URL adresy, </w:t>
      </w:r>
      <w:proofErr w:type="spellStart"/>
      <w:r w:rsidR="0053360D">
        <w:t>renderovací</w:t>
      </w:r>
      <w:proofErr w:type="spellEnd"/>
      <w:r w:rsidR="0053360D">
        <w:t xml:space="preserve"> nástroj vytváří sadu boxů, které odpovídají jednotlivým prvkům obsaženy v daném dokumentu. </w:t>
      </w:r>
    </w:p>
    <w:p w:rsidR="00792F84" w:rsidRDefault="00792F84" w:rsidP="00530E56">
      <w:pPr>
        <w:pStyle w:val="Nadpis3"/>
        <w:spacing w:line="312" w:lineRule="auto"/>
      </w:pPr>
      <w:bookmarkStart w:id="37" w:name="_Toc448224301"/>
      <w:r w:rsidRPr="00D47099">
        <w:t>Segmentace</w:t>
      </w:r>
      <w:bookmarkEnd w:id="37"/>
    </w:p>
    <w:p w:rsidR="005C1978" w:rsidRDefault="001C3A92" w:rsidP="00530E56">
      <w:pPr>
        <w:spacing w:line="312" w:lineRule="auto"/>
      </w:pPr>
      <w:r>
        <w:t xml:space="preserve">Modul segmentace </w:t>
      </w:r>
      <w:r w:rsidR="00A2173D">
        <w:t xml:space="preserve">poskytuje obecný </w:t>
      </w:r>
      <w:proofErr w:type="spellStart"/>
      <w:r w:rsidR="00A2173D">
        <w:t>framework</w:t>
      </w:r>
      <w:proofErr w:type="spellEnd"/>
      <w:r w:rsidR="00A2173D">
        <w:t xml:space="preserve"> pro implementaci algoritmů segmentace webových stránek.</w:t>
      </w:r>
      <w:r w:rsidR="00535492">
        <w:t xml:space="preserve"> </w:t>
      </w:r>
      <w:r w:rsidR="00797894">
        <w:t xml:space="preserve">Představuje stránku, na které je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je založen na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Avšak Framework </w:t>
      </w:r>
      <w:proofErr w:type="spellStart"/>
      <w:r w:rsidR="0064024C">
        <w:t>FitLayout</w:t>
      </w:r>
      <w:proofErr w:type="spellEnd"/>
      <w:r w:rsidR="0064024C">
        <w:t xml:space="preserve"> je navržen a implementován tak, že je snadno rozšiřitelný o další algoritmy pro segmentaci. </w:t>
      </w:r>
      <w:r w:rsidR="005B2FAE">
        <w:t>Výsledkem segmentace stránky je strom vizuálních oblastí.</w:t>
      </w:r>
    </w:p>
    <w:p w:rsidR="00395DE4" w:rsidRDefault="00651C03" w:rsidP="00530E56">
      <w:pPr>
        <w:pStyle w:val="Nadpis3"/>
        <w:spacing w:line="312" w:lineRule="auto"/>
      </w:pPr>
      <w:bookmarkStart w:id="38" w:name="_Toc448224302"/>
      <w:r w:rsidRPr="00D47099">
        <w:rPr>
          <w:noProof/>
        </w:rPr>
        <w:lastRenderedPageBreak/>
        <w:drawing>
          <wp:anchor distT="0" distB="0" distL="114300" distR="114300" simplePos="0" relativeHeight="251662336" behindDoc="1" locked="0" layoutInCell="1" allowOverlap="1" wp14:anchorId="5F4F6C7E" wp14:editId="050212BE">
            <wp:simplePos x="0" y="0"/>
            <wp:positionH relativeFrom="column">
              <wp:posOffset>-688975</wp:posOffset>
            </wp:positionH>
            <wp:positionV relativeFrom="paragraph">
              <wp:posOffset>-556895</wp:posOffset>
            </wp:positionV>
            <wp:extent cx="6827520" cy="4267200"/>
            <wp:effectExtent l="76200" t="76200" r="68580" b="76200"/>
            <wp:wrapTight wrapText="bothSides">
              <wp:wrapPolygon edited="0">
                <wp:start x="-241" y="-386"/>
                <wp:lineTo x="-241" y="21889"/>
                <wp:lineTo x="21757" y="21889"/>
                <wp:lineTo x="21757" y="-386"/>
                <wp:lineTo x="-241" y="-386"/>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GUI.png"/>
                    <pic:cNvPicPr/>
                  </pic:nvPicPr>
                  <pic:blipFill>
                    <a:blip r:embed="rId22">
                      <a:extLst>
                        <a:ext uri="{28A0092B-C50C-407E-A947-70E740481C1C}">
                          <a14:useLocalDpi xmlns:a14="http://schemas.microsoft.com/office/drawing/2010/main" val="0"/>
                        </a:ext>
                      </a:extLst>
                    </a:blip>
                    <a:stretch>
                      <a:fillRect/>
                    </a:stretch>
                  </pic:blipFill>
                  <pic:spPr>
                    <a:xfrm>
                      <a:off x="0" y="0"/>
                      <a:ext cx="6827520" cy="4267200"/>
                    </a:xfrm>
                    <a:prstGeom prst="rect">
                      <a:avLst/>
                    </a:prstGeom>
                    <a:effectLst>
                      <a:glow rad="63500">
                        <a:schemeClr val="accent1">
                          <a:satMod val="175000"/>
                          <a:alpha val="40000"/>
                        </a:schemeClr>
                      </a:glow>
                    </a:effectLst>
                  </pic:spPr>
                </pic:pic>
              </a:graphicData>
            </a:graphic>
            <wp14:sizeRelH relativeFrom="page">
              <wp14:pctWidth>0</wp14:pctWidth>
            </wp14:sizeRelH>
            <wp14:sizeRelV relativeFrom="page">
              <wp14:pctHeight>0</wp14:pctHeight>
            </wp14:sizeRelV>
          </wp:anchor>
        </w:drawing>
      </w:r>
      <w:r w:rsidRPr="00D47099">
        <w:rPr>
          <w:noProof/>
        </w:rPr>
        <mc:AlternateContent>
          <mc:Choice Requires="wps">
            <w:drawing>
              <wp:anchor distT="0" distB="0" distL="114300" distR="114300" simplePos="0" relativeHeight="251664384" behindDoc="0" locked="0" layoutInCell="1" allowOverlap="1" wp14:anchorId="3B95A4E4" wp14:editId="76E39C8F">
                <wp:simplePos x="0" y="0"/>
                <wp:positionH relativeFrom="column">
                  <wp:posOffset>-920115</wp:posOffset>
                </wp:positionH>
                <wp:positionV relativeFrom="paragraph">
                  <wp:posOffset>3837305</wp:posOffset>
                </wp:positionV>
                <wp:extent cx="7025640" cy="635"/>
                <wp:effectExtent l="0" t="0" r="3810" b="2540"/>
                <wp:wrapTight wrapText="bothSides">
                  <wp:wrapPolygon edited="0">
                    <wp:start x="0" y="0"/>
                    <wp:lineTo x="0" y="20420"/>
                    <wp:lineTo x="21553" y="20420"/>
                    <wp:lineTo x="21553" y="0"/>
                    <wp:lineTo x="0" y="0"/>
                  </wp:wrapPolygon>
                </wp:wrapTight>
                <wp:docPr id="7" name="Textové pole 7"/>
                <wp:cNvGraphicFramePr/>
                <a:graphic xmlns:a="http://schemas.openxmlformats.org/drawingml/2006/main">
                  <a:graphicData uri="http://schemas.microsoft.com/office/word/2010/wordprocessingShape">
                    <wps:wsp>
                      <wps:cNvSpPr txBox="1"/>
                      <wps:spPr>
                        <a:xfrm>
                          <a:off x="0" y="0"/>
                          <a:ext cx="7025640" cy="635"/>
                        </a:xfrm>
                        <a:prstGeom prst="rect">
                          <a:avLst/>
                        </a:prstGeom>
                        <a:solidFill>
                          <a:prstClr val="white"/>
                        </a:solidFill>
                        <a:ln>
                          <a:noFill/>
                        </a:ln>
                        <a:effectLst/>
                      </wps:spPr>
                      <wps:txbx>
                        <w:txbxContent>
                          <w:p w:rsidR="00B7137C" w:rsidRPr="00373219" w:rsidRDefault="00B7137C" w:rsidP="00373219">
                            <w:pPr>
                              <w:pStyle w:val="Titulek"/>
                              <w:jc w:val="center"/>
                              <w:rPr>
                                <w:b w:val="0"/>
                                <w:noProof/>
                                <w:color w:val="auto"/>
                                <w:sz w:val="24"/>
                                <w:szCs w:val="24"/>
                              </w:rPr>
                            </w:pPr>
                            <w:bookmarkStart w:id="39" w:name="_Ref435988005"/>
                            <w:r w:rsidRPr="00373219">
                              <w:rPr>
                                <w:b w:val="0"/>
                                <w:color w:val="auto"/>
                                <w:sz w:val="24"/>
                                <w:szCs w:val="24"/>
                              </w:rPr>
                              <w:t xml:space="preserve">Obrázek </w:t>
                            </w:r>
                            <w:r w:rsidRPr="00373219">
                              <w:rPr>
                                <w:b w:val="0"/>
                                <w:color w:val="auto"/>
                                <w:sz w:val="24"/>
                                <w:szCs w:val="24"/>
                              </w:rPr>
                              <w:fldChar w:fldCharType="begin"/>
                            </w:r>
                            <w:r w:rsidRPr="00373219">
                              <w:rPr>
                                <w:b w:val="0"/>
                                <w:color w:val="auto"/>
                                <w:sz w:val="24"/>
                                <w:szCs w:val="24"/>
                              </w:rPr>
                              <w:instrText xml:space="preserve"> SEQ Obrázek \* ARABIC </w:instrText>
                            </w:r>
                            <w:r w:rsidRPr="00373219">
                              <w:rPr>
                                <w:b w:val="0"/>
                                <w:color w:val="auto"/>
                                <w:sz w:val="24"/>
                                <w:szCs w:val="24"/>
                              </w:rPr>
                              <w:fldChar w:fldCharType="separate"/>
                            </w:r>
                            <w:r w:rsidR="009D0DA3">
                              <w:rPr>
                                <w:b w:val="0"/>
                                <w:noProof/>
                                <w:color w:val="auto"/>
                                <w:sz w:val="24"/>
                                <w:szCs w:val="24"/>
                              </w:rPr>
                              <w:t>8</w:t>
                            </w:r>
                            <w:r w:rsidRPr="00373219">
                              <w:rPr>
                                <w:b w:val="0"/>
                                <w:color w:val="auto"/>
                                <w:sz w:val="24"/>
                                <w:szCs w:val="24"/>
                              </w:rPr>
                              <w:fldChar w:fldCharType="end"/>
                            </w:r>
                            <w:bookmarkEnd w:id="39"/>
                            <w:r w:rsidRPr="00373219">
                              <w:rPr>
                                <w:b w:val="0"/>
                                <w:color w:val="auto"/>
                                <w:sz w:val="24"/>
                                <w:szCs w:val="24"/>
                              </w:rPr>
                              <w:t xml:space="preserve">: Příklad použití </w:t>
                            </w:r>
                            <w:proofErr w:type="spellStart"/>
                            <w:r w:rsidRPr="00373219">
                              <w:rPr>
                                <w:b w:val="0"/>
                                <w:color w:val="auto"/>
                                <w:sz w:val="24"/>
                                <w:szCs w:val="24"/>
                              </w:rPr>
                              <w:t>FitLayout</w:t>
                            </w:r>
                            <w:proofErr w:type="spellEnd"/>
                            <w:r w:rsidRPr="00373219">
                              <w:rPr>
                                <w:b w:val="0"/>
                                <w:color w:val="auto"/>
                                <w:sz w:val="24"/>
                                <w:szCs w:val="24"/>
                              </w:rPr>
                              <w:t xml:space="preserv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7" o:spid="_x0000_s1030" type="#_x0000_t202" style="position:absolute;left:0;text-align:left;margin-left:-72.45pt;margin-top:302.15pt;width:553.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" stroked="f">
                <v:textbox style="mso-fit-shape-to-text:t" inset="0,0,0,0">
                  <w:txbxContent>
                    <w:p w:rsidR="00B7137C" w:rsidRPr="00373219" w:rsidRDefault="00B7137C" w:rsidP="00373219">
                      <w:pPr>
                        <w:pStyle w:val="Titulek"/>
                        <w:jc w:val="center"/>
                        <w:rPr>
                          <w:b w:val="0"/>
                          <w:noProof/>
                          <w:color w:val="auto"/>
                          <w:sz w:val="24"/>
                          <w:szCs w:val="24"/>
                        </w:rPr>
                      </w:pPr>
                      <w:bookmarkStart w:id="40" w:name="_Ref435988005"/>
                      <w:r w:rsidRPr="00373219">
                        <w:rPr>
                          <w:b w:val="0"/>
                          <w:color w:val="auto"/>
                          <w:sz w:val="24"/>
                          <w:szCs w:val="24"/>
                        </w:rPr>
                        <w:t xml:space="preserve">Obrázek </w:t>
                      </w:r>
                      <w:r w:rsidRPr="00373219">
                        <w:rPr>
                          <w:b w:val="0"/>
                          <w:color w:val="auto"/>
                          <w:sz w:val="24"/>
                          <w:szCs w:val="24"/>
                        </w:rPr>
                        <w:fldChar w:fldCharType="begin"/>
                      </w:r>
                      <w:r w:rsidRPr="00373219">
                        <w:rPr>
                          <w:b w:val="0"/>
                          <w:color w:val="auto"/>
                          <w:sz w:val="24"/>
                          <w:szCs w:val="24"/>
                        </w:rPr>
                        <w:instrText xml:space="preserve"> SEQ Obrázek \* ARABIC </w:instrText>
                      </w:r>
                      <w:r w:rsidRPr="00373219">
                        <w:rPr>
                          <w:b w:val="0"/>
                          <w:color w:val="auto"/>
                          <w:sz w:val="24"/>
                          <w:szCs w:val="24"/>
                        </w:rPr>
                        <w:fldChar w:fldCharType="separate"/>
                      </w:r>
                      <w:r w:rsidR="009D0DA3">
                        <w:rPr>
                          <w:b w:val="0"/>
                          <w:noProof/>
                          <w:color w:val="auto"/>
                          <w:sz w:val="24"/>
                          <w:szCs w:val="24"/>
                        </w:rPr>
                        <w:t>8</w:t>
                      </w:r>
                      <w:r w:rsidRPr="00373219">
                        <w:rPr>
                          <w:b w:val="0"/>
                          <w:color w:val="auto"/>
                          <w:sz w:val="24"/>
                          <w:szCs w:val="24"/>
                        </w:rPr>
                        <w:fldChar w:fldCharType="end"/>
                      </w:r>
                      <w:bookmarkEnd w:id="40"/>
                      <w:r w:rsidRPr="00373219">
                        <w:rPr>
                          <w:b w:val="0"/>
                          <w:color w:val="auto"/>
                          <w:sz w:val="24"/>
                          <w:szCs w:val="24"/>
                        </w:rPr>
                        <w:t xml:space="preserve">: Příklad použití </w:t>
                      </w:r>
                      <w:proofErr w:type="spellStart"/>
                      <w:r w:rsidRPr="00373219">
                        <w:rPr>
                          <w:b w:val="0"/>
                          <w:color w:val="auto"/>
                          <w:sz w:val="24"/>
                          <w:szCs w:val="24"/>
                        </w:rPr>
                        <w:t>FitLayout</w:t>
                      </w:r>
                      <w:proofErr w:type="spellEnd"/>
                      <w:r w:rsidRPr="00373219">
                        <w:rPr>
                          <w:b w:val="0"/>
                          <w:color w:val="auto"/>
                          <w:sz w:val="24"/>
                          <w:szCs w:val="24"/>
                        </w:rPr>
                        <w:t xml:space="preserve"> GUI</w:t>
                      </w:r>
                    </w:p>
                  </w:txbxContent>
                </v:textbox>
                <w10:wrap type="tight"/>
              </v:shape>
            </w:pict>
          </mc:Fallback>
        </mc:AlternateContent>
      </w:r>
      <w:r w:rsidR="00395DE4" w:rsidRPr="00D47099">
        <w:t>Klasifikace</w:t>
      </w:r>
      <w:bookmarkEnd w:id="38"/>
    </w:p>
    <w:p w:rsidR="006930A5" w:rsidRPr="00D9760C"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 jak je navrženo v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jako v </w:t>
      </w:r>
      <w:r w:rsidR="00D9760C">
        <w:rPr>
          <w:lang w:val="en-US"/>
        </w:rPr>
        <w:t>[4].</w:t>
      </w:r>
    </w:p>
    <w:p w:rsidR="00397D95" w:rsidRDefault="00395DE4" w:rsidP="00530E56">
      <w:pPr>
        <w:pStyle w:val="Nadpis3"/>
        <w:spacing w:line="312" w:lineRule="auto"/>
      </w:pPr>
      <w:bookmarkStart w:id="41" w:name="_Toc448224303"/>
      <w:r w:rsidRPr="00D47099">
        <w:t>Nástroje</w:t>
      </w:r>
      <w:bookmarkEnd w:id="41"/>
    </w:p>
    <w:p w:rsidR="00D2651F" w:rsidRDefault="00B96C05" w:rsidP="00D2651F">
      <w:pPr>
        <w:spacing w:line="312" w:lineRule="auto"/>
      </w:pPr>
      <w:r>
        <w:t xml:space="preserve">Nástroje </w:t>
      </w:r>
      <w:proofErr w:type="spellStart"/>
      <w:r>
        <w:t>FitLayoutu</w:t>
      </w:r>
      <w:proofErr w:type="spellEnd"/>
      <w:r>
        <w:t xml:space="preserve"> umožňují spustit segmentační algoritmy nad danou URL adresou a zkoumat pak výsledky segmentace </w:t>
      </w:r>
      <w:r w:rsidR="00EC0D84">
        <w:t>za pomocí jeho GUI. Příklad takto použitého GUI je na obrázku</w:t>
      </w:r>
      <w:r w:rsidR="003A4208" w:rsidRPr="007614AD">
        <w:t xml:space="preserve"> </w:t>
      </w:r>
      <w:r w:rsidR="00720139">
        <w:t>8</w:t>
      </w:r>
      <w:r w:rsidR="00A93C63">
        <w:t>.</w:t>
      </w:r>
    </w:p>
    <w:p w:rsidR="00D2651F" w:rsidRDefault="00C14C54" w:rsidP="00D2651F">
      <w:pPr>
        <w:pStyle w:val="Nadpis2"/>
      </w:pPr>
      <w:bookmarkStart w:id="42" w:name="_Toc448224304"/>
      <w:r>
        <w:t>Práce s</w:t>
      </w:r>
      <w:r w:rsidR="00D2651F">
        <w:t> </w:t>
      </w:r>
      <w:proofErr w:type="spellStart"/>
      <w:r>
        <w:t>Frameworkem</w:t>
      </w:r>
      <w:bookmarkEnd w:id="42"/>
      <w:proofErr w:type="spellEnd"/>
    </w:p>
    <w:p w:rsidR="00D2651F" w:rsidRDefault="00D2651F" w:rsidP="00D2651F">
      <w:pPr>
        <w:spacing w:line="312" w:lineRule="auto"/>
      </w:pPr>
    </w:p>
    <w:p w:rsidR="00B06FBD" w:rsidRPr="00C14C54" w:rsidRDefault="00B06FBD" w:rsidP="00B06FBD">
      <w:pPr>
        <w:spacing w:line="312" w:lineRule="auto"/>
        <w:rPr>
          <w:color w:val="FF0000"/>
        </w:rPr>
      </w:pPr>
      <w:r>
        <w:rPr>
          <w:color w:val="FF0000"/>
        </w:rPr>
        <w:t>Někde tady popsat AREA TREE a BOX TREE</w:t>
      </w:r>
    </w:p>
    <w:p w:rsidR="00D2651F" w:rsidRDefault="00D2651F">
      <w:pPr>
        <w:jc w:val="left"/>
      </w:pPr>
      <w:r>
        <w:br w:type="page"/>
      </w:r>
    </w:p>
    <w:p w:rsidR="0036298D" w:rsidRDefault="00B533E6" w:rsidP="00895EBD">
      <w:pPr>
        <w:pStyle w:val="Nadpis1"/>
        <w:spacing w:line="312" w:lineRule="auto"/>
      </w:pPr>
      <w:bookmarkStart w:id="43" w:name="_Toc448224305"/>
      <w:r>
        <w:lastRenderedPageBreak/>
        <w:t>Implementace algoritmu</w:t>
      </w:r>
      <w:bookmarkEnd w:id="43"/>
    </w:p>
    <w:p w:rsidR="0036298D" w:rsidRDefault="00AF7D23" w:rsidP="00895EBD">
      <w:pPr>
        <w:pStyle w:val="Odstavecprvn"/>
        <w:spacing w:line="312" w:lineRule="auto"/>
      </w:pPr>
      <w:r>
        <w:t xml:space="preserve">Doposud jsme se v práci soustředili pouze na teoretickou stránku použitého segmentačního algoritmu a je tedy vhodné říci </w:t>
      </w:r>
      <w:r w:rsidR="00DE11E5">
        <w:t xml:space="preserve">něco </w:t>
      </w:r>
      <w:r>
        <w:t xml:space="preserve">i o jeho implementaci. K tomuto slouží tato kapitola, </w:t>
      </w:r>
      <w:r w:rsidR="00DE11E5">
        <w:t xml:space="preserve">kde se zaměříme na popis implementace jednotlivých částí segmentační metody. </w:t>
      </w:r>
    </w:p>
    <w:p w:rsidR="005F4AE3" w:rsidRDefault="005F4AE3" w:rsidP="00DA1029">
      <w:pPr>
        <w:pStyle w:val="Odstavecdal"/>
        <w:spacing w:line="312" w:lineRule="auto"/>
        <w:ind w:firstLine="708"/>
        <w:rPr>
          <w:color w:val="FF0000"/>
        </w:rPr>
      </w:pPr>
      <w:r>
        <w:t>Implementace byla vytvořena jako samostatný projekt, který spolupracuje s </w:t>
      </w:r>
      <w:proofErr w:type="spellStart"/>
      <w:r>
        <w:t>Frameworkem</w:t>
      </w:r>
      <w:proofErr w:type="spellEnd"/>
      <w:r>
        <w:t xml:space="preserve"> </w:t>
      </w:r>
      <w:proofErr w:type="spellStart"/>
      <w:r>
        <w:t>FitLayout</w:t>
      </w:r>
      <w:proofErr w:type="spellEnd"/>
      <w:r>
        <w:t xml:space="preserve">. </w:t>
      </w:r>
      <w:r w:rsidR="00C54CB0">
        <w:t xml:space="preserve">Skládá se z hlavní třídy, která řídí celý algoritmus a provádí jej podle uvedených postupů v kapitole 3. </w:t>
      </w:r>
      <w:r w:rsidR="00BF3E19" w:rsidRPr="00BF3E19">
        <w:rPr>
          <w:color w:val="FF0000"/>
        </w:rPr>
        <w:t>Tady ještě něco vymyslet</w:t>
      </w:r>
    </w:p>
    <w:p w:rsidR="00BF3E19" w:rsidRDefault="00BF3E19" w:rsidP="00DA1029">
      <w:pPr>
        <w:pStyle w:val="Odstavecdal"/>
        <w:spacing w:line="312" w:lineRule="auto"/>
        <w:ind w:firstLine="708"/>
      </w:pPr>
      <w:r>
        <w:t xml:space="preserve">V dalších podkapitolách si rozebereme jednotlivé části algoritmu z hlediska implementační části. Zaměříme se především na záludnosti, s kterými jsme se museli vypořádat a zároveň na jejich řešení. </w:t>
      </w:r>
    </w:p>
    <w:p w:rsidR="00F55100" w:rsidRDefault="001B74A7" w:rsidP="00F55100">
      <w:pPr>
        <w:pStyle w:val="Nadpis2"/>
      </w:pPr>
      <w:bookmarkStart w:id="44" w:name="_Toc448224306"/>
      <w:r>
        <w:t>Sousednost bloků</w:t>
      </w:r>
      <w:bookmarkEnd w:id="44"/>
    </w:p>
    <w:p w:rsidR="00536CBA" w:rsidRPr="00536CBA" w:rsidRDefault="007F4271" w:rsidP="00536CBA">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F77623" w:rsidRPr="0053374A">
        <w:t>seam</w:t>
      </w:r>
      <w:proofErr w:type="spellEnd"/>
      <w:r w:rsidR="00F77623" w:rsidRPr="0053374A">
        <w:t xml:space="preserve"> </w:t>
      </w:r>
      <w:proofErr w:type="spellStart"/>
      <w:r w:rsidR="00F77623" w:rsidRPr="0053374A">
        <w:t>degree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5" w:name="_Toc448224307"/>
      <w:r>
        <w:t>Nesousedící bloky</w:t>
      </w:r>
      <w:bookmarkEnd w:id="45"/>
    </w:p>
    <w:p w:rsidR="00995B42" w:rsidRDefault="00966127" w:rsidP="00A13265">
      <w:pPr>
        <w:spacing w:line="312" w:lineRule="auto"/>
      </w:pPr>
      <w:r>
        <w:t xml:space="preserve">Nejdříve než začneme počítat </w:t>
      </w:r>
      <w:proofErr w:type="spellStart"/>
      <w:r>
        <w:t>seam</w:t>
      </w:r>
      <w:proofErr w:type="spellEnd"/>
      <w:r>
        <w:t xml:space="preserve"> </w:t>
      </w:r>
      <w:proofErr w:type="spellStart"/>
      <w:r>
        <w:t>degree</w:t>
      </w:r>
      <w:proofErr w:type="spellEnd"/>
      <w:r>
        <w:t xml:space="preserve"> pro dva dané bloky, potřebujeme určit</w:t>
      </w:r>
      <w:r w:rsidR="006C30FC">
        <w:t>,</w:t>
      </w:r>
      <w:r>
        <w:t xml:space="preserve"> zda jsou bloky sousedící či nikoliv. </w:t>
      </w:r>
      <w:r w:rsidR="006C30FC">
        <w:t xml:space="preserve">To můžeme určit několika způsoby, avšak zde si ukážeme pouze ta řešení, na které jsme se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č. 9</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10.</w:t>
      </w:r>
      <w:r w:rsidR="009C3339">
        <w:t xml:space="preserve"> Na obrázku je patrné, že uvažované bloky jsou zvýrazněné tučněji. </w:t>
      </w:r>
    </w:p>
    <w:p w:rsidR="00541079" w:rsidRDefault="00541079" w:rsidP="00CE67D9">
      <w:pPr>
        <w:spacing w:line="312" w:lineRule="auto"/>
      </w:pPr>
    </w:p>
    <w:p w:rsidR="00541079" w:rsidRDefault="00541079" w:rsidP="00CE67D9">
      <w:pPr>
        <w:spacing w:line="312" w:lineRule="auto"/>
      </w:pPr>
    </w:p>
    <w:p w:rsidR="00541079" w:rsidRDefault="00541079" w:rsidP="00CE67D9">
      <w:pPr>
        <w:spacing w:line="312" w:lineRule="auto"/>
      </w:pPr>
    </w:p>
    <w:p w:rsidR="0053374A" w:rsidRDefault="00F671BE" w:rsidP="00CE67D9">
      <w:pPr>
        <w:spacing w:line="312" w:lineRule="auto"/>
      </w:pPr>
      <w:r>
        <w:rPr>
          <w:noProof/>
        </w:rPr>
        <w:lastRenderedPageBreak/>
        <mc:AlternateContent>
          <mc:Choice Requires="wps">
            <w:drawing>
              <wp:anchor distT="0" distB="0" distL="114300" distR="114300" simplePos="0" relativeHeight="251684864" behindDoc="0" locked="0" layoutInCell="1" allowOverlap="1" wp14:anchorId="7C5BD939" wp14:editId="6AA95245">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9</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1"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" stroked="f">
                <v:textbox style="mso-fit-shape-to-text:t" inset="0,0,0,0">
                  <w:txbxContent>
                    <w:p w:rsidR="00B7137C" w:rsidRPr="00541079" w:rsidRDefault="00B7137C"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9</w:t>
                      </w:r>
                      <w:r w:rsidRPr="00541079">
                        <w:rPr>
                          <w:b w:val="0"/>
                          <w:color w:val="auto"/>
                          <w:sz w:val="24"/>
                        </w:rPr>
                        <w:t>: Ukázka nesousedících bloků.</w:t>
                      </w:r>
                    </w:p>
                  </w:txbxContent>
                </v:textbox>
              </v:shape>
            </w:pict>
          </mc:Fallback>
        </mc:AlternateContent>
      </w:r>
      <w:r w:rsidR="00541079">
        <w:rPr>
          <w:noProof/>
        </w:rPr>
        <w:drawing>
          <wp:anchor distT="0" distB="0" distL="114300" distR="114300" simplePos="0" relativeHeight="251682816" behindDoc="0" locked="0" layoutInCell="1" allowOverlap="1" wp14:anchorId="7CC616ED" wp14:editId="566A7796">
            <wp:simplePos x="0" y="0"/>
            <wp:positionH relativeFrom="column">
              <wp:posOffset>1129665</wp:posOffset>
            </wp:positionH>
            <wp:positionV relativeFrom="paragraph">
              <wp:posOffset>-5080</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3">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41079" w:rsidRDefault="00456AA4" w:rsidP="00DA1029">
      <w:pPr>
        <w:spacing w:line="312" w:lineRule="auto"/>
        <w:ind w:firstLine="360"/>
      </w:pPr>
      <w:r>
        <w:rPr>
          <w:noProof/>
        </w:rPr>
        <w:drawing>
          <wp:anchor distT="0" distB="0" distL="114300" distR="114300" simplePos="0" relativeHeight="251685888" behindDoc="0" locked="0" layoutInCell="1" allowOverlap="1" wp14:anchorId="36B2A82E" wp14:editId="7EEAB4DD">
            <wp:simplePos x="0" y="0"/>
            <wp:positionH relativeFrom="column">
              <wp:posOffset>1130300</wp:posOffset>
            </wp:positionH>
            <wp:positionV relativeFrom="paragraph">
              <wp:posOffset>412750</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4">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F671BE" w:rsidRDefault="00456AA4" w:rsidP="00DA1029">
      <w:pPr>
        <w:spacing w:line="312" w:lineRule="auto"/>
        <w:ind w:firstLine="360"/>
      </w:pPr>
      <w:r>
        <w:rPr>
          <w:noProof/>
        </w:rPr>
        <mc:AlternateContent>
          <mc:Choice Requires="wps">
            <w:drawing>
              <wp:anchor distT="0" distB="0" distL="114300" distR="114300" simplePos="0" relativeHeight="251687936" behindDoc="0" locked="0" layoutInCell="1" allowOverlap="1" wp14:anchorId="16E71811" wp14:editId="3A930D75">
                <wp:simplePos x="0" y="0"/>
                <wp:positionH relativeFrom="column">
                  <wp:posOffset>769620</wp:posOffset>
                </wp:positionH>
                <wp:positionV relativeFrom="paragraph">
                  <wp:posOffset>3006009</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B7137C" w:rsidRPr="00456AA4" w:rsidRDefault="00B7137C" w:rsidP="00456AA4">
                            <w:pPr>
                              <w:pStyle w:val="Titulek"/>
                              <w:jc w:val="center"/>
                              <w:rPr>
                                <w:b w:val="0"/>
                                <w:noProof/>
                                <w:color w:val="auto"/>
                                <w:sz w:val="36"/>
                                <w:szCs w:val="24"/>
                              </w:rPr>
                            </w:pPr>
                            <w:r w:rsidRPr="00456AA4">
                              <w:rPr>
                                <w:b w:val="0"/>
                                <w:color w:val="auto"/>
                                <w:sz w:val="24"/>
                              </w:rPr>
                              <w:t>Obrázek 10: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2" type="#_x0000_t202" style="position:absolute;left:0;text-align:left;margin-left:60.6pt;margin-top:236.7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" stroked="f">
                <v:textbox style="mso-fit-shape-to-text:t" inset="0,0,0,0">
                  <w:txbxContent>
                    <w:p w:rsidR="00B7137C" w:rsidRPr="00456AA4" w:rsidRDefault="00B7137C" w:rsidP="00456AA4">
                      <w:pPr>
                        <w:pStyle w:val="Titulek"/>
                        <w:jc w:val="center"/>
                        <w:rPr>
                          <w:b w:val="0"/>
                          <w:noProof/>
                          <w:color w:val="auto"/>
                          <w:sz w:val="36"/>
                          <w:szCs w:val="24"/>
                        </w:rPr>
                      </w:pPr>
                      <w:r w:rsidRPr="00456AA4">
                        <w:rPr>
                          <w:b w:val="0"/>
                          <w:color w:val="auto"/>
                          <w:sz w:val="24"/>
                        </w:rPr>
                        <w:t>Obrázek 10: Ukázka nesousedících bloků, mezi nimiž je jiný blok.</w:t>
                      </w:r>
                    </w:p>
                  </w:txbxContent>
                </v:textbox>
              </v:shape>
            </w:pict>
          </mc:Fallback>
        </mc:AlternateContent>
      </w:r>
    </w:p>
    <w:p w:rsidR="00F671BE" w:rsidRDefault="00F671BE" w:rsidP="00DA1029">
      <w:pPr>
        <w:spacing w:line="312" w:lineRule="auto"/>
        <w:ind w:firstLine="360"/>
      </w:pPr>
    </w:p>
    <w:p w:rsidR="00CE67D9" w:rsidRDefault="00DA1029" w:rsidP="00DA1029">
      <w:pPr>
        <w:spacing w:line="312" w:lineRule="auto"/>
        <w:ind w:firstLine="360"/>
      </w:pPr>
      <w:r>
        <w:tab/>
      </w:r>
      <w:r w:rsidR="00F92C81">
        <w:t xml:space="preserve">První typ jsme vyřešili za pomocí souřadnic krajních bodů obou bloků. </w:t>
      </w:r>
      <w:r w:rsidR="00FA4F19">
        <w:t xml:space="preserve">Musíme porovnat jak souřadnice pro vertikální sousednost, tak i pro horizontální. </w:t>
      </w:r>
      <w:r w:rsidR="00F575E8">
        <w:t>Na obráz</w:t>
      </w:r>
      <w:r w:rsidR="000B42A5">
        <w:t>cích 1</w:t>
      </w:r>
      <w:r w:rsidR="001E2D19">
        <w:t>1</w:t>
      </w:r>
      <w:r w:rsidR="000B42A5">
        <w:t xml:space="preserve">. A </w:t>
      </w:r>
      <w:r w:rsidR="001E2D19">
        <w:t>12</w:t>
      </w:r>
      <w:r w:rsidR="000B42A5">
        <w:t xml:space="preserve">. </w:t>
      </w:r>
      <w:r w:rsidR="00EA0609">
        <w:t xml:space="preserve">je vidět,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situaci můžeme vidět na obrázku č. 13</w:t>
      </w:r>
      <w:r w:rsidR="004B602A">
        <w:t>.</w:t>
      </w:r>
      <w:r w:rsidR="003A50B5">
        <w:t xml:space="preserve"> </w:t>
      </w:r>
      <w:r w:rsidR="00436872">
        <w:t>Vyšrafovaný obdélník je nákres pomocného obdélníku a červeně vyšrafovaný obdélník je nalezený blok mezi dvěma danými bloky.</w:t>
      </w:r>
    </w:p>
    <w:p w:rsidR="00D71B92" w:rsidRDefault="00CF5D1B" w:rsidP="00D71B92">
      <w:pPr>
        <w:keepNext/>
        <w:spacing w:line="312" w:lineRule="auto"/>
        <w:ind w:firstLine="360"/>
      </w:pPr>
      <w:r>
        <w:rPr>
          <w:noProof/>
        </w:rPr>
        <w:lastRenderedPageBreak/>
        <w:drawing>
          <wp:anchor distT="0" distB="0" distL="114300" distR="114300" simplePos="0" relativeHeight="251689984" behindDoc="0" locked="0" layoutInCell="1" allowOverlap="1" wp14:anchorId="0679B24C" wp14:editId="05B9D22C">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5">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44C09D2E" wp14:editId="2C5AB438">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6">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877F25">
      <w:pPr>
        <w:pStyle w:val="Titulek"/>
        <w:jc w:val="center"/>
        <w:rPr>
          <w:b w:val="0"/>
          <w:color w:val="auto"/>
          <w:sz w:val="24"/>
        </w:rPr>
      </w:pPr>
      <w:r w:rsidRPr="00D71B92">
        <w:rPr>
          <w:b w:val="0"/>
          <w:color w:val="auto"/>
          <w:sz w:val="24"/>
        </w:rPr>
        <w:t>Obrázek 1</w:t>
      </w:r>
      <w:r>
        <w:rPr>
          <w:b w:val="0"/>
          <w:color w:val="auto"/>
          <w:sz w:val="24"/>
        </w:rPr>
        <w:t>1</w:t>
      </w:r>
      <w:r w:rsidRPr="00D71B92">
        <w:rPr>
          <w:b w:val="0"/>
          <w:color w:val="auto"/>
          <w:sz w:val="24"/>
        </w:rPr>
        <w:t>:</w:t>
      </w:r>
      <w:r>
        <w:rPr>
          <w:b w:val="0"/>
          <w:color w:val="auto"/>
          <w:sz w:val="24"/>
        </w:rPr>
        <w:t xml:space="preserve"> Ukázka nesousedících bloků. Blok 2 se nachází vlevo a </w:t>
      </w:r>
      <w:r w:rsidR="00B912F5">
        <w:rPr>
          <w:b w:val="0"/>
          <w:color w:val="auto"/>
          <w:sz w:val="24"/>
        </w:rPr>
        <w:t>b</w:t>
      </w:r>
      <w:r>
        <w:rPr>
          <w:b w:val="0"/>
          <w:color w:val="auto"/>
          <w:sz w:val="24"/>
        </w:rP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7436D6B0" wp14:editId="76D70EB4">
                <wp:simplePos x="0" y="0"/>
                <wp:positionH relativeFrom="column">
                  <wp:posOffset>147320</wp:posOffset>
                </wp:positionH>
                <wp:positionV relativeFrom="paragraph">
                  <wp:posOffset>4309110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12: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3" type="#_x0000_t202" style="position:absolute;left:0;text-align:left;margin-left:11.6pt;margin-top:339.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i5PgIAAHkEAAAOAAAAZHJzL2Uyb0RvYy54bWysVMGO2jAQvVfqP1i+lwAraDc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" stroked="f">
                <v:textbox style="mso-fit-shape-to-text:t" inset="0,0,0,0">
                  <w:txbxContent>
                    <w:p w:rsidR="00B7137C" w:rsidRPr="00CF5D1B" w:rsidRDefault="00B7137C"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12: Ukázka nesousedících bloků. Blok 2 se nachází vpravo a blok vlevo.</w:t>
                      </w:r>
                    </w:p>
                  </w:txbxContent>
                </v:textbox>
              </v:shape>
            </w:pict>
          </mc:Fallback>
        </mc:AlternateContent>
      </w:r>
    </w:p>
    <w:p w:rsidR="00EB02CF" w:rsidRDefault="00EB02CF" w:rsidP="00EB02CF">
      <w:pPr>
        <w:pStyle w:val="Nadpis3"/>
        <w:numPr>
          <w:ilvl w:val="0"/>
          <w:numId w:val="0"/>
        </w:numPr>
        <w:ind w:left="1134" w:hanging="1134"/>
      </w:pPr>
      <w:bookmarkStart w:id="46" w:name="_Toc447887853"/>
      <w:bookmarkStart w:id="47" w:name="_Toc447911734"/>
      <w:bookmarkStart w:id="48" w:name="_Toc448224308"/>
      <w:r>
        <w:rPr>
          <w:noProof/>
        </w:rPr>
        <w:lastRenderedPageBreak/>
        <mc:AlternateContent>
          <mc:Choice Requires="wps">
            <w:drawing>
              <wp:anchor distT="0" distB="0" distL="114300" distR="114300" simplePos="0" relativeHeight="251695104" behindDoc="0" locked="0" layoutInCell="1" allowOverlap="1" wp14:anchorId="52AF5058" wp14:editId="2AAA3250">
                <wp:simplePos x="0" y="0"/>
                <wp:positionH relativeFrom="column">
                  <wp:posOffset>-76200</wp:posOffset>
                </wp:positionH>
                <wp:positionV relativeFrom="paragraph">
                  <wp:posOffset>4075173</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13</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4" type="#_x0000_t202" style="position:absolute;left:0;text-align:left;margin-left:-6pt;margin-top:320.9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" stroked="f">
                <v:textbox style="mso-fit-shape-to-text:t" inset="0,0,0,0">
                  <w:txbxContent>
                    <w:p w:rsidR="00B7137C" w:rsidRPr="000F5247" w:rsidRDefault="00B7137C"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13</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5E58E194" wp14:editId="12D2E5A7">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6"/>
      <w:bookmarkEnd w:id="47"/>
      <w:bookmarkEnd w:id="48"/>
    </w:p>
    <w:p w:rsidR="009254B3" w:rsidRDefault="0093301F" w:rsidP="00A92EC8">
      <w:pPr>
        <w:pStyle w:val="Nadpis3"/>
      </w:pPr>
      <w:bookmarkStart w:id="49" w:name="_Toc448224309"/>
      <w:r>
        <w:t>Sousedící bloky</w:t>
      </w:r>
      <w:bookmarkEnd w:id="49"/>
    </w:p>
    <w:p w:rsidR="009254B3" w:rsidRDefault="00CD2C19" w:rsidP="0093301F">
      <w:pPr>
        <w:spacing w:line="312" w:lineRule="auto"/>
      </w:pPr>
      <w:r>
        <w:t xml:space="preserve">Pokud jsou dva bloky sousedící, což můžeme určit z toho, že nejsou nesousedící, tak musíme zajistit informaci o tom, jak spolu navzájem sousedí. </w:t>
      </w:r>
      <w:r w:rsidR="0093301F">
        <w:t xml:space="preserve">Z toho vyplývá, že mohou </w:t>
      </w:r>
      <w:r w:rsidR="006D060B">
        <w:t>sousedit</w:t>
      </w:r>
      <w:r w:rsidR="0093301F">
        <w:t xml:space="preserve"> buďto vertikálně nebo horizontálně.</w:t>
      </w:r>
    </w:p>
    <w:p w:rsidR="0093301F" w:rsidRDefault="0093301F" w:rsidP="0093301F">
      <w:pPr>
        <w:pStyle w:val="Nadpis4"/>
      </w:pPr>
      <w:r>
        <w:t xml:space="preserve">Horizontální sousednost </w:t>
      </w:r>
    </w:p>
    <w:p w:rsidR="0093301F" w:rsidRDefault="00755EDC" w:rsidP="00F94F83">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což značí délku překrytí</w:t>
      </w:r>
      <w:r w:rsidR="004F7EA1">
        <w:t xml:space="preserve">. </w:t>
      </w:r>
      <w:r w:rsidR="000870BA">
        <w:t xml:space="preserve">Při výpočtu této hodnoty, která udává délku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14 a č. 15.</w:t>
      </w:r>
      <w:r w:rsidR="00CF1150">
        <w:t xml:space="preserve"> </w:t>
      </w:r>
      <w:r w:rsidR="009C5E1B">
        <w:t>U každého obrázku taktéž můžeme vidět</w:t>
      </w:r>
      <w:r w:rsidR="00121980">
        <w:t>, jak se vypočítá délka překrytí, pro dané vzájemné umístění daných dvou bloků.</w:t>
      </w:r>
      <w:r w:rsidR="00D5380A">
        <w:t xml:space="preserve"> Délka překrytí je na obrázcích označená jako </w:t>
      </w:r>
      <w:r w:rsidR="00D5380A" w:rsidRPr="00D5380A">
        <w:rPr>
          <w:i/>
        </w:rPr>
        <w:t>SL</w:t>
      </w:r>
      <w:r w:rsidR="00D5380A">
        <w:rPr>
          <w:i/>
        </w:rPr>
        <w:t>.</w:t>
      </w:r>
    </w:p>
    <w:p w:rsidR="008C670E" w:rsidRDefault="004D751C" w:rsidP="00A82974">
      <w:pPr>
        <w:pStyle w:val="Odstavecdal"/>
        <w:keepNext/>
        <w:ind w:left="-567" w:firstLine="851"/>
      </w:pPr>
      <w:r>
        <w:rPr>
          <w:noProof/>
        </w:rPr>
        <w:lastRenderedPageBreak/>
        <w:drawing>
          <wp:inline distT="0" distB="0" distL="0" distR="0" wp14:anchorId="333A8FF7" wp14:editId="68B1C6AD">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28">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A82974" w:rsidRPr="00A82974">
        <w:rPr>
          <w:b w:val="0"/>
          <w:color w:val="auto"/>
          <w:sz w:val="24"/>
        </w:rPr>
        <w:t xml:space="preserve">14: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7101A744" wp14:editId="677AD011">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29">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4D751C" w:rsidRPr="003B02D8" w:rsidRDefault="00A82974" w:rsidP="003B02D8">
      <w:pPr>
        <w:pStyle w:val="Titulek"/>
        <w:jc w:val="center"/>
        <w:rPr>
          <w:b w:val="0"/>
          <w:color w:val="auto"/>
          <w:sz w:val="24"/>
        </w:rPr>
      </w:pPr>
      <w:r w:rsidRPr="003B02D8">
        <w:rPr>
          <w:b w:val="0"/>
          <w:color w:val="auto"/>
          <w:sz w:val="24"/>
        </w:rPr>
        <w:t xml:space="preserve">Obrázek </w:t>
      </w:r>
      <w:r w:rsidR="003B02D8">
        <w:rPr>
          <w:b w:val="0"/>
          <w:color w:val="auto"/>
          <w:sz w:val="24"/>
        </w:rPr>
        <w:t>15: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Problém, který musíme vyřešit, se nachází při</w:t>
      </w:r>
      <w:r w:rsidR="0095618F">
        <w:t xml:space="preserve"> opět</w:t>
      </w:r>
      <w:r w:rsidR="00031594">
        <w:t xml:space="preserve"> výpočtu hodnoty </w:t>
      </w:r>
      <w:proofErr w:type="spellStart"/>
      <w:r w:rsidR="00031594" w:rsidRPr="00F94F83">
        <w:rPr>
          <w:i/>
        </w:rPr>
        <w:t>SeamLength</w:t>
      </w:r>
      <w:proofErr w:type="spellEnd"/>
      <w:r w:rsidR="00031594">
        <w:t xml:space="preserve">. Při výpočtu této hodnoty, která udává délku překrytí bloků, musíme vzít v potaz vzájemnou polohu daných dvou bloků. Všechny možné způsoby, jak mohou být dva bloky vzájemně </w:t>
      </w:r>
      <w:r w:rsidR="006C131D">
        <w:t>vertikálně</w:t>
      </w:r>
      <w:r w:rsidR="00031594">
        <w:t xml:space="preserve"> uspořádány, můžeme vidět na následujících obrázcích </w:t>
      </w:r>
      <w:r w:rsidR="0056727D">
        <w:t>č. 16 a č. 17.</w:t>
      </w:r>
      <w:r w:rsidR="000C787B">
        <w:t xml:space="preserve"> U každého obrázku taktéž můžeme vidět, jak se vypočítá délka překrytí, pro dané vzájemné umístění daných dvou bloků.</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024CCB45" wp14:editId="571ECD83">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0">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Pr>
          <w:b w:val="0"/>
          <w:color w:val="auto"/>
          <w:sz w:val="24"/>
        </w:rPr>
        <w:t>16: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D8D68BA" wp14:editId="14F79365">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1">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Pr>
          <w:b w:val="0"/>
          <w:color w:val="auto"/>
          <w:sz w:val="24"/>
        </w:rPr>
        <w:t>17: Ukázka výpočtu vertikální délky překrytí, při úplném překrytí.</w:t>
      </w:r>
    </w:p>
    <w:p w:rsidR="009B4354" w:rsidRDefault="009B4354" w:rsidP="009B4354">
      <w:pPr>
        <w:spacing w:line="312" w:lineRule="auto"/>
      </w:pPr>
    </w:p>
    <w:p w:rsidR="009B4354" w:rsidRPr="009B4354" w:rsidRDefault="009B4354" w:rsidP="009B4354">
      <w:pPr>
        <w:spacing w:line="312" w:lineRule="auto"/>
      </w:pPr>
      <w:r>
        <w:t xml:space="preserve">Jakmile zjistíme, zda jsou bloky sousedící či nikoliv. Můžeme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právě zpracovávaného bloku. V tabulce 1. lze vidět, kterého kroku se tento výpočet týká. Pokud vypočítaná hodnota nesplňuje zadanou podmínku</w:t>
      </w:r>
      <w:r w:rsidR="00C55A7C">
        <w:t>,</w:t>
      </w:r>
      <w:r w:rsidR="00761563">
        <w:t xml:space="preserve"> přechází se na následující krok.</w:t>
      </w:r>
    </w:p>
    <w:p w:rsidR="001B74A7" w:rsidRDefault="001B74A7" w:rsidP="00A13265">
      <w:pPr>
        <w:pStyle w:val="Nadpis2"/>
        <w:spacing w:line="312" w:lineRule="auto"/>
      </w:pPr>
      <w:bookmarkStart w:id="50" w:name="_Toc448224310"/>
      <w:r>
        <w:t>Vizuální obsah bloků</w:t>
      </w:r>
      <w:bookmarkEnd w:id="50"/>
    </w:p>
    <w:p w:rsidR="001B74A7" w:rsidRDefault="00ED18A4" w:rsidP="002501D5">
      <w:pPr>
        <w:pStyle w:val="Odstavecprvn"/>
        <w:spacing w:line="312" w:lineRule="auto"/>
      </w:pPr>
      <w:r>
        <w:t xml:space="preserve">Další nedílnou částí </w:t>
      </w:r>
      <w:r w:rsidR="0062491F">
        <w:t xml:space="preserve">námi popisovaného algoritmu je výpočet podobnosti obsahu bloků. </w:t>
      </w:r>
      <w:r w:rsidR="002501D5">
        <w:t>Obsah vizuálního bloku může být různý a při rozhodování zda daný blok dále dělit či nikoliv, potřebujeme vědět, jaký obsah se v něm nachází.</w:t>
      </w:r>
      <w:r w:rsidR="008F0A11">
        <w:t xml:space="preserve"> Podle toho, pak můžeme hodnotu, která je pro náš algoritmus důležitá vypočítat. </w:t>
      </w:r>
      <w:r w:rsidR="002241FA">
        <w:t>Dále si tedy přiblížíme</w:t>
      </w:r>
      <w:r w:rsidR="003D607A">
        <w:t>,</w:t>
      </w:r>
      <w:r w:rsidR="002241FA">
        <w:t xml:space="preserve"> jakým způsobem jsme tento výpočet implementovali.</w:t>
      </w:r>
    </w:p>
    <w:p w:rsidR="009D6C14" w:rsidRDefault="009D6C14" w:rsidP="002501D5">
      <w:pPr>
        <w:pStyle w:val="Odstavecdal"/>
        <w:spacing w:line="312" w:lineRule="auto"/>
      </w:pPr>
    </w:p>
    <w:p w:rsidR="003D607A" w:rsidRDefault="003D607A" w:rsidP="002501D5">
      <w:pPr>
        <w:pStyle w:val="Odstavecdal"/>
        <w:spacing w:line="312" w:lineRule="auto"/>
      </w:pPr>
    </w:p>
    <w:p w:rsidR="003D607A" w:rsidRDefault="003D607A" w:rsidP="002501D5">
      <w:pPr>
        <w:pStyle w:val="Odstavecdal"/>
        <w:spacing w:line="312" w:lineRule="auto"/>
      </w:pPr>
    </w:p>
    <w:p w:rsidR="003D607A" w:rsidRDefault="003D607A" w:rsidP="003D607A">
      <w:pPr>
        <w:pStyle w:val="Nadpis3"/>
      </w:pPr>
      <w:bookmarkStart w:id="51" w:name="_Toc448224311"/>
      <w:r>
        <w:lastRenderedPageBreak/>
        <w:t>Vektory obsahu</w:t>
      </w:r>
      <w:bookmarkEnd w:id="51"/>
    </w:p>
    <w:p w:rsidR="006D38BB" w:rsidRDefault="00E47FF0" w:rsidP="009F7B84">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r w:rsidR="00C53C95">
        <w:t xml:space="preserve">Potřebujeme tedy vzít všechny části, které daný blok obsahuje a zjistit, jaký obsah má každá dílčí část a naskládat je do jednotlivých vektorů. </w:t>
      </w:r>
      <w:r w:rsidR="00C14C54">
        <w:t xml:space="preserve">Na obrázku </w:t>
      </w:r>
      <w:r w:rsidR="00D50986" w:rsidRPr="00D50986">
        <w:t>č. 18</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9F7B84">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8D492D">
        <w:t>FitLayout</w:t>
      </w:r>
      <w:proofErr w:type="spellEnd"/>
      <w:r w:rsidR="008D492D">
        <w:t xml:space="preserve">, musíme přistoupit k Boxu daného bloku. </w:t>
      </w:r>
      <w:r w:rsidR="001D6905">
        <w:t>To znamená, že si ve</w:t>
      </w:r>
      <w:r w:rsidR="003938CA">
        <w:t>z</w:t>
      </w:r>
      <w:r w:rsidR="001D6905">
        <w:t>meme DOM uzel toho bloku za pomoc</w:t>
      </w:r>
      <w:r w:rsidR="00DA619C">
        <w:t>í</w:t>
      </w:r>
      <w:r w:rsidR="001D6905">
        <w:t xml:space="preserve"> Box </w:t>
      </w:r>
      <w:proofErr w:type="spellStart"/>
      <w:r w:rsidR="001D6905">
        <w:t>Tree</w:t>
      </w:r>
      <w:proofErr w:type="spellEnd"/>
      <w:r w:rsidR="001D6905">
        <w:t xml:space="preserve">, který byl popsán v kapitole 4. a můžeme pak pomocí metod přistoupit přímo k hodnotě určující typ obsahu toho bloku. </w:t>
      </w:r>
      <w:bookmarkStart w:id="52" w:name="_GoBack"/>
      <w:bookmarkEnd w:id="52"/>
    </w:p>
    <w:p w:rsidR="009D0DA3" w:rsidRPr="00C14C54" w:rsidRDefault="009D0DA3" w:rsidP="009F7B84">
      <w:pPr>
        <w:spacing w:line="312" w:lineRule="auto"/>
      </w:pPr>
    </w:p>
    <w:p w:rsidR="009D0DA3" w:rsidRDefault="009D0DA3" w:rsidP="009D0DA3">
      <w:pPr>
        <w:keepNext/>
        <w:spacing w:line="312" w:lineRule="auto"/>
      </w:pPr>
      <w:r>
        <w:rPr>
          <w:noProof/>
        </w:rPr>
        <w:drawing>
          <wp:inline distT="0" distB="0" distL="0" distR="0" wp14:anchorId="617B1D9B" wp14:editId="4B2BBA5F">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2">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A84F4E" w:rsidRPr="009D0DA3" w:rsidRDefault="009D0DA3" w:rsidP="005F007E">
      <w:pPr>
        <w:pStyle w:val="Titulek"/>
        <w:jc w:val="center"/>
        <w:rPr>
          <w:b w:val="0"/>
          <w:color w:val="auto"/>
          <w:sz w:val="24"/>
        </w:rPr>
      </w:pPr>
      <w:r w:rsidRPr="009D0DA3">
        <w:rPr>
          <w:b w:val="0"/>
          <w:color w:val="auto"/>
          <w:sz w:val="24"/>
        </w:rPr>
        <w:t xml:space="preserve">Obrázek </w:t>
      </w:r>
      <w:r w:rsidR="005F007E">
        <w:rPr>
          <w:b w:val="0"/>
          <w:color w:val="auto"/>
          <w:sz w:val="24"/>
        </w:rPr>
        <w:t>18: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pPr>
        <w:jc w:val="left"/>
      </w:pPr>
      <w:r>
        <w:br w:type="page"/>
      </w:r>
    </w:p>
    <w:p w:rsidR="003D607A" w:rsidRDefault="00A84F4E" w:rsidP="009F7B84">
      <w:pPr>
        <w:pStyle w:val="Nadpis3"/>
        <w:spacing w:line="312" w:lineRule="auto"/>
      </w:pPr>
      <w:bookmarkStart w:id="53" w:name="_Toc448224312"/>
      <w:r>
        <w:lastRenderedPageBreak/>
        <w:t>Podobnost obsahu</w:t>
      </w:r>
      <w:bookmarkEnd w:id="53"/>
    </w:p>
    <w:p w:rsidR="00A84F4E" w:rsidRDefault="00965C54" w:rsidP="009F7B84">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 xml:space="preserve">Ten se skládá z několika výpočtů, které jsme si již definovali v kapitole 3. K výpočtu podobnosti obsahu tedy potřebujeme další dvě pomocné hodnoty. Jedná se o </w:t>
      </w:r>
      <w:proofErr w:type="spellStart"/>
      <w:r w:rsidR="0031427D">
        <w:t>kosínovou</w:t>
      </w:r>
      <w:proofErr w:type="spellEnd"/>
      <w:r w:rsidR="0031427D">
        <w:t xml:space="preserve"> podobnost a váhu.</w:t>
      </w:r>
      <w:r w:rsidR="00702591">
        <w:t xml:space="preserve"> </w:t>
      </w:r>
    </w:p>
    <w:p w:rsidR="0031427D" w:rsidRDefault="0031427D" w:rsidP="009F7B84">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w:t>
      </w:r>
      <w:proofErr w:type="spellStart"/>
      <w:r w:rsidR="00AE75C1">
        <w:t>kosínovou</w:t>
      </w:r>
      <w:proofErr w:type="spellEnd"/>
      <w:r w:rsidR="00AE75C1">
        <w:t xml:space="preserve">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jak je uvedeno v rovnici č. 5. Můžeme doplnit, nastane-li situace, kdy jsou oba vektory prázdné, výsledná hodnota kosinové podobnosti je nulová. </w:t>
      </w:r>
    </w:p>
    <w:p w:rsidR="00451C90" w:rsidRDefault="00451C90" w:rsidP="009F7B84">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a ty jsou poděleny součtem celkových oblastí zabíraných danými dvěma bloky. </w:t>
      </w:r>
    </w:p>
    <w:p w:rsidR="00731354" w:rsidRPr="00A84F4E" w:rsidRDefault="00731354" w:rsidP="009F7B84">
      <w:pPr>
        <w:spacing w:line="312" w:lineRule="auto"/>
      </w:pPr>
      <w:r>
        <w:tab/>
        <w:t xml:space="preserve">Máme-li hodnotu </w:t>
      </w:r>
      <w:proofErr w:type="spellStart"/>
      <w:r>
        <w:t>kosínové</w:t>
      </w:r>
      <w:proofErr w:type="spellEnd"/>
      <w:r>
        <w:t xml:space="preserve"> podobnosti a váhy pro daný typ vektoru, můžeme vypočíst podobnost obsahu. Získáme-li průměrnou podobnost obsahu daného bloku, porovnáme jej s definovanou hodnotou a tím rozhodneme</w:t>
      </w:r>
      <w:r w:rsidR="003977F9">
        <w:t>,</w:t>
      </w:r>
      <w:r>
        <w:t xml:space="preserve"> zda budeme opět blok dělit či nikoliv. </w:t>
      </w:r>
    </w:p>
    <w:p w:rsidR="001B74A7" w:rsidRDefault="001B74A7" w:rsidP="009F7B84">
      <w:pPr>
        <w:pStyle w:val="Nadpis2"/>
        <w:spacing w:line="312" w:lineRule="auto"/>
      </w:pPr>
      <w:bookmarkStart w:id="54" w:name="_Toc448224313"/>
      <w:r>
        <w:t>Řízení algoritmu</w:t>
      </w:r>
      <w:bookmarkEnd w:id="54"/>
    </w:p>
    <w:p w:rsidR="007368C8" w:rsidRDefault="00A121FA" w:rsidP="001C4B87">
      <w:pPr>
        <w:spacing w:line="312" w:lineRule="auto"/>
      </w:pPr>
      <w:r>
        <w:t>Je pravdou, že k tomu, abychom mohli provádět segmentaci webových stránek, nestačí nám si říct jak vypočítat několik vzorců.</w:t>
      </w:r>
      <w:r w:rsidR="001C4B87">
        <w:t xml:space="preserve"> </w:t>
      </w:r>
      <w:r w:rsidR="0033415D">
        <w:t>Musíme si říct, jak je celý použitý algoritmus řízen</w:t>
      </w:r>
      <w:r w:rsidR="00241561">
        <w:t>,</w:t>
      </w:r>
      <w:r w:rsidR="0033415D">
        <w:t xml:space="preserve"> a </w:t>
      </w:r>
      <w:r w:rsidR="00AA5829">
        <w:t xml:space="preserve">jakým způsobem je postupně tvořen výstup. </w:t>
      </w:r>
    </w:p>
    <w:p w:rsidR="00241561" w:rsidRDefault="00241561" w:rsidP="001C4B87">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proofErr w:type="spellStart"/>
      <w:r w:rsidR="001D5418" w:rsidRPr="001D5418">
        <w:rPr>
          <w:rFonts w:ascii="Courier New" w:hAnsi="Courier New" w:cs="Courier New"/>
        </w:rPr>
        <w:t>VisualSemanticsOperator</w:t>
      </w:r>
      <w:proofErr w:type="spellEnd"/>
      <w:r w:rsidR="001D5418">
        <w:rPr>
          <w:rFonts w:ascii="Courier New" w:hAnsi="Courier New" w:cs="Courier New"/>
        </w:rPr>
        <w:t xml:space="preserve"> </w:t>
      </w:r>
      <w:r w:rsidR="001D5418">
        <w:t xml:space="preserve">a rozšiřuje rozhraní </w:t>
      </w:r>
      <w:proofErr w:type="spellStart"/>
      <w:r w:rsidR="001D5418" w:rsidRPr="001D5418">
        <w:rPr>
          <w:rFonts w:ascii="Courier New" w:hAnsi="Courier New" w:cs="Courier New"/>
        </w:rPr>
        <w:t>BaseOperator</w:t>
      </w:r>
      <w:proofErr w:type="spellEnd"/>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1C4B87">
      <w:pPr>
        <w:spacing w:line="312" w:lineRule="auto"/>
      </w:pPr>
      <w:r>
        <w:tab/>
      </w:r>
      <w:r w:rsidRPr="00870E4E">
        <w:t xml:space="preserve">Po spuštění algoritmu se jako první volá metoda </w:t>
      </w:r>
      <w:proofErr w:type="spellStart"/>
      <w:proofErr w:type="gramStart"/>
      <w:r w:rsidRPr="00870E4E">
        <w:rPr>
          <w:rFonts w:ascii="Courier New" w:hAnsi="Courier New" w:cs="Courier New"/>
        </w:rPr>
        <w:t>Apply</w:t>
      </w:r>
      <w:proofErr w:type="spellEnd"/>
      <w:r w:rsidRPr="00870E4E">
        <w:rPr>
          <w:rFonts w:ascii="Courier New" w:hAnsi="Courier New" w:cs="Courier New"/>
        </w:rPr>
        <w:t>()</w:t>
      </w:r>
      <w:r w:rsidR="00870E4E" w:rsidRPr="00870E4E">
        <w:t>.Této</w:t>
      </w:r>
      <w:proofErr w:type="gramEnd"/>
      <w:r w:rsidR="00870E4E" w:rsidRPr="00870E4E">
        <w:t xml:space="preserve"> metodě je předán jako vstupní parametr </w:t>
      </w:r>
      <w:proofErr w:type="spellStart"/>
      <w:r w:rsidR="00870E4E" w:rsidRPr="00870E4E">
        <w:rPr>
          <w:i/>
        </w:rPr>
        <w:t>AreaTree</w:t>
      </w:r>
      <w:proofErr w:type="spellEnd"/>
      <w:r w:rsidR="00870E4E">
        <w:t xml:space="preserve">, který je velmi blízký DOM stromu, jenž je brán jako vstupní prvek našeho algoritmu. </w:t>
      </w:r>
      <w:r w:rsidR="007D35CE">
        <w:t xml:space="preserve">Poté můžeme začít s algoritmem. Ten řídí metoda </w:t>
      </w:r>
      <w:proofErr w:type="spellStart"/>
      <w:r w:rsidR="007D35CE" w:rsidRPr="000A2752">
        <w:rPr>
          <w:rFonts w:ascii="Courier New" w:hAnsi="Courier New" w:cs="Courier New"/>
        </w:rPr>
        <w:t>makeSegmentation</w:t>
      </w:r>
      <w:proofErr w:type="spellEnd"/>
      <w:r w:rsidR="007D35CE">
        <w:t xml:space="preserve">. Ta obdrží kořenový uzel stromu a nad ním spustí rekurzivní metodu </w:t>
      </w:r>
      <w:proofErr w:type="spellStart"/>
      <w:r w:rsidR="007D35CE" w:rsidRPr="000A2752">
        <w:rPr>
          <w:rFonts w:ascii="Courier New" w:hAnsi="Courier New" w:cs="Courier New"/>
        </w:rPr>
        <w:t>runAlgorithm</w:t>
      </w:r>
      <w:proofErr w:type="spellEnd"/>
      <w:r w:rsidR="007D35CE">
        <w:t>, která prochází celý strom a podle pravidel v tabulce 1. řeší dělení jednotlivých prvků vstupního stromu. Což jsou i naše bloky.</w:t>
      </w:r>
      <w:r w:rsidR="0088401B">
        <w:t xml:space="preserve"> </w:t>
      </w:r>
    </w:p>
    <w:p w:rsidR="001D5418" w:rsidRPr="00870E4E" w:rsidRDefault="0088401B" w:rsidP="001C4B87">
      <w:pPr>
        <w:spacing w:line="312" w:lineRule="auto"/>
      </w:pPr>
      <w:r>
        <w:lastRenderedPageBreak/>
        <w:tab/>
        <w:t xml:space="preserve">Pokaždé, když se blok nedá dělat je vložen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proofErr w:type="spellStart"/>
      <w:r w:rsidR="00D51714" w:rsidRPr="00D51714">
        <w:rPr>
          <w:i/>
        </w:rPr>
        <w:t>AreaTree</w:t>
      </w:r>
      <w:proofErr w:type="spellEnd"/>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opět </w:t>
      </w:r>
      <w:proofErr w:type="spellStart"/>
      <w:r w:rsidR="00FF3C43">
        <w:t>h</w:t>
      </w:r>
      <w:r w:rsidR="00562D69">
        <w:t>i</w:t>
      </w:r>
      <w:r w:rsidR="00FF3C43">
        <w:t>earch</w:t>
      </w:r>
      <w:r w:rsidR="00E370BB">
        <w:t>ic</w:t>
      </w:r>
      <w:r w:rsidR="00FF3C43">
        <w:t>ky</w:t>
      </w:r>
      <w:proofErr w:type="spellEnd"/>
      <w:r w:rsidR="00FF3C43">
        <w:t xml:space="preserve"> uspořádán.</w:t>
      </w:r>
      <w:r w:rsidR="00897781">
        <w:t xml:space="preserve"> Na obrázku </w:t>
      </w:r>
      <w:r w:rsidR="00FD65A8" w:rsidRPr="00FD65A8">
        <w:t>č. 18</w:t>
      </w:r>
      <w:r w:rsidR="00897781" w:rsidRPr="00FD65A8">
        <w:t xml:space="preserve"> </w:t>
      </w:r>
      <w:r w:rsidR="00897781">
        <w:t>můžeme vidět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7AE51CE2" wp14:editId="4291F39A">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3">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1</w:t>
      </w:r>
      <w:r w:rsidR="009D0DA3">
        <w:rPr>
          <w:b w:val="0"/>
          <w:color w:val="auto"/>
          <w:sz w:val="24"/>
        </w:rPr>
        <w:t>9</w:t>
      </w:r>
      <w:r>
        <w:rPr>
          <w:b w:val="0"/>
          <w:color w:val="auto"/>
          <w:sz w:val="24"/>
        </w:rPr>
        <w:t>: Zjednodušený obrázek grafu volaných metod při provádění algoritmu.</w:t>
      </w:r>
    </w:p>
    <w:p w:rsidR="00BD2ED5" w:rsidRDefault="00BD2ED5" w:rsidP="00B30984">
      <w:pPr>
        <w:pStyle w:val="Odstavecdal"/>
        <w:ind w:firstLine="0"/>
        <w:rPr>
          <w:color w:val="FF0000"/>
        </w:rPr>
      </w:pPr>
    </w:p>
    <w:p w:rsidR="00B30984" w:rsidRPr="00B30984" w:rsidRDefault="00B30984" w:rsidP="00B30984">
      <w:pPr>
        <w:pStyle w:val="Odstavecdal"/>
        <w:ind w:firstLine="0"/>
      </w:pPr>
      <w:r w:rsidRPr="00B30984">
        <w:rPr>
          <w:color w:val="FF0000"/>
        </w:rPr>
        <w:t>CO TAKHLE VLOZIT GRAF TAKÉ JAK SE PROCHAZI REKURZIVNE STROM</w:t>
      </w:r>
    </w:p>
    <w:p w:rsidR="00ED18A4" w:rsidRDefault="00ED18A4" w:rsidP="009F7B84">
      <w:pPr>
        <w:pStyle w:val="Nadpis2"/>
        <w:spacing w:line="312" w:lineRule="auto"/>
      </w:pPr>
      <w:bookmarkStart w:id="55" w:name="_Toc448224314"/>
      <w:r>
        <w:t>Vstup a výstup algoritmu</w:t>
      </w:r>
      <w:bookmarkEnd w:id="55"/>
    </w:p>
    <w:p w:rsidR="004C7CB2" w:rsidRDefault="00C6670B" w:rsidP="004C2259">
      <w:pPr>
        <w:spacing w:line="312" w:lineRule="auto"/>
      </w:pPr>
      <w:r>
        <w:t>Nyní už víme</w:t>
      </w:r>
      <w:r w:rsidR="00476501">
        <w:t>,</w:t>
      </w:r>
      <w:r>
        <w:t xml:space="preserve"> jak celý algoritmus funguje a je vhodné si předvést, jak vypadá vstupní a výstupní stránka. </w:t>
      </w:r>
      <w:r w:rsidR="007364D9">
        <w:t>Na vstupu máme webovou stránku prohnanou CSS boxem</w:t>
      </w:r>
      <w:r w:rsidR="00E5665C">
        <w:t>,</w:t>
      </w:r>
      <w:r w:rsidR="007364D9">
        <w:t xml:space="preserve"> což je </w:t>
      </w:r>
      <w:proofErr w:type="spellStart"/>
      <w:r w:rsidR="007364D9">
        <w:t>renderovací</w:t>
      </w:r>
      <w:proofErr w:type="spellEnd"/>
      <w:r w:rsidR="007364D9">
        <w:t xml:space="preserve"> nástroj. </w:t>
      </w:r>
      <w:r w:rsidR="00B0255C">
        <w:t xml:space="preserve">Vstupní stránka se převede na Box </w:t>
      </w:r>
      <w:proofErr w:type="spellStart"/>
      <w:r w:rsidR="00B0255C">
        <w:t>Tree</w:t>
      </w:r>
      <w:proofErr w:type="spellEnd"/>
      <w:r w:rsidR="00B0255C">
        <w:t>, který je shodný s DOM stromem</w:t>
      </w:r>
      <w:r w:rsidR="00197EF8">
        <w:t>,</w:t>
      </w:r>
      <w:r w:rsidR="00B0255C">
        <w:t xml:space="preserve"> a ta se poté převede na</w:t>
      </w:r>
      <w:r w:rsidR="00197EF8">
        <w:t xml:space="preserve"> </w:t>
      </w:r>
      <w:proofErr w:type="gramStart"/>
      <w:r w:rsidR="00197EF8">
        <w:t>totožný</w:t>
      </w:r>
      <w:proofErr w:type="gramEnd"/>
      <w:r w:rsidR="00B0255C">
        <w:t xml:space="preserve"> Area </w:t>
      </w:r>
      <w:proofErr w:type="spellStart"/>
      <w:r w:rsidR="00B0255C">
        <w:t>Tree</w:t>
      </w:r>
      <w:proofErr w:type="spellEnd"/>
      <w:r w:rsidR="00B0255C">
        <w:t xml:space="preserve">, který přijímá na vstup náš algoritmus. </w:t>
      </w:r>
      <w:r w:rsidR="00F05580">
        <w:t xml:space="preserve">Na následujících obrázcích </w:t>
      </w:r>
      <w:r w:rsidR="00F05580" w:rsidRPr="00F05580">
        <w:rPr>
          <w:color w:val="FF0000"/>
        </w:rPr>
        <w:t xml:space="preserve">VLOZIT </w:t>
      </w:r>
      <w:r w:rsidR="00F05580">
        <w:t xml:space="preserve">můžeme tyto vstupní a výstupní stránky vidět. </w:t>
      </w:r>
    </w:p>
    <w:p w:rsidR="004C2259" w:rsidRPr="004C7CB2" w:rsidRDefault="004C2259" w:rsidP="004C2259">
      <w:pPr>
        <w:spacing w:line="312" w:lineRule="auto"/>
      </w:pPr>
    </w:p>
    <w:p w:rsidR="00ED18A4" w:rsidRPr="004C7CB2" w:rsidRDefault="007F0C23" w:rsidP="004C2259">
      <w:pPr>
        <w:pStyle w:val="Odstavecprvn"/>
        <w:spacing w:line="312" w:lineRule="auto"/>
        <w:rPr>
          <w:color w:val="FF0000"/>
        </w:rPr>
      </w:pPr>
      <w:r w:rsidRPr="004C7CB2">
        <w:rPr>
          <w:color w:val="FF0000"/>
        </w:rPr>
        <w:t>VSTUP OBRAZEK – BOX TREE TŘEBA</w:t>
      </w:r>
    </w:p>
    <w:p w:rsidR="007F0C23" w:rsidRPr="004C7CB2" w:rsidRDefault="007F0C23" w:rsidP="004C2259">
      <w:pPr>
        <w:pStyle w:val="Odstavecdal"/>
        <w:spacing w:line="312" w:lineRule="auto"/>
        <w:ind w:firstLine="0"/>
        <w:rPr>
          <w:color w:val="FF0000"/>
        </w:rPr>
      </w:pPr>
      <w:r w:rsidRPr="004C7CB2">
        <w:rPr>
          <w:color w:val="FF0000"/>
        </w:rPr>
        <w:lastRenderedPageBreak/>
        <w:t xml:space="preserve">VYSTUP OBRAZEK – AREA TREE TŘEBA oba jen na </w:t>
      </w:r>
      <w:proofErr w:type="spellStart"/>
      <w:r w:rsidRPr="004C7CB2">
        <w:rPr>
          <w:color w:val="FF0000"/>
        </w:rPr>
        <w:t>ukazku</w:t>
      </w:r>
      <w:proofErr w:type="spellEnd"/>
    </w:p>
    <w:p w:rsidR="005B1FC8" w:rsidRDefault="00D46DFF" w:rsidP="004C2259">
      <w:pPr>
        <w:pStyle w:val="Nadpis1"/>
        <w:spacing w:line="312" w:lineRule="auto"/>
      </w:pPr>
      <w:r>
        <w:br w:type="page"/>
      </w:r>
      <w:bookmarkStart w:id="56" w:name="_Toc448224315"/>
      <w:r w:rsidR="00B533E6" w:rsidRPr="00ED18A4">
        <w:lastRenderedPageBreak/>
        <w:t>Dosažené</w:t>
      </w:r>
      <w:r w:rsidR="00B533E6">
        <w:t xml:space="preserve"> výsledky</w:t>
      </w:r>
      <w:bookmarkEnd w:id="56"/>
      <w:r w:rsidR="00B533E6">
        <w:t xml:space="preserve"> </w:t>
      </w:r>
    </w:p>
    <w:p w:rsidR="003A249B" w:rsidRDefault="003363A9" w:rsidP="00895EBD">
      <w:pPr>
        <w:pStyle w:val="Odstavecprvn"/>
        <w:spacing w:line="312" w:lineRule="auto"/>
      </w:pPr>
      <w:r>
        <w:t>Jelikož se j</w:t>
      </w:r>
      <w:r w:rsidR="00F06F04">
        <w:t xml:space="preserve">edná především o experimentální odvětví, je potřeba implementaci správně otestovat na vhodně zvolené sadě webových stránek. </w:t>
      </w:r>
    </w:p>
    <w:p w:rsidR="000340E5" w:rsidRPr="000340E5" w:rsidRDefault="000340E5" w:rsidP="000340E5">
      <w:pPr>
        <w:pStyle w:val="Odstavecdal"/>
        <w:ind w:firstLine="0"/>
      </w:pPr>
    </w:p>
    <w:p w:rsidR="003A249B" w:rsidRDefault="003A249B" w:rsidP="00895EBD">
      <w:pPr>
        <w:spacing w:line="312" w:lineRule="auto"/>
        <w:jc w:val="left"/>
      </w:pPr>
      <w:r>
        <w:br w:type="page"/>
      </w:r>
    </w:p>
    <w:p w:rsidR="003A249B" w:rsidRDefault="003A249B" w:rsidP="003A249B">
      <w:pPr>
        <w:pStyle w:val="Nadpis1"/>
      </w:pPr>
      <w:bookmarkStart w:id="57" w:name="_Toc448224316"/>
      <w:r>
        <w:lastRenderedPageBreak/>
        <w:t>Závěr</w:t>
      </w:r>
      <w:bookmarkEnd w:id="57"/>
    </w:p>
    <w:p w:rsidR="00F818C8" w:rsidRDefault="004E5BE3" w:rsidP="00C25ADA">
      <w:pPr>
        <w:pStyle w:val="Odstavecprvn"/>
        <w:spacing w:line="312" w:lineRule="auto"/>
      </w:pPr>
      <w:r>
        <w:t xml:space="preserve">V této </w:t>
      </w:r>
      <w:r w:rsidR="00483997">
        <w:t>práci jsme se seznámili se</w:t>
      </w:r>
      <w:r w:rsidR="00416BE9">
        <w:t xml:space="preserve"> segmentací webových stránek. Uvedli jsme stručně již existující algoritmy pro segmentaci webových stránek. Jednalo se o metody DOM-</w:t>
      </w:r>
      <w:proofErr w:type="spellStart"/>
      <w:r w:rsidR="00416BE9">
        <w:t>based</w:t>
      </w:r>
      <w:proofErr w:type="spellEnd"/>
      <w:r w:rsidR="00416BE9">
        <w:t xml:space="preserve"> </w:t>
      </w:r>
      <w:proofErr w:type="spellStart"/>
      <w:r w:rsidR="00416BE9">
        <w:t>Segmentation</w:t>
      </w:r>
      <w:proofErr w:type="spellEnd"/>
      <w:r w:rsidR="00416BE9">
        <w:t xml:space="preserve">, VIPS a Box </w:t>
      </w:r>
      <w:proofErr w:type="spellStart"/>
      <w:r w:rsidR="00416BE9">
        <w:t>Clustering</w:t>
      </w:r>
      <w:proofErr w:type="spellEnd"/>
      <w:r w:rsidR="00416BE9">
        <w:t xml:space="preserve"> </w:t>
      </w:r>
      <w:proofErr w:type="spellStart"/>
      <w:r w:rsidR="00416BE9">
        <w:t>Segmentation</w:t>
      </w:r>
      <w:proofErr w:type="spellEnd"/>
      <w:r w:rsidR="00416BE9">
        <w:t xml:space="preserve">. </w:t>
      </w:r>
      <w:r w:rsidR="00D5319E">
        <w:t>H</w:t>
      </w:r>
      <w:r w:rsidR="0003334B">
        <w:t xml:space="preserve">lavním cílem práce je rozšířit Framework </w:t>
      </w:r>
      <w:proofErr w:type="spellStart"/>
      <w:r w:rsidR="0003334B">
        <w:t>FitLayout</w:t>
      </w:r>
      <w:proofErr w:type="spellEnd"/>
      <w:r w:rsidR="0003334B">
        <w:t xml:space="preserve"> o implementaci segmentační metody. V našem případě jsme zvolili metodu </w:t>
      </w:r>
      <w:r w:rsidR="00375BF5">
        <w:t xml:space="preserve">založenou na vizuálních vlastnostech prvků webové stránky. </w:t>
      </w:r>
    </w:p>
    <w:p w:rsidR="00A93077" w:rsidRDefault="002946D9" w:rsidP="00C25ADA">
      <w:pPr>
        <w:pStyle w:val="Odstavecdal"/>
        <w:spacing w:line="312" w:lineRule="auto"/>
        <w:ind w:firstLine="0"/>
      </w:pPr>
      <w:r>
        <w:tab/>
      </w:r>
      <w:r w:rsidR="00D5319E">
        <w:t xml:space="preserve">Za úkol bylo převážně </w:t>
      </w:r>
      <w:r w:rsidR="00527C60">
        <w:t>seznámit</w:t>
      </w:r>
      <w:r w:rsidR="00D5319E">
        <w:t xml:space="preserve"> se</w:t>
      </w:r>
      <w:r w:rsidR="00527C60">
        <w:t xml:space="preserve"> s použitou metodou a také s </w:t>
      </w:r>
      <w:proofErr w:type="spellStart"/>
      <w:r w:rsidR="00527C60">
        <w:t>Frameworkem</w:t>
      </w:r>
      <w:proofErr w:type="spellEnd"/>
      <w:r w:rsidR="00527C60">
        <w:t xml:space="preserve"> </w:t>
      </w:r>
      <w:proofErr w:type="spellStart"/>
      <w:r w:rsidR="00527C60">
        <w:t>FitLayout</w:t>
      </w:r>
      <w:proofErr w:type="spellEnd"/>
      <w:r w:rsidR="00527C60">
        <w:t xml:space="preserve">. To bylo splněno a algoritmus je podrobněji popsán v kapitole 3. Taktéž </w:t>
      </w:r>
      <w:proofErr w:type="spellStart"/>
      <w:r w:rsidR="00527C60">
        <w:t>FitLayout</w:t>
      </w:r>
      <w:proofErr w:type="spellEnd"/>
      <w:r w:rsidR="00527C60">
        <w:t xml:space="preserve"> je zde popsán a to v kapitole 4. </w:t>
      </w:r>
    </w:p>
    <w:p w:rsidR="002946D9" w:rsidRPr="002946D9" w:rsidRDefault="00A93077" w:rsidP="00C25ADA">
      <w:pPr>
        <w:pStyle w:val="Odstavecdal"/>
        <w:spacing w:line="312" w:lineRule="auto"/>
        <w:ind w:firstLine="0"/>
      </w:pPr>
      <w:r>
        <w:tab/>
        <w:t xml:space="preserve">V následující fázi bude tato práce rozšířena o implementaci tohoto algoritmu a bude testována a porovnávána s ostatními implementacemi. </w:t>
      </w:r>
      <w:r w:rsidR="003868ED">
        <w:t xml:space="preserve">Dále budou porovnány výsledky testů a vyhodnocení celé práce převážně jejího využití ve </w:t>
      </w:r>
      <w:proofErr w:type="spellStart"/>
      <w:r w:rsidR="003868ED">
        <w:t>Frameworku</w:t>
      </w:r>
      <w:proofErr w:type="spellEnd"/>
      <w:r w:rsidR="003868ED">
        <w:t xml:space="preserve">. </w:t>
      </w:r>
      <w:r w:rsidR="00D45187">
        <w:t>Také se v závěru zamyslíme nad tím, j</w:t>
      </w:r>
      <w:r w:rsidR="003B4EA9">
        <w:t>ak by se dalo na práci navázat dalšími rozšířeními.</w:t>
      </w:r>
      <w:r w:rsidR="00527C60">
        <w:t xml:space="preserve"> </w:t>
      </w:r>
    </w:p>
    <w:p w:rsidR="006E4D2F" w:rsidRPr="006E4D2F" w:rsidRDefault="00A64194" w:rsidP="00C25ADA">
      <w:pPr>
        <w:spacing w:line="312" w:lineRule="auto"/>
      </w:pPr>
      <w:r>
        <w:br w:type="page"/>
      </w:r>
    </w:p>
    <w:p w:rsidR="00335724" w:rsidRPr="00912EE1" w:rsidRDefault="00C23E80" w:rsidP="00530E56">
      <w:pPr>
        <w:pStyle w:val="Nadpis1-neslovan"/>
        <w:spacing w:line="312" w:lineRule="auto"/>
        <w:rPr>
          <w:lang w:val="cs-CZ"/>
        </w:rPr>
      </w:pPr>
      <w:bookmarkStart w:id="58" w:name="_Toc101325796"/>
      <w:r w:rsidRPr="00912EE1">
        <w:rPr>
          <w:lang w:val="cs-CZ"/>
        </w:rPr>
        <w:lastRenderedPageBreak/>
        <w:t>Literatura</w:t>
      </w:r>
      <w:bookmarkEnd w:id="58"/>
    </w:p>
    <w:p w:rsidR="00C21457" w:rsidRPr="00934381" w:rsidRDefault="00C21457" w:rsidP="00530E56">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934381">
        <w:rPr>
          <w:lang w:val="cs-CZ"/>
        </w:rPr>
        <w:t>Semantic</w:t>
      </w:r>
      <w:proofErr w:type="spellEnd"/>
      <w:r w:rsidRPr="00934381">
        <w:rPr>
          <w:lang w:val="cs-CZ"/>
        </w:rPr>
        <w:t xml:space="preserve"> Web </w:t>
      </w:r>
      <w:proofErr w:type="spellStart"/>
      <w:r w:rsidRPr="00934381">
        <w:rPr>
          <w:lang w:val="cs-CZ"/>
        </w:rPr>
        <w:t>Evaluation</w:t>
      </w:r>
      <w:proofErr w:type="spellEnd"/>
      <w:r w:rsidRPr="00934381">
        <w:rPr>
          <w:lang w:val="cs-CZ"/>
        </w:rPr>
        <w:t xml:space="preserve"> </w:t>
      </w:r>
      <w:proofErr w:type="spellStart"/>
      <w:r w:rsidRPr="00934381">
        <w:rPr>
          <w:lang w:val="cs-CZ"/>
        </w:rPr>
        <w:t>Challenges</w:t>
      </w:r>
      <w:proofErr w:type="spellEnd"/>
      <w:r w:rsidRPr="00934381">
        <w:rPr>
          <w:lang w:val="cs-CZ"/>
        </w:rPr>
        <w:t xml:space="preserve">, </w:t>
      </w:r>
      <w:proofErr w:type="spellStart"/>
      <w:r w:rsidRPr="00934381">
        <w:rPr>
          <w:lang w:val="cs-CZ"/>
        </w:rPr>
        <w:t>SemWebEval</w:t>
      </w:r>
      <w:proofErr w:type="spellEnd"/>
      <w:r w:rsidRPr="00934381">
        <w:rPr>
          <w:lang w:val="cs-CZ"/>
        </w:rPr>
        <w:t xml:space="preserve"> 2015 </w:t>
      </w:r>
      <w:proofErr w:type="spellStart"/>
      <w:r w:rsidRPr="00934381">
        <w:rPr>
          <w:lang w:val="cs-CZ"/>
        </w:rPr>
        <w:t>at</w:t>
      </w:r>
      <w:proofErr w:type="spellEnd"/>
      <w:r w:rsidRPr="00934381">
        <w:rPr>
          <w:lang w:val="cs-CZ"/>
        </w:rPr>
        <w:t xml:space="preserve"> ESWC 2015.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 ISSN 1865-0929.</w:t>
      </w:r>
    </w:p>
    <w:p w:rsidR="006B5956" w:rsidRPr="00934381" w:rsidRDefault="006B5956" w:rsidP="00530E56">
      <w:pPr>
        <w:pStyle w:val="Literatura"/>
        <w:tabs>
          <w:tab w:val="left" w:pos="1080"/>
        </w:tabs>
        <w:spacing w:line="312" w:lineRule="auto"/>
        <w:ind w:left="570" w:hanging="570"/>
        <w:rPr>
          <w:lang w:val="cs-CZ"/>
        </w:rPr>
      </w:pPr>
    </w:p>
    <w:p w:rsidR="001C1CDB" w:rsidRPr="00934381" w:rsidRDefault="001A50D3" w:rsidP="00530E56">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934381">
        <w:rPr>
          <w:lang w:val="cs-CZ"/>
        </w:rPr>
        <w:t>Proceedings</w:t>
      </w:r>
      <w:proofErr w:type="spellEnd"/>
      <w:r w:rsidR="001C1CDB" w:rsidRPr="00934381">
        <w:rPr>
          <w:lang w:val="cs-CZ"/>
        </w:rPr>
        <w:t xml:space="preserve"> </w:t>
      </w:r>
      <w:proofErr w:type="spellStart"/>
      <w:r w:rsidR="001C1CDB" w:rsidRPr="00934381">
        <w:rPr>
          <w:lang w:val="cs-CZ"/>
        </w:rPr>
        <w:t>of</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2nd </w:t>
      </w:r>
      <w:proofErr w:type="spellStart"/>
      <w:r w:rsidR="001C1CDB" w:rsidRPr="00934381">
        <w:rPr>
          <w:lang w:val="cs-CZ"/>
        </w:rPr>
        <w:t>annual</w:t>
      </w:r>
      <w:proofErr w:type="spellEnd"/>
      <w:r w:rsidR="001C1CDB" w:rsidRPr="00934381">
        <w:rPr>
          <w:lang w:val="cs-CZ"/>
        </w:rPr>
        <w:t xml:space="preserve"> </w:t>
      </w:r>
      <w:proofErr w:type="spellStart"/>
      <w:r w:rsidR="001C1CDB" w:rsidRPr="00934381">
        <w:rPr>
          <w:lang w:val="cs-CZ"/>
        </w:rPr>
        <w:t>conference</w:t>
      </w:r>
      <w:proofErr w:type="spellEnd"/>
      <w:r w:rsidR="001C1CDB" w:rsidRPr="00934381">
        <w:rPr>
          <w:lang w:val="cs-CZ"/>
        </w:rPr>
        <w:t xml:space="preserve"> ICIA 2013.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530E56">
      <w:pPr>
        <w:pStyle w:val="Literatura"/>
        <w:tabs>
          <w:tab w:val="left" w:pos="1080"/>
        </w:tabs>
        <w:spacing w:line="312" w:lineRule="auto"/>
        <w:ind w:left="570" w:hanging="570"/>
        <w:rPr>
          <w:lang w:val="cs-CZ"/>
        </w:rPr>
      </w:pPr>
    </w:p>
    <w:p w:rsidR="00AA7B6C" w:rsidRPr="00934381" w:rsidRDefault="00424BEB" w:rsidP="00530E56">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9th International </w:t>
      </w:r>
      <w:proofErr w:type="spellStart"/>
      <w:r w:rsidR="00AA7B6C" w:rsidRPr="00934381">
        <w:rPr>
          <w:lang w:val="cs-CZ"/>
        </w:rPr>
        <w:t>Conference</w:t>
      </w:r>
      <w:proofErr w:type="spellEnd"/>
      <w:r w:rsidR="00AA7B6C" w:rsidRPr="00934381">
        <w:rPr>
          <w:lang w:val="cs-CZ"/>
        </w:rPr>
        <w:t xml:space="preserve"> on </w:t>
      </w:r>
      <w:proofErr w:type="spellStart"/>
      <w:r w:rsidR="00AA7B6C" w:rsidRPr="00934381">
        <w:rPr>
          <w:lang w:val="cs-CZ"/>
        </w:rPr>
        <w:t>Document</w:t>
      </w:r>
      <w:proofErr w:type="spellEnd"/>
      <w:r w:rsidR="00AA7B6C" w:rsidRPr="00934381">
        <w:rPr>
          <w:lang w:val="cs-CZ"/>
        </w:rPr>
        <w:t xml:space="preserve"> </w:t>
      </w:r>
      <w:proofErr w:type="spellStart"/>
      <w:r w:rsidR="00AA7B6C" w:rsidRPr="00934381">
        <w:rPr>
          <w:lang w:val="cs-CZ"/>
        </w:rPr>
        <w:t>Analysis</w:t>
      </w:r>
      <w:proofErr w:type="spellEnd"/>
      <w:r w:rsidR="00AA7B6C" w:rsidRPr="00934381">
        <w:rPr>
          <w:lang w:val="cs-CZ"/>
        </w:rPr>
        <w:t xml:space="preserve"> and </w:t>
      </w:r>
      <w:proofErr w:type="spellStart"/>
      <w:r w:rsidR="00AA7B6C" w:rsidRPr="00934381">
        <w:rPr>
          <w:lang w:val="cs-CZ"/>
        </w:rPr>
        <w:t>Recognition</w:t>
      </w:r>
      <w:proofErr w:type="spellEnd"/>
      <w:r w:rsidR="00AA7B6C" w:rsidRPr="00934381">
        <w:rPr>
          <w:lang w:val="cs-CZ"/>
        </w:rPr>
        <w:t xml:space="preserve"> ICDAR 2007.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530E56">
      <w:pPr>
        <w:pStyle w:val="Literatura"/>
        <w:tabs>
          <w:tab w:val="left" w:pos="1080"/>
        </w:tabs>
        <w:spacing w:line="312" w:lineRule="auto"/>
        <w:ind w:left="570" w:hanging="570"/>
        <w:rPr>
          <w:lang w:val="cs-CZ"/>
        </w:rPr>
      </w:pPr>
    </w:p>
    <w:p w:rsidR="007A54B9" w:rsidRPr="00934381" w:rsidRDefault="00AA7B6C" w:rsidP="00530E56">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1st </w:t>
      </w:r>
      <w:proofErr w:type="spellStart"/>
      <w:r w:rsidR="007A54B9" w:rsidRPr="00934381">
        <w:rPr>
          <w:lang w:val="cs-CZ"/>
        </w:rPr>
        <w:t>Asian</w:t>
      </w:r>
      <w:proofErr w:type="spellEnd"/>
      <w:r w:rsidR="007A54B9" w:rsidRPr="00934381">
        <w:rPr>
          <w:lang w:val="cs-CZ"/>
        </w:rPr>
        <w:t xml:space="preserve"> </w:t>
      </w:r>
      <w:proofErr w:type="spellStart"/>
      <w:r w:rsidR="007A54B9" w:rsidRPr="00934381">
        <w:rPr>
          <w:lang w:val="cs-CZ"/>
        </w:rPr>
        <w:t>Conference</w:t>
      </w:r>
      <w:proofErr w:type="spellEnd"/>
      <w:r w:rsidR="007A54B9" w:rsidRPr="00934381">
        <w:rPr>
          <w:lang w:val="cs-CZ"/>
        </w:rPr>
        <w:t xml:space="preserve"> on </w:t>
      </w:r>
      <w:proofErr w:type="spellStart"/>
      <w:r w:rsidR="007A54B9" w:rsidRPr="00934381">
        <w:rPr>
          <w:lang w:val="cs-CZ"/>
        </w:rPr>
        <w:t>Intelligent</w:t>
      </w:r>
      <w:proofErr w:type="spellEnd"/>
      <w:r w:rsidR="007A54B9" w:rsidRPr="00934381">
        <w:rPr>
          <w:lang w:val="cs-CZ"/>
        </w:rPr>
        <w:t xml:space="preserve"> </w:t>
      </w:r>
      <w:proofErr w:type="spellStart"/>
      <w:r w:rsidR="007A54B9" w:rsidRPr="00934381">
        <w:rPr>
          <w:lang w:val="cs-CZ"/>
        </w:rPr>
        <w:t>Information</w:t>
      </w:r>
      <w:proofErr w:type="spellEnd"/>
      <w:r w:rsidR="007A54B9" w:rsidRPr="00934381">
        <w:rPr>
          <w:lang w:val="cs-CZ"/>
        </w:rPr>
        <w:t xml:space="preserve"> and Database Systems ACIIDS 2009.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530E56">
      <w:pPr>
        <w:pStyle w:val="Literatura"/>
        <w:tabs>
          <w:tab w:val="left" w:pos="1080"/>
        </w:tabs>
        <w:spacing w:line="312" w:lineRule="auto"/>
        <w:ind w:left="570" w:hanging="570"/>
        <w:rPr>
          <w:lang w:val="en-US"/>
        </w:rPr>
      </w:pPr>
    </w:p>
    <w:p w:rsidR="00F51F89" w:rsidRDefault="00C235E6" w:rsidP="00C235E6">
      <w:pPr>
        <w:pStyle w:val="Literatura"/>
        <w:tabs>
          <w:tab w:val="left" w:pos="1080"/>
        </w:tabs>
        <w:spacing w:line="312" w:lineRule="auto"/>
        <w:rPr>
          <w:lang w:val="en-US"/>
        </w:rPr>
      </w:pPr>
      <w:r>
        <w:rPr>
          <w:lang w:val="cs-CZ"/>
        </w:rPr>
        <w:t>[5]</w:t>
      </w:r>
      <w:r>
        <w:rPr>
          <w:lang w:val="cs-CZ"/>
        </w:rPr>
        <w:tab/>
      </w:r>
      <w:proofErr w:type="spellStart"/>
      <w:r w:rsidR="00255E5A">
        <w:rPr>
          <w:lang w:val="cs-CZ"/>
        </w:rPr>
        <w:t>Deng</w:t>
      </w:r>
      <w:proofErr w:type="spellEnd"/>
      <w:r w:rsidR="00255E5A">
        <w:rPr>
          <w:lang w:val="cs-CZ"/>
        </w:rPr>
        <w:t xml:space="preserve">, C.; </w:t>
      </w:r>
      <w:proofErr w:type="spellStart"/>
      <w:r w:rsidR="00255E5A">
        <w:rPr>
          <w:lang w:val="cs-CZ"/>
        </w:rPr>
        <w:t>Shipeng</w:t>
      </w:r>
      <w:proofErr w:type="spellEnd"/>
      <w:r w:rsidR="00255E5A">
        <w:rPr>
          <w:lang w:val="cs-CZ"/>
        </w:rPr>
        <w:t>, Y.; Ji-</w:t>
      </w:r>
      <w:proofErr w:type="spellStart"/>
      <w:r w:rsidR="00255E5A">
        <w:rPr>
          <w:lang w:val="cs-CZ"/>
        </w:rPr>
        <w:t>Rong</w:t>
      </w:r>
      <w:proofErr w:type="spellEnd"/>
      <w:r w:rsidR="00255E5A">
        <w:rPr>
          <w:lang w:val="cs-CZ"/>
        </w:rPr>
        <w:t>, W. VIPS: a Vision-</w:t>
      </w:r>
      <w:proofErr w:type="spellStart"/>
      <w:r w:rsidR="00255E5A">
        <w:rPr>
          <w:lang w:val="cs-CZ"/>
        </w:rPr>
        <w:t>based</w:t>
      </w:r>
      <w:proofErr w:type="spellEnd"/>
      <w:r w:rsidR="00255E5A">
        <w:rPr>
          <w:lang w:val="cs-CZ"/>
        </w:rPr>
        <w:t xml:space="preserve"> </w:t>
      </w:r>
      <w:proofErr w:type="spellStart"/>
      <w:r w:rsidR="00255E5A">
        <w:rPr>
          <w:lang w:val="cs-CZ"/>
        </w:rPr>
        <w:t>Page</w:t>
      </w:r>
      <w:proofErr w:type="spellEnd"/>
      <w:r w:rsidR="00255E5A">
        <w:rPr>
          <w:lang w:val="cs-CZ"/>
        </w:rPr>
        <w:t xml:space="preserve"> </w:t>
      </w:r>
      <w:proofErr w:type="spellStart"/>
      <w:r w:rsidR="00255E5A">
        <w:rPr>
          <w:lang w:val="cs-CZ"/>
        </w:rPr>
        <w:t>Segmentation</w:t>
      </w:r>
      <w:proofErr w:type="spellEnd"/>
      <w:r>
        <w:rPr>
          <w:lang w:val="cs-CZ"/>
        </w:rPr>
        <w:t xml:space="preserve"> </w:t>
      </w:r>
      <w:proofErr w:type="spellStart"/>
      <w:r w:rsidR="00255E5A">
        <w:rPr>
          <w:lang w:val="cs-CZ"/>
        </w:rPr>
        <w:t>Algorithm</w:t>
      </w:r>
      <w:proofErr w:type="spellEnd"/>
      <w:r w:rsidR="00255E5A">
        <w:rPr>
          <w:lang w:val="cs-CZ"/>
        </w:rPr>
        <w:t xml:space="preserve">. </w:t>
      </w:r>
      <w:r>
        <w:rPr>
          <w:lang w:val="cs-CZ"/>
        </w:rPr>
        <w:t>2</w:t>
      </w:r>
      <w:r w:rsidR="00255E5A">
        <w:rPr>
          <w:lang w:val="cs-CZ"/>
        </w:rPr>
        <w:t xml:space="preserve">003, </w:t>
      </w:r>
      <w:r w:rsidR="00255E5A">
        <w:rPr>
          <w:lang w:val="en-US"/>
        </w:rPr>
        <w:t>[online]</w:t>
      </w:r>
    </w:p>
    <w:p w:rsidR="00FC1A93" w:rsidRDefault="00FC1A93" w:rsidP="00C235E6">
      <w:pPr>
        <w:pStyle w:val="Literatura"/>
        <w:tabs>
          <w:tab w:val="left" w:pos="1080"/>
        </w:tabs>
        <w:spacing w:line="312" w:lineRule="auto"/>
        <w:rPr>
          <w:lang w:val="en-US"/>
        </w:rPr>
      </w:pPr>
    </w:p>
    <w:p w:rsidR="00FC1A93" w:rsidRPr="000A5135" w:rsidRDefault="000A5135" w:rsidP="00C235E6">
      <w:pPr>
        <w:pStyle w:val="Literatura"/>
        <w:tabs>
          <w:tab w:val="left" w:pos="1080"/>
        </w:tabs>
        <w:spacing w:line="312" w:lineRule="auto"/>
        <w:rPr>
          <w:lang w:val="cs-CZ"/>
        </w:rPr>
      </w:pPr>
      <w:r>
        <w:rPr>
          <w:lang w:val="en-US"/>
        </w:rPr>
        <w:t>[6]</w:t>
      </w:r>
      <w:r>
        <w:rPr>
          <w:lang w:val="en-US"/>
        </w:rPr>
        <w:tab/>
      </w:r>
      <w:proofErr w:type="spellStart"/>
      <w:r>
        <w:rPr>
          <w:lang w:val="en-US"/>
        </w:rPr>
        <w:t>Popela</w:t>
      </w:r>
      <w:proofErr w:type="spellEnd"/>
      <w:r>
        <w:rPr>
          <w:lang w:val="en-US"/>
        </w:rPr>
        <w:t xml:space="preserve">, T. </w:t>
      </w:r>
      <w:proofErr w:type="spellStart"/>
      <w:r>
        <w:rPr>
          <w:lang w:val="en-US"/>
        </w:rPr>
        <w:t>Implementace</w:t>
      </w:r>
      <w:proofErr w:type="spellEnd"/>
      <w:r>
        <w:rPr>
          <w:lang w:val="en-US"/>
        </w:rPr>
        <w:t xml:space="preserve"> </w:t>
      </w:r>
      <w:proofErr w:type="spellStart"/>
      <w:r>
        <w:rPr>
          <w:lang w:val="en-US"/>
        </w:rPr>
        <w:t>algoritmu</w:t>
      </w:r>
      <w:proofErr w:type="spellEnd"/>
      <w:r>
        <w:rPr>
          <w:lang w:val="en-US"/>
        </w:rPr>
        <w:t xml:space="preserve"> pro vi</w:t>
      </w:r>
      <w:proofErr w:type="spellStart"/>
      <w:r>
        <w:rPr>
          <w:lang w:val="cs-CZ"/>
        </w:rPr>
        <w:t>zuální</w:t>
      </w:r>
      <w:proofErr w:type="spellEnd"/>
      <w:r>
        <w:rPr>
          <w:lang w:val="cs-CZ"/>
        </w:rPr>
        <w:t xml:space="preserve"> segmentaci www stránek, diplomová práce, Brno, FIT VUT v Brně, 2012</w:t>
      </w:r>
    </w:p>
    <w:p w:rsidR="00020172" w:rsidRPr="00823EC8" w:rsidRDefault="00020172" w:rsidP="00530E56">
      <w:pPr>
        <w:pStyle w:val="Literatura"/>
        <w:tabs>
          <w:tab w:val="left" w:pos="1080"/>
        </w:tabs>
        <w:spacing w:line="312" w:lineRule="auto"/>
        <w:ind w:left="1080" w:hanging="1080"/>
        <w:rPr>
          <w:lang w:val="cs-CZ"/>
        </w:rPr>
      </w:pPr>
    </w:p>
    <w:p w:rsidR="00C23E80" w:rsidRPr="00912EE1" w:rsidRDefault="00E75E54" w:rsidP="00145A7E">
      <w:pPr>
        <w:pStyle w:val="Literatura"/>
        <w:spacing w:line="312" w:lineRule="auto"/>
      </w:pPr>
      <w:r>
        <w:rPr>
          <w:lang w:val="cs-CZ"/>
        </w:rPr>
        <w:t>[7]</w:t>
      </w:r>
      <w:r w:rsidR="006B2808">
        <w:rPr>
          <w:lang w:val="cs-CZ"/>
        </w:rPr>
        <w:tab/>
      </w:r>
      <w:proofErr w:type="spellStart"/>
      <w:r w:rsidR="00145A7E">
        <w:rPr>
          <w:shd w:val="clear" w:color="auto" w:fill="FFFFFF"/>
        </w:rPr>
        <w:t>Zelený</w:t>
      </w:r>
      <w:proofErr w:type="spellEnd"/>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proofErr w:type="spellStart"/>
      <w:r w:rsidR="00145A7E" w:rsidRPr="00145A7E">
        <w:rPr>
          <w:shd w:val="clear" w:color="auto" w:fill="FFFFFF"/>
        </w:rPr>
        <w:t>B</w:t>
      </w:r>
      <w:r w:rsidR="00145A7E">
        <w:rPr>
          <w:shd w:val="clear" w:color="auto" w:fill="FFFFFF"/>
        </w:rPr>
        <w:t>urget</w:t>
      </w:r>
      <w:proofErr w:type="spellEnd"/>
      <w:r w:rsidR="00145A7E" w:rsidRPr="00145A7E">
        <w:rPr>
          <w:shd w:val="clear" w:color="auto" w:fill="FFFFFF"/>
        </w:rPr>
        <w:t xml:space="preserve"> R.</w:t>
      </w:r>
      <w:r w:rsidR="00145A7E" w:rsidRPr="00145A7E">
        <w:rPr>
          <w:rStyle w:val="apple-converted-space"/>
          <w:shd w:val="clear" w:color="auto" w:fill="FFFFFF"/>
        </w:rPr>
        <w:t> </w:t>
      </w:r>
      <w:hyperlink r:id="rId34" w:history="1">
        <w:r w:rsidR="00145A7E" w:rsidRPr="00145A7E">
          <w:rPr>
            <w:rStyle w:val="Hypertextovodkaz"/>
            <w:color w:val="auto"/>
            <w:u w:val="none"/>
            <w:shd w:val="clear" w:color="auto" w:fill="FFFFFF"/>
          </w:rPr>
          <w:t>Cluster-</w:t>
        </w:r>
        <w:proofErr w:type="spellStart"/>
        <w:r w:rsidR="00145A7E" w:rsidRPr="00145A7E">
          <w:rPr>
            <w:rStyle w:val="Hypertextovodkaz"/>
            <w:color w:val="auto"/>
            <w:u w:val="none"/>
            <w:shd w:val="clear" w:color="auto" w:fill="FFFFFF"/>
          </w:rPr>
          <w:t>based</w:t>
        </w:r>
        <w:proofErr w:type="spellEnd"/>
        <w:r w:rsidR="00145A7E" w:rsidRPr="00145A7E">
          <w:rPr>
            <w:rStyle w:val="Hypertextovodkaz"/>
            <w:color w:val="auto"/>
            <w:u w:val="none"/>
            <w:shd w:val="clear" w:color="auto" w:fill="FFFFFF"/>
          </w:rPr>
          <w:t xml:space="preserve"> Page Segmentation - a fast </w:t>
        </w:r>
        <w:proofErr w:type="spellStart"/>
        <w:r w:rsidR="00145A7E" w:rsidRPr="00145A7E">
          <w:rPr>
            <w:rStyle w:val="Hypertextovodkaz"/>
            <w:color w:val="auto"/>
            <w:u w:val="none"/>
            <w:shd w:val="clear" w:color="auto" w:fill="FFFFFF"/>
          </w:rPr>
          <w:t>and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precise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method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for</w:t>
        </w:r>
        <w:proofErr w:type="spellEnd"/>
        <w:r w:rsidR="00145A7E" w:rsidRPr="00145A7E">
          <w:rPr>
            <w:rStyle w:val="Hypertextovodkaz"/>
            <w:color w:val="auto"/>
            <w:u w:val="none"/>
            <w:shd w:val="clear" w:color="auto" w:fill="FFFFFF"/>
          </w:rPr>
          <w:t xml:space="preserve"> web </w:t>
        </w:r>
        <w:proofErr w:type="spellStart"/>
        <w:r w:rsidR="00145A7E" w:rsidRPr="00145A7E">
          <w:rPr>
            <w:rStyle w:val="Hypertextovodkaz"/>
            <w:color w:val="auto"/>
            <w:u w:val="none"/>
            <w:shd w:val="clear" w:color="auto" w:fill="FFFFFF"/>
          </w:rPr>
          <w:t>page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pre-processing</w:t>
        </w:r>
        <w:proofErr w:type="spellEnd"/>
      </w:hyperlink>
      <w:r w:rsidR="00145A7E" w:rsidRPr="00145A7E">
        <w:rPr>
          <w:shd w:val="clear" w:color="auto" w:fill="FFFFFF"/>
        </w:rPr>
        <w:t>. In:</w:t>
      </w:r>
      <w:r w:rsidR="00145A7E" w:rsidRPr="00145A7E">
        <w:rPr>
          <w:rStyle w:val="apple-converted-space"/>
          <w:shd w:val="clear" w:color="auto" w:fill="FFFFFF"/>
        </w:rPr>
        <w:t> </w:t>
      </w:r>
      <w:r w:rsidR="00145A7E" w:rsidRPr="00145A7E">
        <w:rPr>
          <w:i/>
          <w:iCs/>
          <w:shd w:val="clear" w:color="auto" w:fill="FFFFFF"/>
        </w:rPr>
        <w:t xml:space="preserve">The Third International Conference on Web </w:t>
      </w:r>
      <w:proofErr w:type="spellStart"/>
      <w:r w:rsidR="00145A7E" w:rsidRPr="00145A7E">
        <w:rPr>
          <w:i/>
          <w:iCs/>
          <w:shd w:val="clear" w:color="auto" w:fill="FFFFFF"/>
        </w:rPr>
        <w:t>Intelligence</w:t>
      </w:r>
      <w:proofErr w:type="spellEnd"/>
      <w:r w:rsidR="00145A7E" w:rsidRPr="00145A7E">
        <w:rPr>
          <w:i/>
          <w:iCs/>
          <w:shd w:val="clear" w:color="auto" w:fill="FFFFFF"/>
        </w:rPr>
        <w:t xml:space="preserve">, Mining </w:t>
      </w:r>
      <w:proofErr w:type="spellStart"/>
      <w:r w:rsidR="00145A7E" w:rsidRPr="00145A7E">
        <w:rPr>
          <w:i/>
          <w:iCs/>
          <w:shd w:val="clear" w:color="auto" w:fill="FFFFFF"/>
        </w:rPr>
        <w:t>and</w:t>
      </w:r>
      <w:proofErr w:type="spellEnd"/>
      <w:r w:rsidR="00145A7E" w:rsidRPr="00145A7E">
        <w:rPr>
          <w:i/>
          <w:iCs/>
          <w:shd w:val="clear" w:color="auto" w:fill="FFFFFF"/>
        </w:rPr>
        <w:t xml:space="preserve"> </w:t>
      </w:r>
      <w:proofErr w:type="spellStart"/>
      <w:r w:rsidR="00145A7E" w:rsidRPr="00145A7E">
        <w:rPr>
          <w:i/>
          <w:iCs/>
          <w:shd w:val="clear" w:color="auto" w:fill="FFFFFF"/>
        </w:rPr>
        <w:t>Semantics</w:t>
      </w:r>
      <w:proofErr w:type="spellEnd"/>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530E56">
      <w:pPr>
        <w:spacing w:line="312" w:lineRule="auto"/>
      </w:pPr>
    </w:p>
    <w:p w:rsidR="00BC30F0" w:rsidRDefault="00BC30F0" w:rsidP="00530E56">
      <w:pPr>
        <w:spacing w:line="312" w:lineRule="auto"/>
        <w:rPr>
          <w:lang w:val="en-US"/>
        </w:rPr>
      </w:pPr>
      <w:r>
        <w:rPr>
          <w:lang w:val="en-US"/>
        </w:rPr>
        <w:t>[8]</w:t>
      </w:r>
      <w:r w:rsidR="002A5A0F">
        <w:rPr>
          <w:lang w:val="en-US"/>
        </w:rPr>
        <w:tab/>
      </w:r>
      <w:proofErr w:type="spellStart"/>
      <w:r w:rsidR="00346357">
        <w:rPr>
          <w:lang w:val="en-US"/>
        </w:rPr>
        <w:t>Zeng</w:t>
      </w:r>
      <w:proofErr w:type="spellEnd"/>
      <w:r w:rsidR="00346357">
        <w:rPr>
          <w:lang w:val="en-US"/>
        </w:rPr>
        <w:t xml:space="preserve">, J.; Flanagan, B.; </w:t>
      </w:r>
      <w:proofErr w:type="spellStart"/>
      <w:r w:rsidR="00346357">
        <w:rPr>
          <w:lang w:val="en-US"/>
        </w:rPr>
        <w:t>Hirokawa</w:t>
      </w:r>
      <w:proofErr w:type="spellEnd"/>
      <w:r w:rsidR="00346357">
        <w:rPr>
          <w:lang w:val="en-US"/>
        </w:rPr>
        <w:t xml:space="preserve">, S. </w:t>
      </w:r>
      <w:proofErr w:type="gramStart"/>
      <w:r w:rsidR="00346357">
        <w:rPr>
          <w:lang w:val="en-US"/>
        </w:rPr>
        <w:t>A Web Page Segmentation Approach Using Visual Sema</w:t>
      </w:r>
      <w:r w:rsidR="004716F4">
        <w:rPr>
          <w:lang w:val="en-US"/>
        </w:rPr>
        <w:t>ntics.</w:t>
      </w:r>
      <w:proofErr w:type="gramEnd"/>
      <w:r w:rsidR="004716F4">
        <w:rPr>
          <w:lang w:val="en-US"/>
        </w:rPr>
        <w:t xml:space="preserve"> IEICE TRANS. INF. &amp; SYST</w:t>
      </w:r>
      <w:r w:rsidR="00346357">
        <w:rPr>
          <w:lang w:val="en-US"/>
        </w:rPr>
        <w:t>, Vol.E97-D, NO.2 February 2014</w:t>
      </w:r>
    </w:p>
    <w:p w:rsidR="00245462" w:rsidRDefault="00245462" w:rsidP="00530E56">
      <w:pPr>
        <w:spacing w:line="312" w:lineRule="auto"/>
        <w:rPr>
          <w:lang w:val="en-US"/>
        </w:rPr>
      </w:pPr>
    </w:p>
    <w:p w:rsidR="00245462" w:rsidRPr="00A575C1" w:rsidRDefault="00245462" w:rsidP="00530E56">
      <w:pPr>
        <w:spacing w:line="312" w:lineRule="auto"/>
      </w:pPr>
      <w:r>
        <w:rPr>
          <w:lang w:val="en-US"/>
        </w:rPr>
        <w:t>[9]</w:t>
      </w:r>
      <w:r w:rsidR="007C25E4">
        <w:rPr>
          <w:lang w:val="en-US"/>
        </w:rPr>
        <w:tab/>
      </w:r>
      <w:proofErr w:type="spellStart"/>
      <w:r w:rsidR="00A575C1">
        <w:rPr>
          <w:lang w:val="en-US"/>
        </w:rPr>
        <w:t>Zeng</w:t>
      </w:r>
      <w:proofErr w:type="spellEnd"/>
      <w:r w:rsidR="00A575C1">
        <w:rPr>
          <w:lang w:val="en-US"/>
        </w:rPr>
        <w:t xml:space="preserve">, J.; Flanagan, B.; </w:t>
      </w:r>
      <w:proofErr w:type="spellStart"/>
      <w:r w:rsidR="00A575C1">
        <w:rPr>
          <w:lang w:val="en-US"/>
        </w:rPr>
        <w:t>Hirokawa</w:t>
      </w:r>
      <w:proofErr w:type="spellEnd"/>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Proc. </w:t>
      </w:r>
      <w:proofErr w:type="spellStart"/>
      <w:r w:rsidR="00A575C1">
        <w:t>Int´l</w:t>
      </w:r>
      <w:proofErr w:type="spellEnd"/>
      <w:r w:rsidR="00A575C1">
        <w:t xml:space="preserve"> Symposium Web </w:t>
      </w:r>
      <w:proofErr w:type="spellStart"/>
      <w:r w:rsidR="00A575C1">
        <w:t>Engeneering</w:t>
      </w:r>
      <w:proofErr w:type="spellEnd"/>
      <w:r w:rsidR="00A575C1">
        <w:t xml:space="preserve"> and </w:t>
      </w:r>
      <w:proofErr w:type="spellStart"/>
      <w:r w:rsidR="00A575C1">
        <w:t>related</w:t>
      </w:r>
      <w:proofErr w:type="spellEnd"/>
      <w:r w:rsidR="00A575C1">
        <w:t xml:space="preserve"> </w:t>
      </w:r>
      <w:proofErr w:type="spellStart"/>
      <w:r w:rsidR="00A575C1">
        <w:t>problems</w:t>
      </w:r>
      <w:proofErr w:type="spellEnd"/>
      <w:r w:rsidR="00A575C1">
        <w:t xml:space="preserve">, June 2013, </w:t>
      </w:r>
      <w:r w:rsidR="00484C64">
        <w:t>str.</w:t>
      </w:r>
      <w:r w:rsidR="00A575C1">
        <w:t xml:space="preserve"> 66-70</w:t>
      </w:r>
    </w:p>
    <w:p w:rsidR="00906FA0" w:rsidRDefault="00906FA0" w:rsidP="00530E56">
      <w:pPr>
        <w:spacing w:line="312" w:lineRule="auto"/>
      </w:pPr>
    </w:p>
    <w:p w:rsidR="001559A2" w:rsidRDefault="001559A2" w:rsidP="00530E56">
      <w:pPr>
        <w:spacing w:line="312" w:lineRule="auto"/>
      </w:pPr>
      <w:r>
        <w:lastRenderedPageBreak/>
        <w:t>[10]</w:t>
      </w:r>
      <w:r w:rsidR="00F77FFA">
        <w:tab/>
      </w:r>
      <w:proofErr w:type="spellStart"/>
      <w:r w:rsidR="00F77FFA">
        <w:t>Zhang</w:t>
      </w:r>
      <w:proofErr w:type="spellEnd"/>
      <w:r w:rsidR="00F77FFA">
        <w:t xml:space="preserve">, K.; </w:t>
      </w:r>
      <w:proofErr w:type="spellStart"/>
      <w:r w:rsidR="00F77FFA">
        <w:t>Shasha</w:t>
      </w:r>
      <w:proofErr w:type="spellEnd"/>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SIAM J. </w:t>
      </w:r>
      <w:proofErr w:type="spellStart"/>
      <w:r w:rsidR="00F77FFA">
        <w:t>Comput</w:t>
      </w:r>
      <w:proofErr w:type="spellEnd"/>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530E56">
      <w:pPr>
        <w:spacing w:line="312" w:lineRule="auto"/>
      </w:pPr>
    </w:p>
    <w:p w:rsidR="00E24C23" w:rsidRDefault="00E24C23" w:rsidP="00530E56">
      <w:pPr>
        <w:spacing w:line="312" w:lineRule="auto"/>
      </w:pPr>
      <w:r>
        <w:rPr>
          <w:lang w:val="en-US"/>
        </w:rPr>
        <w:t>[11]</w:t>
      </w:r>
      <w:r w:rsidR="00101325">
        <w:rPr>
          <w:lang w:val="en-US"/>
        </w:rPr>
        <w:tab/>
      </w:r>
      <w:proofErr w:type="spellStart"/>
      <w:r w:rsidR="00043370">
        <w:rPr>
          <w:lang w:val="en-US"/>
        </w:rPr>
        <w:t>Amit</w:t>
      </w:r>
      <w:proofErr w:type="spellEnd"/>
      <w:r w:rsidR="00043370">
        <w:rPr>
          <w:lang w:val="en-US"/>
        </w:rPr>
        <w:t xml:space="preserve">, S. Modern information retrieval: a brief </w:t>
      </w:r>
      <w:proofErr w:type="spellStart"/>
      <w:r w:rsidR="00043370">
        <w:rPr>
          <w:lang w:val="en-US"/>
        </w:rPr>
        <w:t>overwiev</w:t>
      </w:r>
      <w:proofErr w:type="spellEnd"/>
      <w:r w:rsidR="00043370">
        <w:rPr>
          <w:lang w:val="en-US"/>
        </w:rPr>
        <w:t xml:space="preserve">. </w:t>
      </w:r>
      <w:r w:rsidR="00043370">
        <w:t xml:space="preserve">Bulletin </w:t>
      </w:r>
      <w:proofErr w:type="spellStart"/>
      <w:r w:rsidR="00043370">
        <w:t>of</w:t>
      </w:r>
      <w:proofErr w:type="spellEnd"/>
      <w:r w:rsidR="00043370">
        <w:t xml:space="preserve"> </w:t>
      </w:r>
      <w:proofErr w:type="spellStart"/>
      <w:r w:rsidR="00043370">
        <w:t>the</w:t>
      </w:r>
      <w:proofErr w:type="spellEnd"/>
      <w:r w:rsidR="00043370">
        <w:t xml:space="preserve"> IEEE </w:t>
      </w:r>
      <w:proofErr w:type="spellStart"/>
      <w:r w:rsidR="00043370">
        <w:t>Computer</w:t>
      </w:r>
      <w:proofErr w:type="spellEnd"/>
      <w:r w:rsidR="00043370">
        <w:t xml:space="preserve"> Society </w:t>
      </w:r>
      <w:proofErr w:type="spellStart"/>
      <w:r w:rsidR="00043370">
        <w:t>Technical</w:t>
      </w:r>
      <w:proofErr w:type="spellEnd"/>
      <w:r w:rsidR="00043370">
        <w:t xml:space="preserve"> </w:t>
      </w:r>
      <w:proofErr w:type="spellStart"/>
      <w:r w:rsidR="00043370">
        <w:t>Committee</w:t>
      </w:r>
      <w:proofErr w:type="spellEnd"/>
      <w:r w:rsidR="00043370">
        <w:t xml:space="preserve"> on Data </w:t>
      </w:r>
      <w:proofErr w:type="spellStart"/>
      <w:r w:rsidR="00043370">
        <w:t>Engineering</w:t>
      </w:r>
      <w:proofErr w:type="spellEnd"/>
      <w:r w:rsidR="00043370">
        <w:t>,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530E56">
      <w:pPr>
        <w:spacing w:line="312" w:lineRule="auto"/>
      </w:pPr>
    </w:p>
    <w:p w:rsidR="0039190F" w:rsidRDefault="0039190F" w:rsidP="00530E56">
      <w:pPr>
        <w:spacing w:line="312" w:lineRule="auto"/>
      </w:pPr>
      <w:r>
        <w:t>[12]</w:t>
      </w:r>
      <w:r>
        <w:tab/>
      </w:r>
      <w:proofErr w:type="spellStart"/>
      <w:r w:rsidR="00ED483A">
        <w:t>Deng</w:t>
      </w:r>
      <w:proofErr w:type="spellEnd"/>
      <w:r w:rsidR="00ED483A">
        <w:t xml:space="preserve">, C.; </w:t>
      </w:r>
      <w:proofErr w:type="spellStart"/>
      <w:r w:rsidR="00ED483A">
        <w:t>Shipeng</w:t>
      </w:r>
      <w:proofErr w:type="spellEnd"/>
      <w:r w:rsidR="00ED483A">
        <w:t>, Y.; Ji-</w:t>
      </w:r>
      <w:proofErr w:type="spellStart"/>
      <w:r w:rsidR="00ED483A">
        <w:t>Rong</w:t>
      </w:r>
      <w:proofErr w:type="spellEnd"/>
      <w:r w:rsidR="00ED483A">
        <w:t xml:space="preserve">, W. </w:t>
      </w:r>
      <w:proofErr w:type="spellStart"/>
      <w:r w:rsidR="00ED483A">
        <w:t>Block-based</w:t>
      </w:r>
      <w:proofErr w:type="spellEnd"/>
      <w:r w:rsidR="00ED483A">
        <w:t xml:space="preserve"> Web </w:t>
      </w:r>
      <w:proofErr w:type="spellStart"/>
      <w:r w:rsidR="00ED483A">
        <w:t>Search</w:t>
      </w:r>
      <w:proofErr w:type="spellEnd"/>
      <w:r w:rsidR="00ED483A">
        <w:t>. 2004, [online]</w:t>
      </w:r>
    </w:p>
    <w:p w:rsidR="00583110" w:rsidRDefault="00583110" w:rsidP="00530E56">
      <w:pPr>
        <w:spacing w:line="312" w:lineRule="auto"/>
        <w:rPr>
          <w:lang w:val="en-US"/>
        </w:rPr>
      </w:pPr>
    </w:p>
    <w:p w:rsidR="00815D23" w:rsidRPr="00DE7BF7" w:rsidRDefault="00815D23" w:rsidP="00530E56">
      <w:pPr>
        <w:spacing w:line="312" w:lineRule="auto"/>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proofErr w:type="spellStart"/>
      <w:r w:rsidR="00DE7BF7">
        <w:rPr>
          <w:rStyle w:val="apple-converted-space"/>
          <w:shd w:val="clear" w:color="auto" w:fill="FFFFFF"/>
        </w:rPr>
        <w:t>FITlayout</w:t>
      </w:r>
      <w:proofErr w:type="spellEnd"/>
      <w:r w:rsidR="00DE7BF7">
        <w:rPr>
          <w:rStyle w:val="apple-converted-space"/>
          <w:shd w:val="clear" w:color="auto" w:fill="FFFFFF"/>
        </w:rPr>
        <w:t xml:space="preserve"> Web </w:t>
      </w:r>
      <w:proofErr w:type="spellStart"/>
      <w:r w:rsidR="00DE7BF7">
        <w:rPr>
          <w:rStyle w:val="apple-converted-space"/>
          <w:shd w:val="clear" w:color="auto" w:fill="FFFFFF"/>
        </w:rPr>
        <w:t>Page</w:t>
      </w:r>
      <w:proofErr w:type="spellEnd"/>
      <w:r w:rsidR="00DE7BF7">
        <w:rPr>
          <w:rStyle w:val="apple-converted-space"/>
          <w:shd w:val="clear" w:color="auto" w:fill="FFFFFF"/>
        </w:rPr>
        <w:t xml:space="preserve"> </w:t>
      </w:r>
      <w:proofErr w:type="spellStart"/>
      <w:r w:rsidR="00DE7BF7">
        <w:rPr>
          <w:rStyle w:val="apple-converted-space"/>
          <w:shd w:val="clear" w:color="auto" w:fill="FFFFFF"/>
        </w:rPr>
        <w:t>Analysis</w:t>
      </w:r>
      <w:proofErr w:type="spellEnd"/>
      <w:r w:rsidR="00DE7BF7">
        <w:rPr>
          <w:rStyle w:val="apple-converted-space"/>
          <w:shd w:val="clear" w:color="auto" w:fill="FFFFFF"/>
        </w:rPr>
        <w:t xml:space="preserve"> Framework, 2014-2015, </w:t>
      </w:r>
      <w:r w:rsidR="00DE7BF7">
        <w:rPr>
          <w:rStyle w:val="apple-converted-space"/>
          <w:shd w:val="clear" w:color="auto" w:fill="FFFFFF"/>
          <w:lang w:val="en-US"/>
        </w:rPr>
        <w:t xml:space="preserve">[online], </w:t>
      </w:r>
      <w:r w:rsidR="00DE7BF7" w:rsidRPr="00DE7BF7">
        <w:rPr>
          <w:rStyle w:val="apple-converted-space"/>
          <w:shd w:val="clear" w:color="auto" w:fill="FFFFFF"/>
          <w:lang w:val="en-US"/>
        </w:rPr>
        <w:t>http://www.fit.vutbr.cz/~burgetr/FITLayout/</w:t>
      </w: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35"/>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73E" w:rsidRDefault="004C773E">
      <w:r>
        <w:separator/>
      </w:r>
    </w:p>
  </w:endnote>
  <w:endnote w:type="continuationSeparator" w:id="0">
    <w:p w:rsidR="004C773E" w:rsidRDefault="004C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rsidP="00877C96">
    <w:pPr>
      <w:pStyle w:val="Zpat"/>
      <w:framePr w:wrap="around" w:vAnchor="text" w:hAnchor="margin" w:xAlign="right" w:y="1"/>
      <w:rPr>
        <w:rStyle w:val="slostrnky"/>
      </w:rPr>
    </w:pPr>
    <w:r>
      <w:rPr>
        <w:rStyle w:val="slostrnky"/>
      </w:rPr>
      <w:fldChar w:fldCharType="begin"/>
    </w:r>
    <w:r>
      <w:rPr>
        <w:rStyle w:val="slostrnky"/>
      </w:rPr>
      <w:instrText xml:space="preserve">PAGE  </w:instrText>
    </w:r>
    <w:r>
      <w:rPr>
        <w:rStyle w:val="slostrnky"/>
      </w:rPr>
      <w:fldChar w:fldCharType="end"/>
    </w:r>
  </w:p>
  <w:p w:rsidR="00B7137C" w:rsidRDefault="00B7137C" w:rsidP="002975FF">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137C" w:rsidRDefault="00B7137C">
    <w:pPr>
      <w:pStyle w:val="Zpat"/>
      <w:jc w:val="center"/>
    </w:pPr>
  </w:p>
  <w:p w:rsidR="00B7137C" w:rsidRDefault="00B7137C" w:rsidP="00561A23">
    <w:pPr>
      <w:pStyle w:val="Zpat"/>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B7137C" w:rsidRDefault="00B7137C">
        <w:pPr>
          <w:pStyle w:val="Zpat"/>
          <w:jc w:val="center"/>
        </w:pPr>
        <w:r>
          <w:fldChar w:fldCharType="begin"/>
        </w:r>
        <w:r>
          <w:instrText>PAGE   \* MERGEFORMAT</w:instrText>
        </w:r>
        <w:r>
          <w:fldChar w:fldCharType="separate"/>
        </w:r>
        <w:r w:rsidR="00D50986">
          <w:rPr>
            <w:noProof/>
          </w:rPr>
          <w:t>27</w:t>
        </w:r>
        <w:r>
          <w:fldChar w:fldCharType="end"/>
        </w:r>
      </w:p>
    </w:sdtContent>
  </w:sdt>
  <w:p w:rsidR="00B7137C" w:rsidRDefault="00B7137C"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73E" w:rsidRDefault="004C773E">
      <w:r>
        <w:separator/>
      </w:r>
    </w:p>
  </w:footnote>
  <w:footnote w:type="continuationSeparator" w:id="0">
    <w:p w:rsidR="004C773E" w:rsidRDefault="004C773E">
      <w:r>
        <w:continuationSeparator/>
      </w:r>
    </w:p>
  </w:footnote>
  <w:footnote w:id="1">
    <w:p w:rsidR="00B7137C" w:rsidRDefault="00B7137C">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B7137C" w:rsidRDefault="00B7137C">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B7137C" w:rsidRDefault="00B7137C" w:rsidP="000175D4">
      <w:pPr>
        <w:pStyle w:val="Textpoznpodarou"/>
      </w:pPr>
      <w:r>
        <w:rPr>
          <w:rStyle w:val="Znakapoznpodarou"/>
        </w:rPr>
        <w:footnoteRef/>
      </w:r>
      <w:r>
        <w:t xml:space="preserve"> Ke stažení na </w:t>
      </w:r>
      <w:r w:rsidRPr="00DA16D2">
        <w:t>https://github.com/FitLayout/FitLayout.github.io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3">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4">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1">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2">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3">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6">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8">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1">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2">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5">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26">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7"/>
  </w:num>
  <w:num w:numId="4">
    <w:abstractNumId w:val="28"/>
  </w:num>
  <w:num w:numId="5">
    <w:abstractNumId w:val="27"/>
  </w:num>
  <w:num w:numId="6">
    <w:abstractNumId w:val="13"/>
  </w:num>
  <w:num w:numId="7">
    <w:abstractNumId w:val="23"/>
  </w:num>
  <w:num w:numId="8">
    <w:abstractNumId w:val="17"/>
  </w:num>
  <w:num w:numId="9">
    <w:abstractNumId w:val="3"/>
  </w:num>
  <w:num w:numId="10">
    <w:abstractNumId w:val="0"/>
  </w:num>
  <w:num w:numId="11">
    <w:abstractNumId w:val="12"/>
  </w:num>
  <w:num w:numId="12">
    <w:abstractNumId w:val="24"/>
  </w:num>
  <w:num w:numId="13">
    <w:abstractNumId w:val="21"/>
  </w:num>
  <w:num w:numId="14">
    <w:abstractNumId w:val="14"/>
  </w:num>
  <w:num w:numId="15">
    <w:abstractNumId w:val="10"/>
  </w:num>
  <w:num w:numId="16">
    <w:abstractNumId w:val="22"/>
  </w:num>
  <w:num w:numId="17">
    <w:abstractNumId w:val="25"/>
  </w:num>
  <w:num w:numId="18">
    <w:abstractNumId w:val="9"/>
  </w:num>
  <w:num w:numId="19">
    <w:abstractNumId w:val="8"/>
  </w:num>
  <w:num w:numId="20">
    <w:abstractNumId w:val="5"/>
  </w:num>
  <w:num w:numId="21">
    <w:abstractNumId w:val="16"/>
  </w:num>
  <w:num w:numId="22">
    <w:abstractNumId w:val="6"/>
  </w:num>
  <w:num w:numId="23">
    <w:abstractNumId w:val="26"/>
  </w:num>
  <w:num w:numId="24">
    <w:abstractNumId w:val="18"/>
  </w:num>
  <w:num w:numId="25">
    <w:abstractNumId w:val="4"/>
  </w:num>
  <w:num w:numId="26">
    <w:abstractNumId w:val="11"/>
  </w:num>
  <w:num w:numId="27">
    <w:abstractNumId w:val="20"/>
  </w:num>
  <w:num w:numId="28">
    <w:abstractNumId w:val="15"/>
  </w:num>
  <w:num w:numId="29">
    <w:abstractNumId w:val="29"/>
  </w:num>
  <w:num w:numId="30">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37CA"/>
    <w:rsid w:val="00004B7A"/>
    <w:rsid w:val="000068D4"/>
    <w:rsid w:val="00007CBC"/>
    <w:rsid w:val="00012454"/>
    <w:rsid w:val="00015363"/>
    <w:rsid w:val="000175D4"/>
    <w:rsid w:val="00020172"/>
    <w:rsid w:val="0002145A"/>
    <w:rsid w:val="000241DE"/>
    <w:rsid w:val="00024AA9"/>
    <w:rsid w:val="00027108"/>
    <w:rsid w:val="0002772A"/>
    <w:rsid w:val="00027A0E"/>
    <w:rsid w:val="000309C8"/>
    <w:rsid w:val="00031594"/>
    <w:rsid w:val="00031BFF"/>
    <w:rsid w:val="0003334B"/>
    <w:rsid w:val="000340E5"/>
    <w:rsid w:val="000356FD"/>
    <w:rsid w:val="00037527"/>
    <w:rsid w:val="000406D3"/>
    <w:rsid w:val="0004084B"/>
    <w:rsid w:val="00041F1D"/>
    <w:rsid w:val="00042640"/>
    <w:rsid w:val="00042693"/>
    <w:rsid w:val="00043370"/>
    <w:rsid w:val="00045629"/>
    <w:rsid w:val="00045D2E"/>
    <w:rsid w:val="00046152"/>
    <w:rsid w:val="00046B23"/>
    <w:rsid w:val="0005324F"/>
    <w:rsid w:val="000548C9"/>
    <w:rsid w:val="000564E0"/>
    <w:rsid w:val="00062FF9"/>
    <w:rsid w:val="0006323F"/>
    <w:rsid w:val="000676E6"/>
    <w:rsid w:val="00067E4E"/>
    <w:rsid w:val="00073170"/>
    <w:rsid w:val="000732E8"/>
    <w:rsid w:val="00073512"/>
    <w:rsid w:val="000739A9"/>
    <w:rsid w:val="00074478"/>
    <w:rsid w:val="00076E1D"/>
    <w:rsid w:val="00083B69"/>
    <w:rsid w:val="000847AD"/>
    <w:rsid w:val="0008511D"/>
    <w:rsid w:val="00085BB5"/>
    <w:rsid w:val="000870BA"/>
    <w:rsid w:val="000926B9"/>
    <w:rsid w:val="0009424B"/>
    <w:rsid w:val="00094795"/>
    <w:rsid w:val="00094FD9"/>
    <w:rsid w:val="000969E8"/>
    <w:rsid w:val="000A2752"/>
    <w:rsid w:val="000A4906"/>
    <w:rsid w:val="000A5135"/>
    <w:rsid w:val="000A71A7"/>
    <w:rsid w:val="000B0F8C"/>
    <w:rsid w:val="000B2D8B"/>
    <w:rsid w:val="000B42A5"/>
    <w:rsid w:val="000B585C"/>
    <w:rsid w:val="000B6C0E"/>
    <w:rsid w:val="000B75D4"/>
    <w:rsid w:val="000B75FE"/>
    <w:rsid w:val="000C00ED"/>
    <w:rsid w:val="000C1089"/>
    <w:rsid w:val="000C33F9"/>
    <w:rsid w:val="000C787B"/>
    <w:rsid w:val="000D56C6"/>
    <w:rsid w:val="000E0638"/>
    <w:rsid w:val="000E1643"/>
    <w:rsid w:val="000E26BA"/>
    <w:rsid w:val="000E3890"/>
    <w:rsid w:val="000E7564"/>
    <w:rsid w:val="000F5247"/>
    <w:rsid w:val="000F615B"/>
    <w:rsid w:val="000F6180"/>
    <w:rsid w:val="000F6D98"/>
    <w:rsid w:val="000F738B"/>
    <w:rsid w:val="00101325"/>
    <w:rsid w:val="0010140F"/>
    <w:rsid w:val="00102CA7"/>
    <w:rsid w:val="0010322C"/>
    <w:rsid w:val="00105CA4"/>
    <w:rsid w:val="00106840"/>
    <w:rsid w:val="00114120"/>
    <w:rsid w:val="00117302"/>
    <w:rsid w:val="00121980"/>
    <w:rsid w:val="001226F4"/>
    <w:rsid w:val="00122D0E"/>
    <w:rsid w:val="00126B24"/>
    <w:rsid w:val="00126F55"/>
    <w:rsid w:val="00131485"/>
    <w:rsid w:val="001325D1"/>
    <w:rsid w:val="00132D90"/>
    <w:rsid w:val="00132FD8"/>
    <w:rsid w:val="001336F3"/>
    <w:rsid w:val="001353A6"/>
    <w:rsid w:val="00137477"/>
    <w:rsid w:val="0014126A"/>
    <w:rsid w:val="001421B2"/>
    <w:rsid w:val="001445D7"/>
    <w:rsid w:val="00145A7E"/>
    <w:rsid w:val="00150FB8"/>
    <w:rsid w:val="00152F59"/>
    <w:rsid w:val="001559A2"/>
    <w:rsid w:val="00156192"/>
    <w:rsid w:val="00157AFD"/>
    <w:rsid w:val="001609DA"/>
    <w:rsid w:val="001636CD"/>
    <w:rsid w:val="00165434"/>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6A61"/>
    <w:rsid w:val="00197EF8"/>
    <w:rsid w:val="001A053F"/>
    <w:rsid w:val="001A50D3"/>
    <w:rsid w:val="001B0A3F"/>
    <w:rsid w:val="001B1152"/>
    <w:rsid w:val="001B2AD2"/>
    <w:rsid w:val="001B344C"/>
    <w:rsid w:val="001B37DA"/>
    <w:rsid w:val="001B51C6"/>
    <w:rsid w:val="001B74A7"/>
    <w:rsid w:val="001C07A2"/>
    <w:rsid w:val="001C1CDB"/>
    <w:rsid w:val="001C3A92"/>
    <w:rsid w:val="001C4B87"/>
    <w:rsid w:val="001C4E6D"/>
    <w:rsid w:val="001C6422"/>
    <w:rsid w:val="001D2378"/>
    <w:rsid w:val="001D361D"/>
    <w:rsid w:val="001D5418"/>
    <w:rsid w:val="001D5A85"/>
    <w:rsid w:val="001D685F"/>
    <w:rsid w:val="001D6905"/>
    <w:rsid w:val="001D692C"/>
    <w:rsid w:val="001D7DF0"/>
    <w:rsid w:val="001E2D19"/>
    <w:rsid w:val="001E3E87"/>
    <w:rsid w:val="001E432A"/>
    <w:rsid w:val="001E4495"/>
    <w:rsid w:val="001E4A6C"/>
    <w:rsid w:val="001E71E9"/>
    <w:rsid w:val="001F190F"/>
    <w:rsid w:val="001F30E8"/>
    <w:rsid w:val="001F45A3"/>
    <w:rsid w:val="001F61B5"/>
    <w:rsid w:val="002036EC"/>
    <w:rsid w:val="002106D0"/>
    <w:rsid w:val="00211433"/>
    <w:rsid w:val="0021627D"/>
    <w:rsid w:val="002170A2"/>
    <w:rsid w:val="00217190"/>
    <w:rsid w:val="00223857"/>
    <w:rsid w:val="002241FA"/>
    <w:rsid w:val="002266AF"/>
    <w:rsid w:val="002303B2"/>
    <w:rsid w:val="00237458"/>
    <w:rsid w:val="00240669"/>
    <w:rsid w:val="00241561"/>
    <w:rsid w:val="002436E6"/>
    <w:rsid w:val="00245462"/>
    <w:rsid w:val="002501D5"/>
    <w:rsid w:val="00253610"/>
    <w:rsid w:val="002545D6"/>
    <w:rsid w:val="00255E5A"/>
    <w:rsid w:val="00256E2D"/>
    <w:rsid w:val="0025793F"/>
    <w:rsid w:val="00260EC3"/>
    <w:rsid w:val="002616F1"/>
    <w:rsid w:val="00264F48"/>
    <w:rsid w:val="002671F1"/>
    <w:rsid w:val="00270053"/>
    <w:rsid w:val="0027576F"/>
    <w:rsid w:val="00277354"/>
    <w:rsid w:val="00277DFA"/>
    <w:rsid w:val="00282AB5"/>
    <w:rsid w:val="00287726"/>
    <w:rsid w:val="002946D9"/>
    <w:rsid w:val="00294C04"/>
    <w:rsid w:val="00296C1B"/>
    <w:rsid w:val="002975FF"/>
    <w:rsid w:val="002A242B"/>
    <w:rsid w:val="002A5203"/>
    <w:rsid w:val="002A5A0F"/>
    <w:rsid w:val="002B2A73"/>
    <w:rsid w:val="002B3F48"/>
    <w:rsid w:val="002B6654"/>
    <w:rsid w:val="002C0A91"/>
    <w:rsid w:val="002C167C"/>
    <w:rsid w:val="002C2F39"/>
    <w:rsid w:val="002C7575"/>
    <w:rsid w:val="002D2A1B"/>
    <w:rsid w:val="002D40B8"/>
    <w:rsid w:val="002D4BEA"/>
    <w:rsid w:val="002D4CA1"/>
    <w:rsid w:val="002D4EE7"/>
    <w:rsid w:val="002D4F71"/>
    <w:rsid w:val="002D5425"/>
    <w:rsid w:val="002D7560"/>
    <w:rsid w:val="002E1D8B"/>
    <w:rsid w:val="002E2408"/>
    <w:rsid w:val="002E6B5C"/>
    <w:rsid w:val="002F65F6"/>
    <w:rsid w:val="0030210F"/>
    <w:rsid w:val="00302D87"/>
    <w:rsid w:val="003031E5"/>
    <w:rsid w:val="00304637"/>
    <w:rsid w:val="003100C1"/>
    <w:rsid w:val="00312925"/>
    <w:rsid w:val="00312FDE"/>
    <w:rsid w:val="0031427D"/>
    <w:rsid w:val="00315032"/>
    <w:rsid w:val="003158E6"/>
    <w:rsid w:val="00316D0C"/>
    <w:rsid w:val="003220B1"/>
    <w:rsid w:val="00324CD8"/>
    <w:rsid w:val="0033017D"/>
    <w:rsid w:val="00331EA7"/>
    <w:rsid w:val="003330DA"/>
    <w:rsid w:val="0033415D"/>
    <w:rsid w:val="00334E64"/>
    <w:rsid w:val="00335724"/>
    <w:rsid w:val="003363A9"/>
    <w:rsid w:val="0034061E"/>
    <w:rsid w:val="00341521"/>
    <w:rsid w:val="003451C9"/>
    <w:rsid w:val="00345520"/>
    <w:rsid w:val="003460D2"/>
    <w:rsid w:val="00346357"/>
    <w:rsid w:val="003470A5"/>
    <w:rsid w:val="003513BB"/>
    <w:rsid w:val="00355729"/>
    <w:rsid w:val="003570C5"/>
    <w:rsid w:val="00360863"/>
    <w:rsid w:val="00361022"/>
    <w:rsid w:val="00361626"/>
    <w:rsid w:val="0036298D"/>
    <w:rsid w:val="00364B7B"/>
    <w:rsid w:val="00365282"/>
    <w:rsid w:val="003663C4"/>
    <w:rsid w:val="00366865"/>
    <w:rsid w:val="00366F7F"/>
    <w:rsid w:val="0037135A"/>
    <w:rsid w:val="00373219"/>
    <w:rsid w:val="00373625"/>
    <w:rsid w:val="00374778"/>
    <w:rsid w:val="00374DA2"/>
    <w:rsid w:val="00375BF5"/>
    <w:rsid w:val="00376218"/>
    <w:rsid w:val="0038066A"/>
    <w:rsid w:val="0038075B"/>
    <w:rsid w:val="003813F7"/>
    <w:rsid w:val="00385FC9"/>
    <w:rsid w:val="003868ED"/>
    <w:rsid w:val="00390A27"/>
    <w:rsid w:val="00390BB6"/>
    <w:rsid w:val="0039190F"/>
    <w:rsid w:val="003926B2"/>
    <w:rsid w:val="003938CA"/>
    <w:rsid w:val="00395DE4"/>
    <w:rsid w:val="003964FA"/>
    <w:rsid w:val="003977F9"/>
    <w:rsid w:val="00397D95"/>
    <w:rsid w:val="003A249B"/>
    <w:rsid w:val="003A25AF"/>
    <w:rsid w:val="003A4208"/>
    <w:rsid w:val="003A50B5"/>
    <w:rsid w:val="003A6B70"/>
    <w:rsid w:val="003A7047"/>
    <w:rsid w:val="003B02D8"/>
    <w:rsid w:val="003B0A8C"/>
    <w:rsid w:val="003B47B8"/>
    <w:rsid w:val="003B4EA9"/>
    <w:rsid w:val="003B526B"/>
    <w:rsid w:val="003C27CC"/>
    <w:rsid w:val="003C6123"/>
    <w:rsid w:val="003C7205"/>
    <w:rsid w:val="003D39C7"/>
    <w:rsid w:val="003D3ACC"/>
    <w:rsid w:val="003D607A"/>
    <w:rsid w:val="003D768F"/>
    <w:rsid w:val="003E7690"/>
    <w:rsid w:val="003F18DF"/>
    <w:rsid w:val="003F3BF7"/>
    <w:rsid w:val="003F3C04"/>
    <w:rsid w:val="003F4D25"/>
    <w:rsid w:val="003F4F27"/>
    <w:rsid w:val="003F6A1A"/>
    <w:rsid w:val="00401D54"/>
    <w:rsid w:val="00402E13"/>
    <w:rsid w:val="00403B07"/>
    <w:rsid w:val="00403BC8"/>
    <w:rsid w:val="00407727"/>
    <w:rsid w:val="00415761"/>
    <w:rsid w:val="00415FFC"/>
    <w:rsid w:val="00416BE9"/>
    <w:rsid w:val="00416C2C"/>
    <w:rsid w:val="0041786F"/>
    <w:rsid w:val="00417B27"/>
    <w:rsid w:val="00417DA5"/>
    <w:rsid w:val="004231D3"/>
    <w:rsid w:val="004249D5"/>
    <w:rsid w:val="00424BEB"/>
    <w:rsid w:val="00427900"/>
    <w:rsid w:val="00436872"/>
    <w:rsid w:val="00436B43"/>
    <w:rsid w:val="004370E4"/>
    <w:rsid w:val="004376E8"/>
    <w:rsid w:val="0044148C"/>
    <w:rsid w:val="004434FD"/>
    <w:rsid w:val="00451C90"/>
    <w:rsid w:val="00453ED1"/>
    <w:rsid w:val="00456AA4"/>
    <w:rsid w:val="00456CA8"/>
    <w:rsid w:val="00457630"/>
    <w:rsid w:val="0045763F"/>
    <w:rsid w:val="004615D0"/>
    <w:rsid w:val="004646F7"/>
    <w:rsid w:val="00467A08"/>
    <w:rsid w:val="00467D7F"/>
    <w:rsid w:val="004716F4"/>
    <w:rsid w:val="00472C1F"/>
    <w:rsid w:val="00476501"/>
    <w:rsid w:val="0048005F"/>
    <w:rsid w:val="00480A73"/>
    <w:rsid w:val="0048107A"/>
    <w:rsid w:val="00482CE5"/>
    <w:rsid w:val="00483997"/>
    <w:rsid w:val="00484C64"/>
    <w:rsid w:val="0048607F"/>
    <w:rsid w:val="00490F0D"/>
    <w:rsid w:val="00491E11"/>
    <w:rsid w:val="00493AAB"/>
    <w:rsid w:val="00493DBC"/>
    <w:rsid w:val="0049544D"/>
    <w:rsid w:val="004A056A"/>
    <w:rsid w:val="004A089E"/>
    <w:rsid w:val="004A29B1"/>
    <w:rsid w:val="004A6AD2"/>
    <w:rsid w:val="004B0A38"/>
    <w:rsid w:val="004B1D5E"/>
    <w:rsid w:val="004B2E33"/>
    <w:rsid w:val="004B59B5"/>
    <w:rsid w:val="004B602A"/>
    <w:rsid w:val="004B730B"/>
    <w:rsid w:val="004C0F33"/>
    <w:rsid w:val="004C191A"/>
    <w:rsid w:val="004C2259"/>
    <w:rsid w:val="004C2E32"/>
    <w:rsid w:val="004C773E"/>
    <w:rsid w:val="004C7CB2"/>
    <w:rsid w:val="004D07DD"/>
    <w:rsid w:val="004D13B6"/>
    <w:rsid w:val="004D1C77"/>
    <w:rsid w:val="004D25F1"/>
    <w:rsid w:val="004D2796"/>
    <w:rsid w:val="004D32B5"/>
    <w:rsid w:val="004D3D75"/>
    <w:rsid w:val="004D751C"/>
    <w:rsid w:val="004D7FBB"/>
    <w:rsid w:val="004E1788"/>
    <w:rsid w:val="004E2952"/>
    <w:rsid w:val="004E406C"/>
    <w:rsid w:val="004E4FF0"/>
    <w:rsid w:val="004E5381"/>
    <w:rsid w:val="004E5B7B"/>
    <w:rsid w:val="004E5BE3"/>
    <w:rsid w:val="004E7A66"/>
    <w:rsid w:val="004F0D09"/>
    <w:rsid w:val="004F4A90"/>
    <w:rsid w:val="004F4B76"/>
    <w:rsid w:val="004F6A9E"/>
    <w:rsid w:val="004F7EA1"/>
    <w:rsid w:val="005024C3"/>
    <w:rsid w:val="005035C4"/>
    <w:rsid w:val="0050535A"/>
    <w:rsid w:val="00512B65"/>
    <w:rsid w:val="00513166"/>
    <w:rsid w:val="00522063"/>
    <w:rsid w:val="005233E5"/>
    <w:rsid w:val="005234C7"/>
    <w:rsid w:val="0052420B"/>
    <w:rsid w:val="00527C60"/>
    <w:rsid w:val="00530E56"/>
    <w:rsid w:val="00530E8F"/>
    <w:rsid w:val="00531239"/>
    <w:rsid w:val="005313BF"/>
    <w:rsid w:val="00531E76"/>
    <w:rsid w:val="00532188"/>
    <w:rsid w:val="00532206"/>
    <w:rsid w:val="0053360D"/>
    <w:rsid w:val="0053374A"/>
    <w:rsid w:val="00535492"/>
    <w:rsid w:val="0053625A"/>
    <w:rsid w:val="00536291"/>
    <w:rsid w:val="00536C64"/>
    <w:rsid w:val="00536CBA"/>
    <w:rsid w:val="00540578"/>
    <w:rsid w:val="00540C25"/>
    <w:rsid w:val="00541079"/>
    <w:rsid w:val="005413C5"/>
    <w:rsid w:val="00541FC0"/>
    <w:rsid w:val="00542B28"/>
    <w:rsid w:val="0054346B"/>
    <w:rsid w:val="00547E2D"/>
    <w:rsid w:val="00557AFD"/>
    <w:rsid w:val="00557E2C"/>
    <w:rsid w:val="00557EA0"/>
    <w:rsid w:val="00561A23"/>
    <w:rsid w:val="00562D69"/>
    <w:rsid w:val="00564686"/>
    <w:rsid w:val="00566CED"/>
    <w:rsid w:val="0056727D"/>
    <w:rsid w:val="00570AF8"/>
    <w:rsid w:val="00574D7A"/>
    <w:rsid w:val="0057568C"/>
    <w:rsid w:val="00576818"/>
    <w:rsid w:val="00577A88"/>
    <w:rsid w:val="00581FD2"/>
    <w:rsid w:val="00583110"/>
    <w:rsid w:val="00584177"/>
    <w:rsid w:val="00594B2E"/>
    <w:rsid w:val="005956DA"/>
    <w:rsid w:val="005A2378"/>
    <w:rsid w:val="005A51F6"/>
    <w:rsid w:val="005A544B"/>
    <w:rsid w:val="005A6C50"/>
    <w:rsid w:val="005B1FC8"/>
    <w:rsid w:val="005B2FAE"/>
    <w:rsid w:val="005B4F15"/>
    <w:rsid w:val="005B564E"/>
    <w:rsid w:val="005B6693"/>
    <w:rsid w:val="005B7E12"/>
    <w:rsid w:val="005C0368"/>
    <w:rsid w:val="005C05F1"/>
    <w:rsid w:val="005C0977"/>
    <w:rsid w:val="005C1978"/>
    <w:rsid w:val="005C3DA8"/>
    <w:rsid w:val="005C4DA6"/>
    <w:rsid w:val="005C6B13"/>
    <w:rsid w:val="005D0F18"/>
    <w:rsid w:val="005D3CF1"/>
    <w:rsid w:val="005E1A31"/>
    <w:rsid w:val="005E1B0E"/>
    <w:rsid w:val="005E2474"/>
    <w:rsid w:val="005E4C05"/>
    <w:rsid w:val="005E7698"/>
    <w:rsid w:val="005F007E"/>
    <w:rsid w:val="005F0366"/>
    <w:rsid w:val="005F2719"/>
    <w:rsid w:val="005F3E30"/>
    <w:rsid w:val="005F4AE3"/>
    <w:rsid w:val="00602003"/>
    <w:rsid w:val="006035BE"/>
    <w:rsid w:val="00605EFA"/>
    <w:rsid w:val="00610C5E"/>
    <w:rsid w:val="00611AFD"/>
    <w:rsid w:val="0061450B"/>
    <w:rsid w:val="006147D4"/>
    <w:rsid w:val="00616C5A"/>
    <w:rsid w:val="006206DB"/>
    <w:rsid w:val="0062491F"/>
    <w:rsid w:val="00625053"/>
    <w:rsid w:val="00626CFD"/>
    <w:rsid w:val="00630B2A"/>
    <w:rsid w:val="006343D1"/>
    <w:rsid w:val="00634CAD"/>
    <w:rsid w:val="0063580F"/>
    <w:rsid w:val="0063586D"/>
    <w:rsid w:val="00635BE7"/>
    <w:rsid w:val="0063725E"/>
    <w:rsid w:val="0064024C"/>
    <w:rsid w:val="00643296"/>
    <w:rsid w:val="00645B37"/>
    <w:rsid w:val="00647A64"/>
    <w:rsid w:val="00651C03"/>
    <w:rsid w:val="00651C3C"/>
    <w:rsid w:val="00651EDF"/>
    <w:rsid w:val="00654701"/>
    <w:rsid w:val="0065672B"/>
    <w:rsid w:val="006602D4"/>
    <w:rsid w:val="006603D8"/>
    <w:rsid w:val="006627DB"/>
    <w:rsid w:val="00662A39"/>
    <w:rsid w:val="0066677B"/>
    <w:rsid w:val="00670DE7"/>
    <w:rsid w:val="00671E7A"/>
    <w:rsid w:val="006728BA"/>
    <w:rsid w:val="006749B1"/>
    <w:rsid w:val="00674DFD"/>
    <w:rsid w:val="00674F0B"/>
    <w:rsid w:val="006762EE"/>
    <w:rsid w:val="00677591"/>
    <w:rsid w:val="0068038F"/>
    <w:rsid w:val="00680B60"/>
    <w:rsid w:val="00681ABD"/>
    <w:rsid w:val="006859C2"/>
    <w:rsid w:val="00686304"/>
    <w:rsid w:val="00686BF9"/>
    <w:rsid w:val="006930A5"/>
    <w:rsid w:val="006A0002"/>
    <w:rsid w:val="006A050B"/>
    <w:rsid w:val="006A19EF"/>
    <w:rsid w:val="006A2620"/>
    <w:rsid w:val="006A57E2"/>
    <w:rsid w:val="006A656C"/>
    <w:rsid w:val="006A661C"/>
    <w:rsid w:val="006A6F80"/>
    <w:rsid w:val="006B2808"/>
    <w:rsid w:val="006B467C"/>
    <w:rsid w:val="006B492A"/>
    <w:rsid w:val="006B5956"/>
    <w:rsid w:val="006C07CA"/>
    <w:rsid w:val="006C124D"/>
    <w:rsid w:val="006C1309"/>
    <w:rsid w:val="006C131D"/>
    <w:rsid w:val="006C30FC"/>
    <w:rsid w:val="006D060B"/>
    <w:rsid w:val="006D1A85"/>
    <w:rsid w:val="006D313B"/>
    <w:rsid w:val="006D3653"/>
    <w:rsid w:val="006D38BB"/>
    <w:rsid w:val="006D3FE3"/>
    <w:rsid w:val="006D530E"/>
    <w:rsid w:val="006D6C56"/>
    <w:rsid w:val="006D7E3C"/>
    <w:rsid w:val="006E0515"/>
    <w:rsid w:val="006E1023"/>
    <w:rsid w:val="006E2E65"/>
    <w:rsid w:val="006E4D2F"/>
    <w:rsid w:val="006E6B20"/>
    <w:rsid w:val="006E7DFD"/>
    <w:rsid w:val="006F0EB5"/>
    <w:rsid w:val="006F0F63"/>
    <w:rsid w:val="006F3F3F"/>
    <w:rsid w:val="00701380"/>
    <w:rsid w:val="00701961"/>
    <w:rsid w:val="00702591"/>
    <w:rsid w:val="0070612A"/>
    <w:rsid w:val="00707302"/>
    <w:rsid w:val="00707930"/>
    <w:rsid w:val="007114A2"/>
    <w:rsid w:val="00713532"/>
    <w:rsid w:val="00714725"/>
    <w:rsid w:val="007178CD"/>
    <w:rsid w:val="00720139"/>
    <w:rsid w:val="00723649"/>
    <w:rsid w:val="00726708"/>
    <w:rsid w:val="00731354"/>
    <w:rsid w:val="00732A64"/>
    <w:rsid w:val="007333A9"/>
    <w:rsid w:val="00734BDC"/>
    <w:rsid w:val="00735B80"/>
    <w:rsid w:val="007364D9"/>
    <w:rsid w:val="007368C8"/>
    <w:rsid w:val="007379DD"/>
    <w:rsid w:val="00740AB8"/>
    <w:rsid w:val="00744EB1"/>
    <w:rsid w:val="00746481"/>
    <w:rsid w:val="00746C74"/>
    <w:rsid w:val="00747B77"/>
    <w:rsid w:val="0075386A"/>
    <w:rsid w:val="00753A0B"/>
    <w:rsid w:val="00755EDC"/>
    <w:rsid w:val="007614AD"/>
    <w:rsid w:val="00761563"/>
    <w:rsid w:val="0076230E"/>
    <w:rsid w:val="00762E61"/>
    <w:rsid w:val="007630F9"/>
    <w:rsid w:val="00763C3B"/>
    <w:rsid w:val="0076577D"/>
    <w:rsid w:val="00766EB6"/>
    <w:rsid w:val="00767F1C"/>
    <w:rsid w:val="007705CF"/>
    <w:rsid w:val="007733FA"/>
    <w:rsid w:val="00774B46"/>
    <w:rsid w:val="00775D10"/>
    <w:rsid w:val="00777676"/>
    <w:rsid w:val="0078025B"/>
    <w:rsid w:val="00781DCA"/>
    <w:rsid w:val="0078569C"/>
    <w:rsid w:val="00790AB0"/>
    <w:rsid w:val="00792274"/>
    <w:rsid w:val="00792F84"/>
    <w:rsid w:val="00794C8D"/>
    <w:rsid w:val="0079511C"/>
    <w:rsid w:val="00797178"/>
    <w:rsid w:val="007976FC"/>
    <w:rsid w:val="00797894"/>
    <w:rsid w:val="007A155C"/>
    <w:rsid w:val="007A54B9"/>
    <w:rsid w:val="007A5B3B"/>
    <w:rsid w:val="007A607F"/>
    <w:rsid w:val="007A71D6"/>
    <w:rsid w:val="007A7388"/>
    <w:rsid w:val="007B0D10"/>
    <w:rsid w:val="007B0EB1"/>
    <w:rsid w:val="007B160C"/>
    <w:rsid w:val="007B3F1A"/>
    <w:rsid w:val="007B5483"/>
    <w:rsid w:val="007C0343"/>
    <w:rsid w:val="007C15CD"/>
    <w:rsid w:val="007C25E4"/>
    <w:rsid w:val="007C2696"/>
    <w:rsid w:val="007C6EA3"/>
    <w:rsid w:val="007C78D9"/>
    <w:rsid w:val="007D1CBA"/>
    <w:rsid w:val="007D35CE"/>
    <w:rsid w:val="007D6E15"/>
    <w:rsid w:val="007E03F4"/>
    <w:rsid w:val="007E6187"/>
    <w:rsid w:val="007E6680"/>
    <w:rsid w:val="007E6A52"/>
    <w:rsid w:val="007E6F3A"/>
    <w:rsid w:val="007F0C23"/>
    <w:rsid w:val="007F2A97"/>
    <w:rsid w:val="007F3D6C"/>
    <w:rsid w:val="007F4271"/>
    <w:rsid w:val="007F511A"/>
    <w:rsid w:val="007F5D3A"/>
    <w:rsid w:val="00800E06"/>
    <w:rsid w:val="0080300D"/>
    <w:rsid w:val="008049F4"/>
    <w:rsid w:val="008054E5"/>
    <w:rsid w:val="008054ED"/>
    <w:rsid w:val="00811D80"/>
    <w:rsid w:val="0081273D"/>
    <w:rsid w:val="008144D9"/>
    <w:rsid w:val="008145C1"/>
    <w:rsid w:val="00814BC9"/>
    <w:rsid w:val="00814BD6"/>
    <w:rsid w:val="00815D23"/>
    <w:rsid w:val="00816223"/>
    <w:rsid w:val="0081762F"/>
    <w:rsid w:val="00823EC8"/>
    <w:rsid w:val="008245E6"/>
    <w:rsid w:val="00824ACE"/>
    <w:rsid w:val="00825309"/>
    <w:rsid w:val="00825333"/>
    <w:rsid w:val="00826653"/>
    <w:rsid w:val="008318D4"/>
    <w:rsid w:val="00834290"/>
    <w:rsid w:val="00851EDB"/>
    <w:rsid w:val="008528D2"/>
    <w:rsid w:val="0085332D"/>
    <w:rsid w:val="0085474D"/>
    <w:rsid w:val="00856577"/>
    <w:rsid w:val="00856F17"/>
    <w:rsid w:val="00857B91"/>
    <w:rsid w:val="008625A5"/>
    <w:rsid w:val="00862C45"/>
    <w:rsid w:val="0086622F"/>
    <w:rsid w:val="00867CEB"/>
    <w:rsid w:val="00870E4E"/>
    <w:rsid w:val="00877C96"/>
    <w:rsid w:val="00877DF7"/>
    <w:rsid w:val="00877F25"/>
    <w:rsid w:val="00880509"/>
    <w:rsid w:val="0088401B"/>
    <w:rsid w:val="0088697D"/>
    <w:rsid w:val="008872C3"/>
    <w:rsid w:val="00891EB5"/>
    <w:rsid w:val="0089252D"/>
    <w:rsid w:val="00895EBD"/>
    <w:rsid w:val="00897781"/>
    <w:rsid w:val="008A7CC1"/>
    <w:rsid w:val="008B3AE4"/>
    <w:rsid w:val="008B51E1"/>
    <w:rsid w:val="008B5E81"/>
    <w:rsid w:val="008B7C5E"/>
    <w:rsid w:val="008C0A26"/>
    <w:rsid w:val="008C1089"/>
    <w:rsid w:val="008C670E"/>
    <w:rsid w:val="008D1CA1"/>
    <w:rsid w:val="008D2BDA"/>
    <w:rsid w:val="008D3682"/>
    <w:rsid w:val="008D42BF"/>
    <w:rsid w:val="008D4912"/>
    <w:rsid w:val="008D492D"/>
    <w:rsid w:val="008D52F7"/>
    <w:rsid w:val="008D7F60"/>
    <w:rsid w:val="008E3C6F"/>
    <w:rsid w:val="008E40FD"/>
    <w:rsid w:val="008E51C2"/>
    <w:rsid w:val="008F0A11"/>
    <w:rsid w:val="008F6D46"/>
    <w:rsid w:val="00900164"/>
    <w:rsid w:val="00901CB2"/>
    <w:rsid w:val="00903E43"/>
    <w:rsid w:val="00904B80"/>
    <w:rsid w:val="00906FA0"/>
    <w:rsid w:val="009104F4"/>
    <w:rsid w:val="009108B8"/>
    <w:rsid w:val="00912EE1"/>
    <w:rsid w:val="00915132"/>
    <w:rsid w:val="009223B0"/>
    <w:rsid w:val="00923244"/>
    <w:rsid w:val="00923EDC"/>
    <w:rsid w:val="009254B3"/>
    <w:rsid w:val="0093055C"/>
    <w:rsid w:val="0093301F"/>
    <w:rsid w:val="00934381"/>
    <w:rsid w:val="00934686"/>
    <w:rsid w:val="00935290"/>
    <w:rsid w:val="00935C21"/>
    <w:rsid w:val="00943D28"/>
    <w:rsid w:val="00945787"/>
    <w:rsid w:val="00952B20"/>
    <w:rsid w:val="00953BBA"/>
    <w:rsid w:val="0095618F"/>
    <w:rsid w:val="00960CB5"/>
    <w:rsid w:val="00960F18"/>
    <w:rsid w:val="009624C3"/>
    <w:rsid w:val="00963E46"/>
    <w:rsid w:val="00964385"/>
    <w:rsid w:val="00965C54"/>
    <w:rsid w:val="00965E1E"/>
    <w:rsid w:val="00966127"/>
    <w:rsid w:val="00967EBF"/>
    <w:rsid w:val="009739C3"/>
    <w:rsid w:val="009741E1"/>
    <w:rsid w:val="009749BB"/>
    <w:rsid w:val="00974CE0"/>
    <w:rsid w:val="00977F3D"/>
    <w:rsid w:val="0098050C"/>
    <w:rsid w:val="009814CA"/>
    <w:rsid w:val="00981CED"/>
    <w:rsid w:val="009824F4"/>
    <w:rsid w:val="0098548D"/>
    <w:rsid w:val="00994135"/>
    <w:rsid w:val="00995773"/>
    <w:rsid w:val="00995B42"/>
    <w:rsid w:val="00996B90"/>
    <w:rsid w:val="00997907"/>
    <w:rsid w:val="00997DC4"/>
    <w:rsid w:val="009A25E1"/>
    <w:rsid w:val="009A5478"/>
    <w:rsid w:val="009A624B"/>
    <w:rsid w:val="009A6463"/>
    <w:rsid w:val="009B4354"/>
    <w:rsid w:val="009B47B2"/>
    <w:rsid w:val="009B6C92"/>
    <w:rsid w:val="009C3339"/>
    <w:rsid w:val="009C3D9A"/>
    <w:rsid w:val="009C5E1B"/>
    <w:rsid w:val="009C6A8B"/>
    <w:rsid w:val="009C6C6D"/>
    <w:rsid w:val="009C6D0F"/>
    <w:rsid w:val="009C7066"/>
    <w:rsid w:val="009C73BD"/>
    <w:rsid w:val="009D0DA3"/>
    <w:rsid w:val="009D4321"/>
    <w:rsid w:val="009D6C14"/>
    <w:rsid w:val="009E147A"/>
    <w:rsid w:val="009E31C0"/>
    <w:rsid w:val="009E455E"/>
    <w:rsid w:val="009E58B2"/>
    <w:rsid w:val="009E5FFE"/>
    <w:rsid w:val="009E6666"/>
    <w:rsid w:val="009F3E11"/>
    <w:rsid w:val="009F523A"/>
    <w:rsid w:val="009F7B84"/>
    <w:rsid w:val="00A0059E"/>
    <w:rsid w:val="00A00BB7"/>
    <w:rsid w:val="00A05FC4"/>
    <w:rsid w:val="00A121FA"/>
    <w:rsid w:val="00A12F6A"/>
    <w:rsid w:val="00A13265"/>
    <w:rsid w:val="00A13294"/>
    <w:rsid w:val="00A13D28"/>
    <w:rsid w:val="00A2173D"/>
    <w:rsid w:val="00A225D1"/>
    <w:rsid w:val="00A228A3"/>
    <w:rsid w:val="00A23BDC"/>
    <w:rsid w:val="00A249BE"/>
    <w:rsid w:val="00A250CA"/>
    <w:rsid w:val="00A25949"/>
    <w:rsid w:val="00A270C1"/>
    <w:rsid w:val="00A3377C"/>
    <w:rsid w:val="00A33A47"/>
    <w:rsid w:val="00A33D16"/>
    <w:rsid w:val="00A36394"/>
    <w:rsid w:val="00A37486"/>
    <w:rsid w:val="00A41B62"/>
    <w:rsid w:val="00A44A27"/>
    <w:rsid w:val="00A44EA8"/>
    <w:rsid w:val="00A4694E"/>
    <w:rsid w:val="00A52011"/>
    <w:rsid w:val="00A52B1D"/>
    <w:rsid w:val="00A5365C"/>
    <w:rsid w:val="00A551D5"/>
    <w:rsid w:val="00A57591"/>
    <w:rsid w:val="00A575C1"/>
    <w:rsid w:val="00A60228"/>
    <w:rsid w:val="00A64194"/>
    <w:rsid w:val="00A656FF"/>
    <w:rsid w:val="00A66D74"/>
    <w:rsid w:val="00A67BEC"/>
    <w:rsid w:val="00A70A53"/>
    <w:rsid w:val="00A70FDE"/>
    <w:rsid w:val="00A72D14"/>
    <w:rsid w:val="00A761AE"/>
    <w:rsid w:val="00A77255"/>
    <w:rsid w:val="00A80DE2"/>
    <w:rsid w:val="00A82974"/>
    <w:rsid w:val="00A84F4E"/>
    <w:rsid w:val="00A86523"/>
    <w:rsid w:val="00A91B21"/>
    <w:rsid w:val="00A92EC8"/>
    <w:rsid w:val="00A93077"/>
    <w:rsid w:val="00A93C63"/>
    <w:rsid w:val="00A9417A"/>
    <w:rsid w:val="00A94518"/>
    <w:rsid w:val="00A95963"/>
    <w:rsid w:val="00A967A3"/>
    <w:rsid w:val="00A96C72"/>
    <w:rsid w:val="00AA5829"/>
    <w:rsid w:val="00AA6A68"/>
    <w:rsid w:val="00AA6CE0"/>
    <w:rsid w:val="00AA76B5"/>
    <w:rsid w:val="00AA7B6C"/>
    <w:rsid w:val="00AB30FC"/>
    <w:rsid w:val="00AB6851"/>
    <w:rsid w:val="00AC1051"/>
    <w:rsid w:val="00AC1E1D"/>
    <w:rsid w:val="00AC33E3"/>
    <w:rsid w:val="00AC3529"/>
    <w:rsid w:val="00AC47B3"/>
    <w:rsid w:val="00AC5FF9"/>
    <w:rsid w:val="00AC6657"/>
    <w:rsid w:val="00AC77A1"/>
    <w:rsid w:val="00AD1DFB"/>
    <w:rsid w:val="00AD2280"/>
    <w:rsid w:val="00AD31DB"/>
    <w:rsid w:val="00AD4D36"/>
    <w:rsid w:val="00AD4DBD"/>
    <w:rsid w:val="00AD5B72"/>
    <w:rsid w:val="00AD68C5"/>
    <w:rsid w:val="00AE0FD5"/>
    <w:rsid w:val="00AE195B"/>
    <w:rsid w:val="00AE1ECC"/>
    <w:rsid w:val="00AE1FBC"/>
    <w:rsid w:val="00AE75C1"/>
    <w:rsid w:val="00AF03EA"/>
    <w:rsid w:val="00AF4C04"/>
    <w:rsid w:val="00AF501E"/>
    <w:rsid w:val="00AF5915"/>
    <w:rsid w:val="00AF750D"/>
    <w:rsid w:val="00AF7D23"/>
    <w:rsid w:val="00B012A5"/>
    <w:rsid w:val="00B01531"/>
    <w:rsid w:val="00B0244F"/>
    <w:rsid w:val="00B0255C"/>
    <w:rsid w:val="00B06428"/>
    <w:rsid w:val="00B06FBD"/>
    <w:rsid w:val="00B105D9"/>
    <w:rsid w:val="00B11217"/>
    <w:rsid w:val="00B11EF1"/>
    <w:rsid w:val="00B1436E"/>
    <w:rsid w:val="00B2320C"/>
    <w:rsid w:val="00B26D11"/>
    <w:rsid w:val="00B30984"/>
    <w:rsid w:val="00B31EFF"/>
    <w:rsid w:val="00B33C93"/>
    <w:rsid w:val="00B3458D"/>
    <w:rsid w:val="00B35082"/>
    <w:rsid w:val="00B35D50"/>
    <w:rsid w:val="00B43943"/>
    <w:rsid w:val="00B44206"/>
    <w:rsid w:val="00B45261"/>
    <w:rsid w:val="00B50927"/>
    <w:rsid w:val="00B533E6"/>
    <w:rsid w:val="00B53934"/>
    <w:rsid w:val="00B57B5A"/>
    <w:rsid w:val="00B63458"/>
    <w:rsid w:val="00B65AB3"/>
    <w:rsid w:val="00B65AD9"/>
    <w:rsid w:val="00B673D2"/>
    <w:rsid w:val="00B67B4D"/>
    <w:rsid w:val="00B7137C"/>
    <w:rsid w:val="00B719C3"/>
    <w:rsid w:val="00B76422"/>
    <w:rsid w:val="00B85268"/>
    <w:rsid w:val="00B912F5"/>
    <w:rsid w:val="00B9232C"/>
    <w:rsid w:val="00B961DA"/>
    <w:rsid w:val="00B962EE"/>
    <w:rsid w:val="00B96C05"/>
    <w:rsid w:val="00B97ADF"/>
    <w:rsid w:val="00BA3B3A"/>
    <w:rsid w:val="00BA7849"/>
    <w:rsid w:val="00BB0E9E"/>
    <w:rsid w:val="00BB4CAA"/>
    <w:rsid w:val="00BB4FCC"/>
    <w:rsid w:val="00BB573C"/>
    <w:rsid w:val="00BC038F"/>
    <w:rsid w:val="00BC30F0"/>
    <w:rsid w:val="00BD1195"/>
    <w:rsid w:val="00BD16C4"/>
    <w:rsid w:val="00BD24C2"/>
    <w:rsid w:val="00BD2B38"/>
    <w:rsid w:val="00BD2ED5"/>
    <w:rsid w:val="00BE0185"/>
    <w:rsid w:val="00BE28DF"/>
    <w:rsid w:val="00BE2C6C"/>
    <w:rsid w:val="00BE669A"/>
    <w:rsid w:val="00BF3E19"/>
    <w:rsid w:val="00BF45B9"/>
    <w:rsid w:val="00C00D9E"/>
    <w:rsid w:val="00C02F69"/>
    <w:rsid w:val="00C078C3"/>
    <w:rsid w:val="00C14C54"/>
    <w:rsid w:val="00C17786"/>
    <w:rsid w:val="00C20A76"/>
    <w:rsid w:val="00C21457"/>
    <w:rsid w:val="00C235E6"/>
    <w:rsid w:val="00C23E80"/>
    <w:rsid w:val="00C24545"/>
    <w:rsid w:val="00C25ADA"/>
    <w:rsid w:val="00C260B6"/>
    <w:rsid w:val="00C26DB2"/>
    <w:rsid w:val="00C278CF"/>
    <w:rsid w:val="00C32412"/>
    <w:rsid w:val="00C3369E"/>
    <w:rsid w:val="00C35EF1"/>
    <w:rsid w:val="00C36C76"/>
    <w:rsid w:val="00C41399"/>
    <w:rsid w:val="00C43335"/>
    <w:rsid w:val="00C467BF"/>
    <w:rsid w:val="00C471F1"/>
    <w:rsid w:val="00C518D6"/>
    <w:rsid w:val="00C53C95"/>
    <w:rsid w:val="00C54229"/>
    <w:rsid w:val="00C54588"/>
    <w:rsid w:val="00C54CB0"/>
    <w:rsid w:val="00C55A7C"/>
    <w:rsid w:val="00C63C76"/>
    <w:rsid w:val="00C64030"/>
    <w:rsid w:val="00C651BC"/>
    <w:rsid w:val="00C65EA9"/>
    <w:rsid w:val="00C660F2"/>
    <w:rsid w:val="00C66646"/>
    <w:rsid w:val="00C6670B"/>
    <w:rsid w:val="00C674D3"/>
    <w:rsid w:val="00C71DDA"/>
    <w:rsid w:val="00C73A8A"/>
    <w:rsid w:val="00C73C5A"/>
    <w:rsid w:val="00C74152"/>
    <w:rsid w:val="00C75E23"/>
    <w:rsid w:val="00C81769"/>
    <w:rsid w:val="00C82CD1"/>
    <w:rsid w:val="00C85263"/>
    <w:rsid w:val="00C87EB1"/>
    <w:rsid w:val="00C90604"/>
    <w:rsid w:val="00C942ED"/>
    <w:rsid w:val="00C9464A"/>
    <w:rsid w:val="00C95F55"/>
    <w:rsid w:val="00C97464"/>
    <w:rsid w:val="00C979C1"/>
    <w:rsid w:val="00CA03B5"/>
    <w:rsid w:val="00CA0E59"/>
    <w:rsid w:val="00CA25F7"/>
    <w:rsid w:val="00CA4A8B"/>
    <w:rsid w:val="00CA50CA"/>
    <w:rsid w:val="00CA5D9B"/>
    <w:rsid w:val="00CA62AB"/>
    <w:rsid w:val="00CB3141"/>
    <w:rsid w:val="00CB4D2A"/>
    <w:rsid w:val="00CB61D4"/>
    <w:rsid w:val="00CB76B3"/>
    <w:rsid w:val="00CC0F1E"/>
    <w:rsid w:val="00CC6CBA"/>
    <w:rsid w:val="00CD0299"/>
    <w:rsid w:val="00CD29AE"/>
    <w:rsid w:val="00CD2C19"/>
    <w:rsid w:val="00CD2D4D"/>
    <w:rsid w:val="00CE0862"/>
    <w:rsid w:val="00CE10EB"/>
    <w:rsid w:val="00CE23A2"/>
    <w:rsid w:val="00CE3B1C"/>
    <w:rsid w:val="00CE4A66"/>
    <w:rsid w:val="00CE5175"/>
    <w:rsid w:val="00CE67D9"/>
    <w:rsid w:val="00CE6C79"/>
    <w:rsid w:val="00CF067B"/>
    <w:rsid w:val="00CF0757"/>
    <w:rsid w:val="00CF1150"/>
    <w:rsid w:val="00CF5D1B"/>
    <w:rsid w:val="00CF5D8D"/>
    <w:rsid w:val="00CF620C"/>
    <w:rsid w:val="00D00C9A"/>
    <w:rsid w:val="00D02A96"/>
    <w:rsid w:val="00D030D6"/>
    <w:rsid w:val="00D07384"/>
    <w:rsid w:val="00D11C72"/>
    <w:rsid w:val="00D1268B"/>
    <w:rsid w:val="00D141B0"/>
    <w:rsid w:val="00D154CE"/>
    <w:rsid w:val="00D23FFA"/>
    <w:rsid w:val="00D258C5"/>
    <w:rsid w:val="00D25B7A"/>
    <w:rsid w:val="00D2651F"/>
    <w:rsid w:val="00D267EE"/>
    <w:rsid w:val="00D27326"/>
    <w:rsid w:val="00D27D1F"/>
    <w:rsid w:val="00D316F9"/>
    <w:rsid w:val="00D32A27"/>
    <w:rsid w:val="00D35EB5"/>
    <w:rsid w:val="00D36D08"/>
    <w:rsid w:val="00D36FAA"/>
    <w:rsid w:val="00D41A03"/>
    <w:rsid w:val="00D438FF"/>
    <w:rsid w:val="00D4508C"/>
    <w:rsid w:val="00D45187"/>
    <w:rsid w:val="00D46DFF"/>
    <w:rsid w:val="00D47099"/>
    <w:rsid w:val="00D50986"/>
    <w:rsid w:val="00D51714"/>
    <w:rsid w:val="00D52ED7"/>
    <w:rsid w:val="00D5319E"/>
    <w:rsid w:val="00D53200"/>
    <w:rsid w:val="00D537FC"/>
    <w:rsid w:val="00D5380A"/>
    <w:rsid w:val="00D53F10"/>
    <w:rsid w:val="00D56399"/>
    <w:rsid w:val="00D606AA"/>
    <w:rsid w:val="00D636E0"/>
    <w:rsid w:val="00D63743"/>
    <w:rsid w:val="00D63779"/>
    <w:rsid w:val="00D63DA6"/>
    <w:rsid w:val="00D66C31"/>
    <w:rsid w:val="00D6710F"/>
    <w:rsid w:val="00D6743E"/>
    <w:rsid w:val="00D704BF"/>
    <w:rsid w:val="00D71B92"/>
    <w:rsid w:val="00D72855"/>
    <w:rsid w:val="00D74182"/>
    <w:rsid w:val="00D75321"/>
    <w:rsid w:val="00D75415"/>
    <w:rsid w:val="00D754E0"/>
    <w:rsid w:val="00D75E29"/>
    <w:rsid w:val="00D81429"/>
    <w:rsid w:val="00D83A14"/>
    <w:rsid w:val="00D849B3"/>
    <w:rsid w:val="00D84AF7"/>
    <w:rsid w:val="00D8532F"/>
    <w:rsid w:val="00D854C5"/>
    <w:rsid w:val="00D87FD4"/>
    <w:rsid w:val="00D91314"/>
    <w:rsid w:val="00D91B1F"/>
    <w:rsid w:val="00D9201C"/>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1058"/>
    <w:rsid w:val="00DB1F1A"/>
    <w:rsid w:val="00DB2E63"/>
    <w:rsid w:val="00DB39DD"/>
    <w:rsid w:val="00DB3D4C"/>
    <w:rsid w:val="00DB79B1"/>
    <w:rsid w:val="00DC11BC"/>
    <w:rsid w:val="00DC273C"/>
    <w:rsid w:val="00DC359A"/>
    <w:rsid w:val="00DC3D69"/>
    <w:rsid w:val="00DC51CE"/>
    <w:rsid w:val="00DC7E56"/>
    <w:rsid w:val="00DD3809"/>
    <w:rsid w:val="00DD5CC8"/>
    <w:rsid w:val="00DD6300"/>
    <w:rsid w:val="00DD711B"/>
    <w:rsid w:val="00DE11E5"/>
    <w:rsid w:val="00DE1757"/>
    <w:rsid w:val="00DE5479"/>
    <w:rsid w:val="00DE6086"/>
    <w:rsid w:val="00DE6590"/>
    <w:rsid w:val="00DE7BF7"/>
    <w:rsid w:val="00DE7DB0"/>
    <w:rsid w:val="00DF1E1F"/>
    <w:rsid w:val="00DF1E56"/>
    <w:rsid w:val="00DF7503"/>
    <w:rsid w:val="00E00E95"/>
    <w:rsid w:val="00E020B5"/>
    <w:rsid w:val="00E02855"/>
    <w:rsid w:val="00E04625"/>
    <w:rsid w:val="00E05455"/>
    <w:rsid w:val="00E079D2"/>
    <w:rsid w:val="00E07A92"/>
    <w:rsid w:val="00E15E7E"/>
    <w:rsid w:val="00E16783"/>
    <w:rsid w:val="00E17D96"/>
    <w:rsid w:val="00E2381B"/>
    <w:rsid w:val="00E24C23"/>
    <w:rsid w:val="00E2517E"/>
    <w:rsid w:val="00E25B7E"/>
    <w:rsid w:val="00E30E14"/>
    <w:rsid w:val="00E35BCF"/>
    <w:rsid w:val="00E36D99"/>
    <w:rsid w:val="00E370BB"/>
    <w:rsid w:val="00E44764"/>
    <w:rsid w:val="00E451CB"/>
    <w:rsid w:val="00E45481"/>
    <w:rsid w:val="00E47FF0"/>
    <w:rsid w:val="00E55058"/>
    <w:rsid w:val="00E5665C"/>
    <w:rsid w:val="00E570BD"/>
    <w:rsid w:val="00E60E39"/>
    <w:rsid w:val="00E61039"/>
    <w:rsid w:val="00E63D81"/>
    <w:rsid w:val="00E650D6"/>
    <w:rsid w:val="00E65B98"/>
    <w:rsid w:val="00E662B5"/>
    <w:rsid w:val="00E671A6"/>
    <w:rsid w:val="00E67908"/>
    <w:rsid w:val="00E7067D"/>
    <w:rsid w:val="00E70797"/>
    <w:rsid w:val="00E71002"/>
    <w:rsid w:val="00E744CA"/>
    <w:rsid w:val="00E75E54"/>
    <w:rsid w:val="00E760FD"/>
    <w:rsid w:val="00E7681A"/>
    <w:rsid w:val="00E76B74"/>
    <w:rsid w:val="00E770E8"/>
    <w:rsid w:val="00E808F7"/>
    <w:rsid w:val="00E83891"/>
    <w:rsid w:val="00E8423B"/>
    <w:rsid w:val="00E905C2"/>
    <w:rsid w:val="00E92488"/>
    <w:rsid w:val="00E94477"/>
    <w:rsid w:val="00E95E32"/>
    <w:rsid w:val="00E9752E"/>
    <w:rsid w:val="00E97632"/>
    <w:rsid w:val="00EA0609"/>
    <w:rsid w:val="00EA106B"/>
    <w:rsid w:val="00EA1291"/>
    <w:rsid w:val="00EA1CE8"/>
    <w:rsid w:val="00EA4F34"/>
    <w:rsid w:val="00EA60EF"/>
    <w:rsid w:val="00EA6884"/>
    <w:rsid w:val="00EB02CF"/>
    <w:rsid w:val="00EB1F6E"/>
    <w:rsid w:val="00EB273A"/>
    <w:rsid w:val="00EB3125"/>
    <w:rsid w:val="00EC0D84"/>
    <w:rsid w:val="00EC10D5"/>
    <w:rsid w:val="00EC2CA2"/>
    <w:rsid w:val="00EC60DF"/>
    <w:rsid w:val="00ED18A4"/>
    <w:rsid w:val="00ED36F7"/>
    <w:rsid w:val="00ED483A"/>
    <w:rsid w:val="00ED7847"/>
    <w:rsid w:val="00EE09F2"/>
    <w:rsid w:val="00EF0A16"/>
    <w:rsid w:val="00EF0C16"/>
    <w:rsid w:val="00EF30E5"/>
    <w:rsid w:val="00EF4242"/>
    <w:rsid w:val="00EF77D7"/>
    <w:rsid w:val="00F0034B"/>
    <w:rsid w:val="00F04E4F"/>
    <w:rsid w:val="00F05580"/>
    <w:rsid w:val="00F06F04"/>
    <w:rsid w:val="00F1428D"/>
    <w:rsid w:val="00F14C7B"/>
    <w:rsid w:val="00F14CD7"/>
    <w:rsid w:val="00F173C6"/>
    <w:rsid w:val="00F21FE2"/>
    <w:rsid w:val="00F23730"/>
    <w:rsid w:val="00F2534A"/>
    <w:rsid w:val="00F26672"/>
    <w:rsid w:val="00F27960"/>
    <w:rsid w:val="00F302E4"/>
    <w:rsid w:val="00F30858"/>
    <w:rsid w:val="00F316A3"/>
    <w:rsid w:val="00F31F52"/>
    <w:rsid w:val="00F3318E"/>
    <w:rsid w:val="00F40FC3"/>
    <w:rsid w:val="00F44141"/>
    <w:rsid w:val="00F45896"/>
    <w:rsid w:val="00F46D46"/>
    <w:rsid w:val="00F46EC9"/>
    <w:rsid w:val="00F50C0E"/>
    <w:rsid w:val="00F51051"/>
    <w:rsid w:val="00F51F89"/>
    <w:rsid w:val="00F5282A"/>
    <w:rsid w:val="00F5300D"/>
    <w:rsid w:val="00F55100"/>
    <w:rsid w:val="00F55ABF"/>
    <w:rsid w:val="00F55CC3"/>
    <w:rsid w:val="00F567FA"/>
    <w:rsid w:val="00F575E8"/>
    <w:rsid w:val="00F57C31"/>
    <w:rsid w:val="00F57F38"/>
    <w:rsid w:val="00F61ED8"/>
    <w:rsid w:val="00F62F37"/>
    <w:rsid w:val="00F65B2B"/>
    <w:rsid w:val="00F671BE"/>
    <w:rsid w:val="00F70D73"/>
    <w:rsid w:val="00F71DCD"/>
    <w:rsid w:val="00F72B52"/>
    <w:rsid w:val="00F73171"/>
    <w:rsid w:val="00F77623"/>
    <w:rsid w:val="00F778FB"/>
    <w:rsid w:val="00F77FFA"/>
    <w:rsid w:val="00F818C8"/>
    <w:rsid w:val="00F819A0"/>
    <w:rsid w:val="00F821DC"/>
    <w:rsid w:val="00F82A29"/>
    <w:rsid w:val="00F83BCE"/>
    <w:rsid w:val="00F85347"/>
    <w:rsid w:val="00F872FF"/>
    <w:rsid w:val="00F90419"/>
    <w:rsid w:val="00F9222C"/>
    <w:rsid w:val="00F92C81"/>
    <w:rsid w:val="00F94F83"/>
    <w:rsid w:val="00F97096"/>
    <w:rsid w:val="00FA0315"/>
    <w:rsid w:val="00FA051C"/>
    <w:rsid w:val="00FA32F9"/>
    <w:rsid w:val="00FA3DF4"/>
    <w:rsid w:val="00FA4F19"/>
    <w:rsid w:val="00FA5214"/>
    <w:rsid w:val="00FA7F22"/>
    <w:rsid w:val="00FB0272"/>
    <w:rsid w:val="00FB2A65"/>
    <w:rsid w:val="00FB3FAB"/>
    <w:rsid w:val="00FB4444"/>
    <w:rsid w:val="00FB5D94"/>
    <w:rsid w:val="00FB67E5"/>
    <w:rsid w:val="00FB6BD7"/>
    <w:rsid w:val="00FB6FF7"/>
    <w:rsid w:val="00FC1A93"/>
    <w:rsid w:val="00FC39ED"/>
    <w:rsid w:val="00FC3E94"/>
    <w:rsid w:val="00FC468F"/>
    <w:rsid w:val="00FC50AC"/>
    <w:rsid w:val="00FC5DD5"/>
    <w:rsid w:val="00FC5F4E"/>
    <w:rsid w:val="00FD4DE9"/>
    <w:rsid w:val="00FD50BA"/>
    <w:rsid w:val="00FD53C8"/>
    <w:rsid w:val="00FD5733"/>
    <w:rsid w:val="00FD65A8"/>
    <w:rsid w:val="00FD773D"/>
    <w:rsid w:val="00FD7A87"/>
    <w:rsid w:val="00FE0476"/>
    <w:rsid w:val="00FE109E"/>
    <w:rsid w:val="00FE286A"/>
    <w:rsid w:val="00FE4B9B"/>
    <w:rsid w:val="00FE4F49"/>
    <w:rsid w:val="00FE5023"/>
    <w:rsid w:val="00FE519B"/>
    <w:rsid w:val="00FE7380"/>
    <w:rsid w:val="00FE7F7C"/>
    <w:rsid w:val="00FF0C6C"/>
    <w:rsid w:val="00FF3C43"/>
    <w:rsid w:val="00FF3D92"/>
    <w:rsid w:val="00FF4FD4"/>
    <w:rsid w:val="00FF564E"/>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fit.vutbr.cz/~burgetr/pubs.php?id=10252"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78E9E8-87EE-4889-AFA9-6FC9CE2E4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6420</TotalTime>
  <Pages>39</Pages>
  <Words>6963</Words>
  <Characters>41086</Characters>
  <Application>Microsoft Office Word</Application>
  <DocSecurity>0</DocSecurity>
  <Lines>342</Lines>
  <Paragraphs>95</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47954</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14504</cp:revision>
  <cp:lastPrinted>2016-04-07T18:45:00Z</cp:lastPrinted>
  <dcterms:created xsi:type="dcterms:W3CDTF">2015-09-21T16:18:00Z</dcterms:created>
  <dcterms:modified xsi:type="dcterms:W3CDTF">2016-04-12T09:36:00Z</dcterms:modified>
</cp:coreProperties>
</file>