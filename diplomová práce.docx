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 xml:space="preserve">Bc. Tomáš </w:t>
      </w:r>
      <w:proofErr w:type="spellStart"/>
      <w:r w:rsidR="008145C1">
        <w:rPr>
          <w:rFonts w:ascii="Arial" w:hAnsi="Arial" w:cs="Arial"/>
          <w:sz w:val="28"/>
          <w:szCs w:val="28"/>
        </w:rPr>
        <w:t>Laščák</w:t>
      </w:r>
      <w:proofErr w:type="spellEnd"/>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3E559D8E" wp14:editId="758A2387">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4F81F52B" wp14:editId="47A74784">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2D2A1B" w:rsidRPr="00912EE1" w:rsidRDefault="00D75321" w:rsidP="00C660F2">
      <w:pPr>
        <w:pStyle w:val="ds34"/>
        <w:spacing w:line="312" w:lineRule="auto"/>
      </w:pPr>
      <w:proofErr w:type="spellStart"/>
      <w:r>
        <w:t>Segmentation</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i</w:t>
      </w:r>
      <w:r w:rsidR="006602D4">
        <w:t>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disciplines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extraction</w:t>
      </w:r>
      <w:proofErr w:type="spellEnd"/>
      <w:r>
        <w:t xml:space="preserve">. </w:t>
      </w:r>
      <w:proofErr w:type="spellStart"/>
      <w:r w:rsidR="00ED7847">
        <w:t>It</w:t>
      </w:r>
      <w:proofErr w:type="spellEnd"/>
      <w:r w:rsidR="00ED7847">
        <w:t xml:space="preserve"> </w:t>
      </w:r>
      <w:proofErr w:type="spellStart"/>
      <w:r w:rsidR="00ED7847">
        <w:t>allows</w:t>
      </w:r>
      <w:proofErr w:type="spellEnd"/>
      <w:r w:rsidR="00ED7847">
        <w:t xml:space="preserve"> to </w:t>
      </w:r>
      <w:proofErr w:type="spellStart"/>
      <w:r w:rsidR="00ED7847">
        <w:t>divide</w:t>
      </w:r>
      <w:proofErr w:type="spellEnd"/>
      <w:r w:rsidR="00ED7847">
        <w:t xml:space="preserve"> </w:t>
      </w:r>
      <w:proofErr w:type="spellStart"/>
      <w:r w:rsidR="00ED7847">
        <w:t>the</w:t>
      </w:r>
      <w:proofErr w:type="spellEnd"/>
      <w:r w:rsidR="00ED7847">
        <w:t xml:space="preserve"> </w:t>
      </w:r>
      <w:proofErr w:type="spellStart"/>
      <w:r w:rsidR="00ED7847">
        <w:t>page</w:t>
      </w:r>
      <w:proofErr w:type="spellEnd"/>
      <w:r w:rsidR="00ED7847">
        <w:t xml:space="preserve"> </w:t>
      </w:r>
      <w:proofErr w:type="spellStart"/>
      <w:r w:rsidR="00ED7847">
        <w:t>into</w:t>
      </w:r>
      <w:proofErr w:type="spellEnd"/>
      <w:r w:rsidR="00ED7847">
        <w:t xml:space="preserve"> </w:t>
      </w:r>
      <w:proofErr w:type="spellStart"/>
      <w:r w:rsidR="00ED7847">
        <w:t>different</w:t>
      </w:r>
      <w:proofErr w:type="spellEnd"/>
      <w:r w:rsidR="00ED7847">
        <w:t xml:space="preserve"> </w:t>
      </w:r>
      <w:proofErr w:type="spellStart"/>
      <w:r w:rsidR="00ED7847">
        <w:t>semantic</w:t>
      </w:r>
      <w:proofErr w:type="spellEnd"/>
      <w:r w:rsidR="00ED7847">
        <w:t xml:space="preserve"> </w:t>
      </w:r>
      <w:proofErr w:type="spellStart"/>
      <w:r w:rsidR="00ED7847">
        <w:t>blocks</w:t>
      </w:r>
      <w:proofErr w:type="spellEnd"/>
      <w:r w:rsidR="00ED7847">
        <w:t xml:space="preserve">. </w:t>
      </w:r>
      <w:r w:rsidR="005A2378">
        <w:t>Term</w:t>
      </w:r>
      <w:r w:rsidR="00D27D1F">
        <w:t xml:space="preserve"> </w:t>
      </w:r>
      <w:proofErr w:type="spellStart"/>
      <w:r w:rsidR="00D27D1F">
        <w:t>project</w:t>
      </w:r>
      <w:proofErr w:type="spellEnd"/>
      <w:r w:rsidR="00D27D1F">
        <w:t xml:space="preserve"> </w:t>
      </w:r>
      <w:proofErr w:type="spellStart"/>
      <w:r w:rsidR="00D27D1F">
        <w:t>deals</w:t>
      </w:r>
      <w:proofErr w:type="spellEnd"/>
      <w:r w:rsidR="00D27D1F">
        <w:t xml:space="preserve"> </w:t>
      </w:r>
      <w:proofErr w:type="spellStart"/>
      <w:r w:rsidR="00D27D1F">
        <w:t>with</w:t>
      </w:r>
      <w:proofErr w:type="spellEnd"/>
      <w:r w:rsidR="00D27D1F">
        <w:t xml:space="preserve"> </w:t>
      </w:r>
      <w:proofErr w:type="spellStart"/>
      <w:r w:rsidR="00D27D1F">
        <w:t>learning</w:t>
      </w:r>
      <w:proofErr w:type="spellEnd"/>
      <w:r w:rsidR="00D27D1F">
        <w:t xml:space="preserve"> </w:t>
      </w:r>
      <w:proofErr w:type="spellStart"/>
      <w:r w:rsidR="00D27D1F">
        <w:t>about</w:t>
      </w:r>
      <w:proofErr w:type="spellEnd"/>
      <w:r w:rsidR="00D27D1F">
        <w:t xml:space="preserve"> </w:t>
      </w:r>
      <w:proofErr w:type="spellStart"/>
      <w:r w:rsidR="00D27D1F">
        <w:t>segmentation</w:t>
      </w:r>
      <w:proofErr w:type="spellEnd"/>
      <w:r w:rsidR="00D27D1F">
        <w:t xml:space="preserve"> as </w:t>
      </w:r>
      <w:proofErr w:type="spellStart"/>
      <w:r w:rsidR="00D27D1F">
        <w:t>well</w:t>
      </w:r>
      <w:proofErr w:type="spellEnd"/>
      <w:r w:rsidR="00D27D1F">
        <w:t xml:space="preserve"> as a </w:t>
      </w:r>
      <w:proofErr w:type="spellStart"/>
      <w:r w:rsidR="00D27D1F">
        <w:t>segmentation</w:t>
      </w:r>
      <w:proofErr w:type="spellEnd"/>
      <w:r w:rsidR="00D27D1F">
        <w:t xml:space="preserve"> </w:t>
      </w:r>
      <w:proofErr w:type="spellStart"/>
      <w:r w:rsidR="00D27D1F">
        <w:t>method</w:t>
      </w:r>
      <w:proofErr w:type="spellEnd"/>
      <w:r w:rsidR="00D27D1F">
        <w:t xml:space="preserve">. </w:t>
      </w:r>
      <w:r w:rsidR="003451C9">
        <w:t xml:space="preserve">In </w:t>
      </w:r>
      <w:proofErr w:type="spellStart"/>
      <w:r w:rsidR="003451C9">
        <w:t>this</w:t>
      </w:r>
      <w:proofErr w:type="spellEnd"/>
      <w:r w:rsidR="003451C9">
        <w:t xml:space="preserve"> </w:t>
      </w:r>
      <w:proofErr w:type="spellStart"/>
      <w:r w:rsidR="003451C9">
        <w:t>paper</w:t>
      </w:r>
      <w:proofErr w:type="spellEnd"/>
      <w:r w:rsidR="003451C9">
        <w:t xml:space="preserve"> </w:t>
      </w:r>
      <w:proofErr w:type="spellStart"/>
      <w:r w:rsidR="003451C9">
        <w:t>we</w:t>
      </w:r>
      <w:proofErr w:type="spellEnd"/>
      <w:r w:rsidR="003451C9">
        <w:t xml:space="preserve"> </w:t>
      </w:r>
      <w:proofErr w:type="spellStart"/>
      <w:r w:rsidR="003451C9">
        <w:t>describe</w:t>
      </w:r>
      <w:proofErr w:type="spellEnd"/>
      <w:r w:rsidR="003451C9">
        <w:t xml:space="preserve"> </w:t>
      </w:r>
      <w:proofErr w:type="spellStart"/>
      <w:r w:rsidR="003451C9">
        <w:t>various</w:t>
      </w:r>
      <w:proofErr w:type="spellEnd"/>
      <w:r w:rsidR="003451C9">
        <w:t xml:space="preserve"> </w:t>
      </w:r>
      <w:proofErr w:type="spellStart"/>
      <w:r w:rsidR="003451C9">
        <w:t>of</w:t>
      </w:r>
      <w:proofErr w:type="spellEnd"/>
      <w:r w:rsidR="003451C9">
        <w:t xml:space="preserve"> </w:t>
      </w:r>
      <w:proofErr w:type="spellStart"/>
      <w:r w:rsidR="003451C9">
        <w:t>examples</w:t>
      </w:r>
      <w:proofErr w:type="spellEnd"/>
      <w:r w:rsidR="003451C9">
        <w:t xml:space="preserve"> </w:t>
      </w:r>
      <w:proofErr w:type="spellStart"/>
      <w:r w:rsidR="003451C9">
        <w:t>method</w:t>
      </w:r>
      <w:proofErr w:type="spellEnd"/>
      <w:r w:rsidR="003451C9">
        <w:t xml:space="preserve"> such as VIPS, DOM PS </w:t>
      </w:r>
      <w:proofErr w:type="spellStart"/>
      <w:r w:rsidR="003451C9">
        <w:t>etc</w:t>
      </w:r>
      <w:proofErr w:type="spellEnd"/>
      <w:r w:rsidR="003451C9">
        <w:t xml:space="preserve">. </w:t>
      </w:r>
      <w:proofErr w:type="spellStart"/>
      <w:r w:rsidR="004E406C">
        <w:t>There</w:t>
      </w:r>
      <w:proofErr w:type="spellEnd"/>
      <w:r w:rsidR="004E406C">
        <w:t xml:space="preserve"> </w:t>
      </w:r>
      <w:proofErr w:type="spellStart"/>
      <w:r w:rsidR="004E406C">
        <w:t>is</w:t>
      </w:r>
      <w:proofErr w:type="spellEnd"/>
      <w:r w:rsidR="004E406C">
        <w:t xml:space="preserve"> a </w:t>
      </w:r>
      <w:proofErr w:type="spellStart"/>
      <w:r w:rsidR="004E406C">
        <w:t>theoretical</w:t>
      </w:r>
      <w:proofErr w:type="spellEnd"/>
      <w:r w:rsidR="004E406C">
        <w:t xml:space="preserve"> </w:t>
      </w:r>
      <w:proofErr w:type="spellStart"/>
      <w:r w:rsidR="004E406C">
        <w:t>description</w:t>
      </w:r>
      <w:proofErr w:type="spellEnd"/>
      <w:r w:rsidR="004E406C">
        <w:t xml:space="preserve"> </w:t>
      </w:r>
      <w:proofErr w:type="spellStart"/>
      <w:r w:rsidR="004E406C">
        <w:t>of</w:t>
      </w:r>
      <w:proofErr w:type="spellEnd"/>
      <w:r w:rsidR="004E406C">
        <w:t xml:space="preserve"> </w:t>
      </w:r>
      <w:proofErr w:type="spellStart"/>
      <w:r w:rsidR="004E406C">
        <w:t>the</w:t>
      </w:r>
      <w:proofErr w:type="spellEnd"/>
      <w:r w:rsidR="004E406C">
        <w:t xml:space="preserve"> </w:t>
      </w:r>
      <w:proofErr w:type="spellStart"/>
      <w:r w:rsidR="004E406C">
        <w:t>chosen</w:t>
      </w:r>
      <w:proofErr w:type="spellEnd"/>
      <w:r w:rsidR="004E406C">
        <w:t xml:space="preserve"> </w:t>
      </w:r>
      <w:proofErr w:type="spellStart"/>
      <w:r w:rsidR="004E406C">
        <w:t>method</w:t>
      </w:r>
      <w:proofErr w:type="spellEnd"/>
      <w:r w:rsidR="004E406C">
        <w:t xml:space="preserve"> and </w:t>
      </w:r>
      <w:proofErr w:type="spellStart"/>
      <w:r w:rsidR="004E406C">
        <w:t>also</w:t>
      </w:r>
      <w:proofErr w:type="spellEnd"/>
      <w:r w:rsidR="004E406C">
        <w:t xml:space="preserve"> </w:t>
      </w:r>
      <w:proofErr w:type="spellStart"/>
      <w:r w:rsidR="004E406C">
        <w:t>FitLayout</w:t>
      </w:r>
      <w:proofErr w:type="spellEnd"/>
      <w:r w:rsidR="004E406C">
        <w:t xml:space="preserve"> Framework, </w:t>
      </w:r>
      <w:proofErr w:type="spellStart"/>
      <w:r w:rsidR="004E406C">
        <w:t>which</w:t>
      </w:r>
      <w:proofErr w:type="spellEnd"/>
      <w:r w:rsidR="004E406C">
        <w:t xml:space="preserve"> </w:t>
      </w:r>
      <w:proofErr w:type="spellStart"/>
      <w:r w:rsidR="004E406C">
        <w:t>will</w:t>
      </w:r>
      <w:proofErr w:type="spellEnd"/>
      <w:r w:rsidR="004E406C">
        <w:t xml:space="preserve"> </w:t>
      </w:r>
      <w:proofErr w:type="spellStart"/>
      <w:r w:rsidR="004E406C">
        <w:t>be</w:t>
      </w:r>
      <w:proofErr w:type="spellEnd"/>
      <w:r w:rsidR="004E406C">
        <w:t xml:space="preserve"> </w:t>
      </w:r>
      <w:proofErr w:type="spellStart"/>
      <w:r w:rsidR="004E406C">
        <w:t>expanded</w:t>
      </w:r>
      <w:proofErr w:type="spellEnd"/>
      <w:r w:rsidR="004E406C">
        <w:t xml:space="preserve"> by </w:t>
      </w:r>
      <w:proofErr w:type="spellStart"/>
      <w:r w:rsidR="004E406C">
        <w:t>this</w:t>
      </w:r>
      <w:proofErr w:type="spellEnd"/>
      <w:r w:rsidR="004E406C">
        <w:t xml:space="preserve"> </w:t>
      </w:r>
      <w:proofErr w:type="spellStart"/>
      <w:r w:rsidR="004E406C">
        <w:t>method</w:t>
      </w:r>
      <w:proofErr w:type="spellEnd"/>
      <w:r w:rsidR="004E406C">
        <w:t xml:space="preserve">. </w:t>
      </w:r>
      <w:r w:rsidR="00BD24C2">
        <w:t xml:space="preserve">In </w:t>
      </w:r>
      <w:proofErr w:type="spellStart"/>
      <w:r w:rsidR="00BD24C2">
        <w:t>the</w:t>
      </w:r>
      <w:proofErr w:type="spellEnd"/>
      <w:r w:rsidR="00BD24C2">
        <w:t xml:space="preserve"> </w:t>
      </w:r>
      <w:proofErr w:type="spellStart"/>
      <w:r w:rsidR="00BD24C2">
        <w:t>conclusion</w:t>
      </w:r>
      <w:proofErr w:type="spellEnd"/>
      <w:r w:rsidR="00BD24C2">
        <w:t xml:space="preserve"> </w:t>
      </w:r>
      <w:proofErr w:type="spellStart"/>
      <w:r w:rsidR="00BD24C2">
        <w:t>is</w:t>
      </w:r>
      <w:proofErr w:type="spellEnd"/>
      <w:r w:rsidR="00BD24C2">
        <w:t xml:space="preserve"> a </w:t>
      </w:r>
      <w:proofErr w:type="spellStart"/>
      <w:r w:rsidR="00BD24C2">
        <w:t>summary</w:t>
      </w:r>
      <w:proofErr w:type="spellEnd"/>
      <w:r w:rsidR="00BD24C2">
        <w:t xml:space="preserve"> and </w:t>
      </w:r>
      <w:proofErr w:type="spellStart"/>
      <w:r w:rsidR="00BD24C2">
        <w:t>description</w:t>
      </w:r>
      <w:proofErr w:type="spellEnd"/>
      <w:r w:rsidR="00BD24C2">
        <w:t xml:space="preserve">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other</w:t>
      </w:r>
      <w:proofErr w:type="spellEnd"/>
      <w:r w:rsidR="00BD24C2">
        <w:t xml:space="preserve"> </w:t>
      </w:r>
      <w:proofErr w:type="spellStart"/>
      <w:r w:rsidR="00BD24C2">
        <w:t>procedures</w:t>
      </w:r>
      <w:proofErr w:type="spellEnd"/>
      <w:r w:rsidR="00BD24C2">
        <w:t xml:space="preserve"> </w:t>
      </w:r>
      <w:proofErr w:type="spellStart"/>
      <w:r w:rsidR="00BD24C2">
        <w:t>for</w:t>
      </w:r>
      <w:proofErr w:type="spellEnd"/>
      <w:r w:rsidR="00BD24C2">
        <w:t xml:space="preserve"> </w:t>
      </w:r>
      <w:proofErr w:type="spellStart"/>
      <w:r w:rsidR="00BD24C2">
        <w:t>the</w:t>
      </w:r>
      <w:proofErr w:type="spellEnd"/>
      <w:r w:rsidR="00BD24C2">
        <w:t xml:space="preserve"> establishment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work</w:t>
      </w:r>
      <w:proofErr w:type="spellEnd"/>
      <w:r w:rsidR="00BD24C2">
        <w:t xml:space="preserve"> on </w:t>
      </w:r>
      <w:proofErr w:type="spellStart"/>
      <w:r w:rsidR="00BD24C2">
        <w:t>the</w:t>
      </w:r>
      <w:proofErr w:type="spellEnd"/>
      <w:r w:rsidR="00BD24C2">
        <w:t xml:space="preserv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A86523" w:rsidRDefault="00DB3D4C" w:rsidP="00C660F2">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proofErr w:type="spellStart"/>
      <w:r>
        <w:t>Laščák</w:t>
      </w:r>
      <w:proofErr w:type="spellEnd"/>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7887828"/>
      <w:bookmarkEnd w:id="1"/>
      <w:bookmarkEnd w:id="2"/>
      <w:r>
        <w:lastRenderedPageBreak/>
        <w:t>Obsah</w:t>
      </w:r>
      <w:bookmarkEnd w:id="5"/>
    </w:p>
    <w:p w:rsidR="00557E2C"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7887828" w:history="1">
        <w:r w:rsidR="00557E2C" w:rsidRPr="004C7F50">
          <w:rPr>
            <w:rStyle w:val="Hypertextovodkaz"/>
            <w:noProof/>
          </w:rPr>
          <w:t>Obsah</w:t>
        </w:r>
        <w:r w:rsidR="00557E2C">
          <w:rPr>
            <w:noProof/>
            <w:webHidden/>
          </w:rPr>
          <w:tab/>
        </w:r>
        <w:r w:rsidR="00557E2C">
          <w:rPr>
            <w:noProof/>
            <w:webHidden/>
          </w:rPr>
          <w:fldChar w:fldCharType="begin"/>
        </w:r>
        <w:r w:rsidR="00557E2C">
          <w:rPr>
            <w:noProof/>
            <w:webHidden/>
          </w:rPr>
          <w:instrText xml:space="preserve"> PAGEREF _Toc447887828 \h </w:instrText>
        </w:r>
        <w:r w:rsidR="00557E2C">
          <w:rPr>
            <w:noProof/>
            <w:webHidden/>
          </w:rPr>
        </w:r>
        <w:r w:rsidR="00557E2C">
          <w:rPr>
            <w:noProof/>
            <w:webHidden/>
          </w:rPr>
          <w:fldChar w:fldCharType="separate"/>
        </w:r>
        <w:r w:rsidR="00557E2C">
          <w:rPr>
            <w:noProof/>
            <w:webHidden/>
          </w:rPr>
          <w:t>1</w:t>
        </w:r>
        <w:r w:rsidR="00557E2C">
          <w:rPr>
            <w:noProof/>
            <w:webHidden/>
          </w:rPr>
          <w:fldChar w:fldCharType="end"/>
        </w:r>
      </w:hyperlink>
    </w:p>
    <w:p w:rsidR="00557E2C" w:rsidRDefault="00557E2C">
      <w:pPr>
        <w:pStyle w:val="Obsah1"/>
        <w:tabs>
          <w:tab w:val="left" w:pos="480"/>
          <w:tab w:val="right" w:leader="dot" w:pos="9050"/>
        </w:tabs>
        <w:rPr>
          <w:rFonts w:asciiTheme="minorHAnsi" w:eastAsiaTheme="minorEastAsia" w:hAnsiTheme="minorHAnsi" w:cstheme="minorBidi"/>
          <w:noProof/>
          <w:sz w:val="22"/>
          <w:szCs w:val="22"/>
        </w:rPr>
      </w:pPr>
      <w:hyperlink w:anchor="_Toc447887829" w:history="1">
        <w:r w:rsidRPr="004C7F50">
          <w:rPr>
            <w:rStyle w:val="Hypertextovodkaz"/>
            <w:noProof/>
          </w:rPr>
          <w:t>1</w:t>
        </w:r>
        <w:r>
          <w:rPr>
            <w:rFonts w:asciiTheme="minorHAnsi" w:eastAsiaTheme="minorEastAsia" w:hAnsiTheme="minorHAnsi" w:cstheme="minorBidi"/>
            <w:noProof/>
            <w:sz w:val="22"/>
            <w:szCs w:val="22"/>
          </w:rPr>
          <w:tab/>
        </w:r>
        <w:r w:rsidRPr="004C7F50">
          <w:rPr>
            <w:rStyle w:val="Hypertextovodkaz"/>
            <w:noProof/>
          </w:rPr>
          <w:t>Úvod</w:t>
        </w:r>
        <w:r>
          <w:rPr>
            <w:noProof/>
            <w:webHidden/>
          </w:rPr>
          <w:tab/>
        </w:r>
        <w:r>
          <w:rPr>
            <w:noProof/>
            <w:webHidden/>
          </w:rPr>
          <w:fldChar w:fldCharType="begin"/>
        </w:r>
        <w:r>
          <w:rPr>
            <w:noProof/>
            <w:webHidden/>
          </w:rPr>
          <w:instrText xml:space="preserve"> PAGEREF _Toc447887829 \h </w:instrText>
        </w:r>
        <w:r>
          <w:rPr>
            <w:noProof/>
            <w:webHidden/>
          </w:rPr>
        </w:r>
        <w:r>
          <w:rPr>
            <w:noProof/>
            <w:webHidden/>
          </w:rPr>
          <w:fldChar w:fldCharType="separate"/>
        </w:r>
        <w:r>
          <w:rPr>
            <w:noProof/>
            <w:webHidden/>
          </w:rPr>
          <w:t>2</w:t>
        </w:r>
        <w:r>
          <w:rPr>
            <w:noProof/>
            <w:webHidden/>
          </w:rPr>
          <w:fldChar w:fldCharType="end"/>
        </w:r>
      </w:hyperlink>
    </w:p>
    <w:p w:rsidR="00557E2C" w:rsidRDefault="00557E2C">
      <w:pPr>
        <w:pStyle w:val="Obsah1"/>
        <w:tabs>
          <w:tab w:val="left" w:pos="480"/>
          <w:tab w:val="right" w:leader="dot" w:pos="9050"/>
        </w:tabs>
        <w:rPr>
          <w:rFonts w:asciiTheme="minorHAnsi" w:eastAsiaTheme="minorEastAsia" w:hAnsiTheme="minorHAnsi" w:cstheme="minorBidi"/>
          <w:noProof/>
          <w:sz w:val="22"/>
          <w:szCs w:val="22"/>
        </w:rPr>
      </w:pPr>
      <w:hyperlink w:anchor="_Toc447887830" w:history="1">
        <w:r w:rsidRPr="004C7F50">
          <w:rPr>
            <w:rStyle w:val="Hypertextovodkaz"/>
            <w:noProof/>
          </w:rPr>
          <w:t>2</w:t>
        </w:r>
        <w:r>
          <w:rPr>
            <w:rFonts w:asciiTheme="minorHAnsi" w:eastAsiaTheme="minorEastAsia" w:hAnsiTheme="minorHAnsi" w:cstheme="minorBidi"/>
            <w:noProof/>
            <w:sz w:val="22"/>
            <w:szCs w:val="22"/>
          </w:rPr>
          <w:tab/>
        </w:r>
        <w:r w:rsidRPr="004C7F50">
          <w:rPr>
            <w:rStyle w:val="Hypertextovodkaz"/>
            <w:noProof/>
          </w:rPr>
          <w:t>Segmentace webových stránek</w:t>
        </w:r>
        <w:r>
          <w:rPr>
            <w:noProof/>
            <w:webHidden/>
          </w:rPr>
          <w:tab/>
        </w:r>
        <w:r>
          <w:rPr>
            <w:noProof/>
            <w:webHidden/>
          </w:rPr>
          <w:fldChar w:fldCharType="begin"/>
        </w:r>
        <w:r>
          <w:rPr>
            <w:noProof/>
            <w:webHidden/>
          </w:rPr>
          <w:instrText xml:space="preserve"> PAGEREF _Toc447887830 \h </w:instrText>
        </w:r>
        <w:r>
          <w:rPr>
            <w:noProof/>
            <w:webHidden/>
          </w:rPr>
        </w:r>
        <w:r>
          <w:rPr>
            <w:noProof/>
            <w:webHidden/>
          </w:rPr>
          <w:fldChar w:fldCharType="separate"/>
        </w:r>
        <w:r>
          <w:rPr>
            <w:noProof/>
            <w:webHidden/>
          </w:rPr>
          <w:t>3</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31" w:history="1">
        <w:r w:rsidRPr="004C7F50">
          <w:rPr>
            <w:rStyle w:val="Hypertextovodkaz"/>
            <w:noProof/>
          </w:rPr>
          <w:t>2.1</w:t>
        </w:r>
        <w:r>
          <w:rPr>
            <w:rFonts w:asciiTheme="minorHAnsi" w:eastAsiaTheme="minorEastAsia" w:hAnsiTheme="minorHAnsi" w:cstheme="minorBidi"/>
            <w:noProof/>
            <w:sz w:val="22"/>
            <w:szCs w:val="22"/>
          </w:rPr>
          <w:tab/>
        </w:r>
        <w:r w:rsidRPr="004C7F50">
          <w:rPr>
            <w:rStyle w:val="Hypertextovodkaz"/>
            <w:noProof/>
          </w:rPr>
          <w:t>DOM-based Page Segmentation</w:t>
        </w:r>
        <w:r>
          <w:rPr>
            <w:noProof/>
            <w:webHidden/>
          </w:rPr>
          <w:tab/>
        </w:r>
        <w:r>
          <w:rPr>
            <w:noProof/>
            <w:webHidden/>
          </w:rPr>
          <w:fldChar w:fldCharType="begin"/>
        </w:r>
        <w:r>
          <w:rPr>
            <w:noProof/>
            <w:webHidden/>
          </w:rPr>
          <w:instrText xml:space="preserve"> PAGEREF _Toc447887831 \h </w:instrText>
        </w:r>
        <w:r>
          <w:rPr>
            <w:noProof/>
            <w:webHidden/>
          </w:rPr>
        </w:r>
        <w:r>
          <w:rPr>
            <w:noProof/>
            <w:webHidden/>
          </w:rPr>
          <w:fldChar w:fldCharType="separate"/>
        </w:r>
        <w:r>
          <w:rPr>
            <w:noProof/>
            <w:webHidden/>
          </w:rPr>
          <w:t>3</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32" w:history="1">
        <w:r w:rsidRPr="004C7F50">
          <w:rPr>
            <w:rStyle w:val="Hypertextovodkaz"/>
            <w:noProof/>
          </w:rPr>
          <w:t>2.2</w:t>
        </w:r>
        <w:r>
          <w:rPr>
            <w:rFonts w:asciiTheme="minorHAnsi" w:eastAsiaTheme="minorEastAsia" w:hAnsiTheme="minorHAnsi" w:cstheme="minorBidi"/>
            <w:noProof/>
            <w:sz w:val="22"/>
            <w:szCs w:val="22"/>
          </w:rPr>
          <w:tab/>
        </w:r>
        <w:r w:rsidRPr="004C7F50">
          <w:rPr>
            <w:rStyle w:val="Hypertextovodkaz"/>
            <w:noProof/>
          </w:rPr>
          <w:t>Vision-based Page Segmentation – VIPS</w:t>
        </w:r>
        <w:r>
          <w:rPr>
            <w:noProof/>
            <w:webHidden/>
          </w:rPr>
          <w:tab/>
        </w:r>
        <w:r>
          <w:rPr>
            <w:noProof/>
            <w:webHidden/>
          </w:rPr>
          <w:fldChar w:fldCharType="begin"/>
        </w:r>
        <w:r>
          <w:rPr>
            <w:noProof/>
            <w:webHidden/>
          </w:rPr>
          <w:instrText xml:space="preserve"> PAGEREF _Toc447887832 \h </w:instrText>
        </w:r>
        <w:r>
          <w:rPr>
            <w:noProof/>
            <w:webHidden/>
          </w:rPr>
        </w:r>
        <w:r>
          <w:rPr>
            <w:noProof/>
            <w:webHidden/>
          </w:rPr>
          <w:fldChar w:fldCharType="separate"/>
        </w:r>
        <w:r>
          <w:rPr>
            <w:noProof/>
            <w:webHidden/>
          </w:rPr>
          <w:t>4</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33" w:history="1">
        <w:r w:rsidRPr="004C7F50">
          <w:rPr>
            <w:rStyle w:val="Hypertextovodkaz"/>
            <w:noProof/>
          </w:rPr>
          <w:t>2.3</w:t>
        </w:r>
        <w:r>
          <w:rPr>
            <w:rFonts w:asciiTheme="minorHAnsi" w:eastAsiaTheme="minorEastAsia" w:hAnsiTheme="minorHAnsi" w:cstheme="minorBidi"/>
            <w:noProof/>
            <w:sz w:val="22"/>
            <w:szCs w:val="22"/>
          </w:rPr>
          <w:tab/>
        </w:r>
        <w:r w:rsidRPr="004C7F50">
          <w:rPr>
            <w:rStyle w:val="Hypertextovodkaz"/>
            <w:noProof/>
          </w:rPr>
          <w:t>Box Clustering Segmentation</w:t>
        </w:r>
        <w:r>
          <w:rPr>
            <w:noProof/>
            <w:webHidden/>
          </w:rPr>
          <w:tab/>
        </w:r>
        <w:r>
          <w:rPr>
            <w:noProof/>
            <w:webHidden/>
          </w:rPr>
          <w:fldChar w:fldCharType="begin"/>
        </w:r>
        <w:r>
          <w:rPr>
            <w:noProof/>
            <w:webHidden/>
          </w:rPr>
          <w:instrText xml:space="preserve"> PAGEREF _Toc447887833 \h </w:instrText>
        </w:r>
        <w:r>
          <w:rPr>
            <w:noProof/>
            <w:webHidden/>
          </w:rPr>
        </w:r>
        <w:r>
          <w:rPr>
            <w:noProof/>
            <w:webHidden/>
          </w:rPr>
          <w:fldChar w:fldCharType="separate"/>
        </w:r>
        <w:r>
          <w:rPr>
            <w:noProof/>
            <w:webHidden/>
          </w:rPr>
          <w:t>5</w:t>
        </w:r>
        <w:r>
          <w:rPr>
            <w:noProof/>
            <w:webHidden/>
          </w:rPr>
          <w:fldChar w:fldCharType="end"/>
        </w:r>
      </w:hyperlink>
    </w:p>
    <w:p w:rsidR="00557E2C" w:rsidRDefault="00557E2C">
      <w:pPr>
        <w:pStyle w:val="Obsah1"/>
        <w:tabs>
          <w:tab w:val="left" w:pos="480"/>
          <w:tab w:val="right" w:leader="dot" w:pos="9050"/>
        </w:tabs>
        <w:rPr>
          <w:rFonts w:asciiTheme="minorHAnsi" w:eastAsiaTheme="minorEastAsia" w:hAnsiTheme="minorHAnsi" w:cstheme="minorBidi"/>
          <w:noProof/>
          <w:sz w:val="22"/>
          <w:szCs w:val="22"/>
        </w:rPr>
      </w:pPr>
      <w:hyperlink w:anchor="_Toc447887834" w:history="1">
        <w:r w:rsidRPr="004C7F50">
          <w:rPr>
            <w:rStyle w:val="Hypertextovodkaz"/>
            <w:noProof/>
          </w:rPr>
          <w:t>3</w:t>
        </w:r>
        <w:r>
          <w:rPr>
            <w:rFonts w:asciiTheme="minorHAnsi" w:eastAsiaTheme="minorEastAsia" w:hAnsiTheme="minorHAnsi" w:cstheme="minorBidi"/>
            <w:noProof/>
            <w:sz w:val="22"/>
            <w:szCs w:val="22"/>
          </w:rPr>
          <w:tab/>
        </w:r>
        <w:r w:rsidRPr="004C7F50">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_Toc447887834 \h </w:instrText>
        </w:r>
        <w:r>
          <w:rPr>
            <w:noProof/>
            <w:webHidden/>
          </w:rPr>
        </w:r>
        <w:r>
          <w:rPr>
            <w:noProof/>
            <w:webHidden/>
          </w:rPr>
          <w:fldChar w:fldCharType="separate"/>
        </w:r>
        <w:r>
          <w:rPr>
            <w:noProof/>
            <w:webHidden/>
          </w:rPr>
          <w:t>7</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35" w:history="1">
        <w:r w:rsidRPr="004C7F50">
          <w:rPr>
            <w:rStyle w:val="Hypertextovodkaz"/>
            <w:noProof/>
          </w:rPr>
          <w:t>3.1</w:t>
        </w:r>
        <w:r>
          <w:rPr>
            <w:rFonts w:asciiTheme="minorHAnsi" w:eastAsiaTheme="minorEastAsia" w:hAnsiTheme="minorHAnsi" w:cstheme="minorBidi"/>
            <w:noProof/>
            <w:sz w:val="22"/>
            <w:szCs w:val="22"/>
          </w:rPr>
          <w:tab/>
        </w:r>
        <w:r w:rsidRPr="004C7F50">
          <w:rPr>
            <w:rStyle w:val="Hypertextovodkaz"/>
            <w:noProof/>
          </w:rPr>
          <w:t>Příprava</w:t>
        </w:r>
        <w:r>
          <w:rPr>
            <w:noProof/>
            <w:webHidden/>
          </w:rPr>
          <w:tab/>
        </w:r>
        <w:r>
          <w:rPr>
            <w:noProof/>
            <w:webHidden/>
          </w:rPr>
          <w:fldChar w:fldCharType="begin"/>
        </w:r>
        <w:r>
          <w:rPr>
            <w:noProof/>
            <w:webHidden/>
          </w:rPr>
          <w:instrText xml:space="preserve"> PAGEREF _Toc447887835 \h </w:instrText>
        </w:r>
        <w:r>
          <w:rPr>
            <w:noProof/>
            <w:webHidden/>
          </w:rPr>
        </w:r>
        <w:r>
          <w:rPr>
            <w:noProof/>
            <w:webHidden/>
          </w:rPr>
          <w:fldChar w:fldCharType="separate"/>
        </w:r>
        <w:r>
          <w:rPr>
            <w:noProof/>
            <w:webHidden/>
          </w:rPr>
          <w:t>7</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36" w:history="1">
        <w:r w:rsidRPr="004C7F50">
          <w:rPr>
            <w:rStyle w:val="Hypertextovodkaz"/>
            <w:noProof/>
          </w:rPr>
          <w:t>3.1.1</w:t>
        </w:r>
        <w:r>
          <w:rPr>
            <w:rFonts w:asciiTheme="minorHAnsi" w:eastAsiaTheme="minorEastAsia" w:hAnsiTheme="minorHAnsi" w:cstheme="minorBidi"/>
            <w:noProof/>
            <w:sz w:val="22"/>
            <w:szCs w:val="22"/>
          </w:rPr>
          <w:tab/>
        </w:r>
        <w:r w:rsidRPr="004C7F50">
          <w:rPr>
            <w:rStyle w:val="Hypertextovodkaz"/>
            <w:noProof/>
          </w:rPr>
          <w:t>Vizuální bloky</w:t>
        </w:r>
        <w:r>
          <w:rPr>
            <w:noProof/>
            <w:webHidden/>
          </w:rPr>
          <w:tab/>
        </w:r>
        <w:r>
          <w:rPr>
            <w:noProof/>
            <w:webHidden/>
          </w:rPr>
          <w:fldChar w:fldCharType="begin"/>
        </w:r>
        <w:r>
          <w:rPr>
            <w:noProof/>
            <w:webHidden/>
          </w:rPr>
          <w:instrText xml:space="preserve"> PAGEREF _Toc447887836 \h </w:instrText>
        </w:r>
        <w:r>
          <w:rPr>
            <w:noProof/>
            <w:webHidden/>
          </w:rPr>
        </w:r>
        <w:r>
          <w:rPr>
            <w:noProof/>
            <w:webHidden/>
          </w:rPr>
          <w:fldChar w:fldCharType="separate"/>
        </w:r>
        <w:r>
          <w:rPr>
            <w:noProof/>
            <w:webHidden/>
          </w:rPr>
          <w:t>8</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37" w:history="1">
        <w:r w:rsidRPr="004C7F50">
          <w:rPr>
            <w:rStyle w:val="Hypertextovodkaz"/>
            <w:noProof/>
          </w:rPr>
          <w:t>3.1.2</w:t>
        </w:r>
        <w:r>
          <w:rPr>
            <w:rFonts w:asciiTheme="minorHAnsi" w:eastAsiaTheme="minorEastAsia" w:hAnsiTheme="minorHAnsi" w:cstheme="minorBidi"/>
            <w:noProof/>
            <w:sz w:val="22"/>
            <w:szCs w:val="22"/>
          </w:rPr>
          <w:tab/>
        </w:r>
        <w:r w:rsidRPr="004C7F50">
          <w:rPr>
            <w:rStyle w:val="Hypertextovodkaz"/>
            <w:noProof/>
          </w:rPr>
          <w:t>Předzpracování webových stránek</w:t>
        </w:r>
        <w:r>
          <w:rPr>
            <w:noProof/>
            <w:webHidden/>
          </w:rPr>
          <w:tab/>
        </w:r>
        <w:r>
          <w:rPr>
            <w:noProof/>
            <w:webHidden/>
          </w:rPr>
          <w:fldChar w:fldCharType="begin"/>
        </w:r>
        <w:r>
          <w:rPr>
            <w:noProof/>
            <w:webHidden/>
          </w:rPr>
          <w:instrText xml:space="preserve"> PAGEREF _Toc447887837 \h </w:instrText>
        </w:r>
        <w:r>
          <w:rPr>
            <w:noProof/>
            <w:webHidden/>
          </w:rPr>
        </w:r>
        <w:r>
          <w:rPr>
            <w:noProof/>
            <w:webHidden/>
          </w:rPr>
          <w:fldChar w:fldCharType="separate"/>
        </w:r>
        <w:r>
          <w:rPr>
            <w:noProof/>
            <w:webHidden/>
          </w:rPr>
          <w:t>8</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38" w:history="1">
        <w:r w:rsidRPr="004C7F50">
          <w:rPr>
            <w:rStyle w:val="Hypertextovodkaz"/>
            <w:noProof/>
          </w:rPr>
          <w:t>3.2</w:t>
        </w:r>
        <w:r>
          <w:rPr>
            <w:rFonts w:asciiTheme="minorHAnsi" w:eastAsiaTheme="minorEastAsia" w:hAnsiTheme="minorHAnsi" w:cstheme="minorBidi"/>
            <w:noProof/>
            <w:sz w:val="22"/>
            <w:szCs w:val="22"/>
          </w:rPr>
          <w:tab/>
        </w:r>
        <w:r w:rsidRPr="004C7F50">
          <w:rPr>
            <w:rStyle w:val="Hypertextovodkaz"/>
            <w:noProof/>
          </w:rPr>
          <w:t>Algoritmus segmentace</w:t>
        </w:r>
        <w:r>
          <w:rPr>
            <w:noProof/>
            <w:webHidden/>
          </w:rPr>
          <w:tab/>
        </w:r>
        <w:r>
          <w:rPr>
            <w:noProof/>
            <w:webHidden/>
          </w:rPr>
          <w:fldChar w:fldCharType="begin"/>
        </w:r>
        <w:r>
          <w:rPr>
            <w:noProof/>
            <w:webHidden/>
          </w:rPr>
          <w:instrText xml:space="preserve"> PAGEREF _Toc447887838 \h </w:instrText>
        </w:r>
        <w:r>
          <w:rPr>
            <w:noProof/>
            <w:webHidden/>
          </w:rPr>
        </w:r>
        <w:r>
          <w:rPr>
            <w:noProof/>
            <w:webHidden/>
          </w:rPr>
          <w:fldChar w:fldCharType="separate"/>
        </w:r>
        <w:r>
          <w:rPr>
            <w:noProof/>
            <w:webHidden/>
          </w:rPr>
          <w:t>9</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39" w:history="1">
        <w:r w:rsidRPr="004C7F50">
          <w:rPr>
            <w:rStyle w:val="Hypertextovodkaz"/>
            <w:noProof/>
          </w:rPr>
          <w:t>3.2.1</w:t>
        </w:r>
        <w:r>
          <w:rPr>
            <w:rFonts w:asciiTheme="minorHAnsi" w:eastAsiaTheme="minorEastAsia" w:hAnsiTheme="minorHAnsi" w:cstheme="minorBidi"/>
            <w:noProof/>
            <w:sz w:val="22"/>
            <w:szCs w:val="22"/>
          </w:rPr>
          <w:tab/>
        </w:r>
        <w:r w:rsidRPr="004C7F50">
          <w:rPr>
            <w:rStyle w:val="Hypertextovodkaz"/>
            <w:noProof/>
          </w:rPr>
          <w:t>Rozpoznání podobných vizuálních bloků</w:t>
        </w:r>
        <w:r>
          <w:rPr>
            <w:noProof/>
            <w:webHidden/>
          </w:rPr>
          <w:tab/>
        </w:r>
        <w:r>
          <w:rPr>
            <w:noProof/>
            <w:webHidden/>
          </w:rPr>
          <w:fldChar w:fldCharType="begin"/>
        </w:r>
        <w:r>
          <w:rPr>
            <w:noProof/>
            <w:webHidden/>
          </w:rPr>
          <w:instrText xml:space="preserve"> PAGEREF _Toc447887839 \h </w:instrText>
        </w:r>
        <w:r>
          <w:rPr>
            <w:noProof/>
            <w:webHidden/>
          </w:rPr>
        </w:r>
        <w:r>
          <w:rPr>
            <w:noProof/>
            <w:webHidden/>
          </w:rPr>
          <w:fldChar w:fldCharType="separate"/>
        </w:r>
        <w:r>
          <w:rPr>
            <w:noProof/>
            <w:webHidden/>
          </w:rPr>
          <w:t>9</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40" w:history="1">
        <w:r w:rsidRPr="004C7F50">
          <w:rPr>
            <w:rStyle w:val="Hypertextovodkaz"/>
            <w:noProof/>
          </w:rPr>
          <w:t>3.2.2</w:t>
        </w:r>
        <w:r>
          <w:rPr>
            <w:rFonts w:asciiTheme="minorHAnsi" w:eastAsiaTheme="minorEastAsia" w:hAnsiTheme="minorHAnsi" w:cstheme="minorBidi"/>
            <w:noProof/>
            <w:sz w:val="22"/>
            <w:szCs w:val="22"/>
          </w:rPr>
          <w:tab/>
        </w:r>
        <w:r w:rsidRPr="004C7F50">
          <w:rPr>
            <w:rStyle w:val="Hypertextovodkaz"/>
            <w:noProof/>
          </w:rPr>
          <w:t>Výpočet stupně sousednosti bloků</w:t>
        </w:r>
        <w:r>
          <w:rPr>
            <w:noProof/>
            <w:webHidden/>
          </w:rPr>
          <w:tab/>
        </w:r>
        <w:r>
          <w:rPr>
            <w:noProof/>
            <w:webHidden/>
          </w:rPr>
          <w:fldChar w:fldCharType="begin"/>
        </w:r>
        <w:r>
          <w:rPr>
            <w:noProof/>
            <w:webHidden/>
          </w:rPr>
          <w:instrText xml:space="preserve"> PAGEREF _Toc447887840 \h </w:instrText>
        </w:r>
        <w:r>
          <w:rPr>
            <w:noProof/>
            <w:webHidden/>
          </w:rPr>
        </w:r>
        <w:r>
          <w:rPr>
            <w:noProof/>
            <w:webHidden/>
          </w:rPr>
          <w:fldChar w:fldCharType="separate"/>
        </w:r>
        <w:r>
          <w:rPr>
            <w:noProof/>
            <w:webHidden/>
          </w:rPr>
          <w:t>11</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41" w:history="1">
        <w:r w:rsidRPr="004C7F50">
          <w:rPr>
            <w:rStyle w:val="Hypertextovodkaz"/>
            <w:noProof/>
          </w:rPr>
          <w:t>3.2.3</w:t>
        </w:r>
        <w:r>
          <w:rPr>
            <w:rFonts w:asciiTheme="minorHAnsi" w:eastAsiaTheme="minorEastAsia" w:hAnsiTheme="minorHAnsi" w:cstheme="minorBidi"/>
            <w:noProof/>
            <w:sz w:val="22"/>
            <w:szCs w:val="22"/>
          </w:rPr>
          <w:tab/>
        </w:r>
        <w:r w:rsidRPr="004C7F50">
          <w:rPr>
            <w:rStyle w:val="Hypertextovodkaz"/>
            <w:noProof/>
          </w:rPr>
          <w:t>Výpočet podobnosti obsahu bloků</w:t>
        </w:r>
        <w:r>
          <w:rPr>
            <w:noProof/>
            <w:webHidden/>
          </w:rPr>
          <w:tab/>
        </w:r>
        <w:r>
          <w:rPr>
            <w:noProof/>
            <w:webHidden/>
          </w:rPr>
          <w:fldChar w:fldCharType="begin"/>
        </w:r>
        <w:r>
          <w:rPr>
            <w:noProof/>
            <w:webHidden/>
          </w:rPr>
          <w:instrText xml:space="preserve"> PAGEREF _Toc447887841 \h </w:instrText>
        </w:r>
        <w:r>
          <w:rPr>
            <w:noProof/>
            <w:webHidden/>
          </w:rPr>
        </w:r>
        <w:r>
          <w:rPr>
            <w:noProof/>
            <w:webHidden/>
          </w:rPr>
          <w:fldChar w:fldCharType="separate"/>
        </w:r>
        <w:r>
          <w:rPr>
            <w:noProof/>
            <w:webHidden/>
          </w:rPr>
          <w:t>12</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42" w:history="1">
        <w:r w:rsidRPr="004C7F50">
          <w:rPr>
            <w:rStyle w:val="Hypertextovodkaz"/>
            <w:noProof/>
          </w:rPr>
          <w:t>3.2.4</w:t>
        </w:r>
        <w:r>
          <w:rPr>
            <w:rFonts w:asciiTheme="minorHAnsi" w:eastAsiaTheme="minorEastAsia" w:hAnsiTheme="minorHAnsi" w:cstheme="minorBidi"/>
            <w:noProof/>
            <w:sz w:val="22"/>
            <w:szCs w:val="22"/>
          </w:rPr>
          <w:tab/>
        </w:r>
        <w:r w:rsidRPr="004C7F50">
          <w:rPr>
            <w:rStyle w:val="Hypertextovodkaz"/>
            <w:noProof/>
          </w:rPr>
          <w:t>Segment webové stránky</w:t>
        </w:r>
        <w:r>
          <w:rPr>
            <w:noProof/>
            <w:webHidden/>
          </w:rPr>
          <w:tab/>
        </w:r>
        <w:r>
          <w:rPr>
            <w:noProof/>
            <w:webHidden/>
          </w:rPr>
          <w:fldChar w:fldCharType="begin"/>
        </w:r>
        <w:r>
          <w:rPr>
            <w:noProof/>
            <w:webHidden/>
          </w:rPr>
          <w:instrText xml:space="preserve"> PAGEREF _Toc447887842 \h </w:instrText>
        </w:r>
        <w:r>
          <w:rPr>
            <w:noProof/>
            <w:webHidden/>
          </w:rPr>
        </w:r>
        <w:r>
          <w:rPr>
            <w:noProof/>
            <w:webHidden/>
          </w:rPr>
          <w:fldChar w:fldCharType="separate"/>
        </w:r>
        <w:r>
          <w:rPr>
            <w:noProof/>
            <w:webHidden/>
          </w:rPr>
          <w:t>15</w:t>
        </w:r>
        <w:r>
          <w:rPr>
            <w:noProof/>
            <w:webHidden/>
          </w:rPr>
          <w:fldChar w:fldCharType="end"/>
        </w:r>
      </w:hyperlink>
    </w:p>
    <w:p w:rsidR="00557E2C" w:rsidRDefault="00557E2C">
      <w:pPr>
        <w:pStyle w:val="Obsah1"/>
        <w:tabs>
          <w:tab w:val="left" w:pos="480"/>
          <w:tab w:val="right" w:leader="dot" w:pos="9050"/>
        </w:tabs>
        <w:rPr>
          <w:rFonts w:asciiTheme="minorHAnsi" w:eastAsiaTheme="minorEastAsia" w:hAnsiTheme="minorHAnsi" w:cstheme="minorBidi"/>
          <w:noProof/>
          <w:sz w:val="22"/>
          <w:szCs w:val="22"/>
        </w:rPr>
      </w:pPr>
      <w:hyperlink w:anchor="_Toc447887843" w:history="1">
        <w:r w:rsidRPr="004C7F50">
          <w:rPr>
            <w:rStyle w:val="Hypertextovodkaz"/>
            <w:noProof/>
          </w:rPr>
          <w:t>4</w:t>
        </w:r>
        <w:r>
          <w:rPr>
            <w:rFonts w:asciiTheme="minorHAnsi" w:eastAsiaTheme="minorEastAsia" w:hAnsiTheme="minorHAnsi" w:cstheme="minorBidi"/>
            <w:noProof/>
            <w:sz w:val="22"/>
            <w:szCs w:val="22"/>
          </w:rPr>
          <w:tab/>
        </w:r>
        <w:r w:rsidRPr="004C7F50">
          <w:rPr>
            <w:rStyle w:val="Hypertextovodkaz"/>
            <w:noProof/>
          </w:rPr>
          <w:t>FitLayout</w:t>
        </w:r>
        <w:r>
          <w:rPr>
            <w:noProof/>
            <w:webHidden/>
          </w:rPr>
          <w:tab/>
        </w:r>
        <w:r>
          <w:rPr>
            <w:noProof/>
            <w:webHidden/>
          </w:rPr>
          <w:fldChar w:fldCharType="begin"/>
        </w:r>
        <w:r>
          <w:rPr>
            <w:noProof/>
            <w:webHidden/>
          </w:rPr>
          <w:instrText xml:space="preserve"> PAGEREF _Toc447887843 \h </w:instrText>
        </w:r>
        <w:r>
          <w:rPr>
            <w:noProof/>
            <w:webHidden/>
          </w:rPr>
        </w:r>
        <w:r>
          <w:rPr>
            <w:noProof/>
            <w:webHidden/>
          </w:rPr>
          <w:fldChar w:fldCharType="separate"/>
        </w:r>
        <w:r>
          <w:rPr>
            <w:noProof/>
            <w:webHidden/>
          </w:rPr>
          <w:t>17</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44" w:history="1">
        <w:r w:rsidRPr="004C7F50">
          <w:rPr>
            <w:rStyle w:val="Hypertextovodkaz"/>
            <w:noProof/>
          </w:rPr>
          <w:t>4.1</w:t>
        </w:r>
        <w:r>
          <w:rPr>
            <w:rFonts w:asciiTheme="minorHAnsi" w:eastAsiaTheme="minorEastAsia" w:hAnsiTheme="minorHAnsi" w:cstheme="minorBidi"/>
            <w:noProof/>
            <w:sz w:val="22"/>
            <w:szCs w:val="22"/>
          </w:rPr>
          <w:tab/>
        </w:r>
        <w:r w:rsidRPr="004C7F50">
          <w:rPr>
            <w:rStyle w:val="Hypertextovodkaz"/>
            <w:noProof/>
          </w:rPr>
          <w:t>FitLayout Moduly</w:t>
        </w:r>
        <w:r>
          <w:rPr>
            <w:noProof/>
            <w:webHidden/>
          </w:rPr>
          <w:tab/>
        </w:r>
        <w:r>
          <w:rPr>
            <w:noProof/>
            <w:webHidden/>
          </w:rPr>
          <w:fldChar w:fldCharType="begin"/>
        </w:r>
        <w:r>
          <w:rPr>
            <w:noProof/>
            <w:webHidden/>
          </w:rPr>
          <w:instrText xml:space="preserve"> PAGEREF _Toc447887844 \h </w:instrText>
        </w:r>
        <w:r>
          <w:rPr>
            <w:noProof/>
            <w:webHidden/>
          </w:rPr>
        </w:r>
        <w:r>
          <w:rPr>
            <w:noProof/>
            <w:webHidden/>
          </w:rPr>
          <w:fldChar w:fldCharType="separate"/>
        </w:r>
        <w:r>
          <w:rPr>
            <w:noProof/>
            <w:webHidden/>
          </w:rPr>
          <w:t>17</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45" w:history="1">
        <w:r w:rsidRPr="004C7F50">
          <w:rPr>
            <w:rStyle w:val="Hypertextovodkaz"/>
            <w:noProof/>
          </w:rPr>
          <w:t>4.1.1</w:t>
        </w:r>
        <w:r>
          <w:rPr>
            <w:rFonts w:asciiTheme="minorHAnsi" w:eastAsiaTheme="minorEastAsia" w:hAnsiTheme="minorHAnsi" w:cstheme="minorBidi"/>
            <w:noProof/>
            <w:sz w:val="22"/>
            <w:szCs w:val="22"/>
          </w:rPr>
          <w:tab/>
        </w:r>
        <w:r w:rsidRPr="004C7F50">
          <w:rPr>
            <w:rStyle w:val="Hypertextovodkaz"/>
            <w:noProof/>
          </w:rPr>
          <w:t>FitLayout API</w:t>
        </w:r>
        <w:r>
          <w:rPr>
            <w:noProof/>
            <w:webHidden/>
          </w:rPr>
          <w:tab/>
        </w:r>
        <w:r>
          <w:rPr>
            <w:noProof/>
            <w:webHidden/>
          </w:rPr>
          <w:fldChar w:fldCharType="begin"/>
        </w:r>
        <w:r>
          <w:rPr>
            <w:noProof/>
            <w:webHidden/>
          </w:rPr>
          <w:instrText xml:space="preserve"> PAGEREF _Toc447887845 \h </w:instrText>
        </w:r>
        <w:r>
          <w:rPr>
            <w:noProof/>
            <w:webHidden/>
          </w:rPr>
        </w:r>
        <w:r>
          <w:rPr>
            <w:noProof/>
            <w:webHidden/>
          </w:rPr>
          <w:fldChar w:fldCharType="separate"/>
        </w:r>
        <w:r>
          <w:rPr>
            <w:noProof/>
            <w:webHidden/>
          </w:rPr>
          <w:t>17</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46" w:history="1">
        <w:r w:rsidRPr="004C7F50">
          <w:rPr>
            <w:rStyle w:val="Hypertextovodkaz"/>
            <w:noProof/>
          </w:rPr>
          <w:t>4.1.2</w:t>
        </w:r>
        <w:r>
          <w:rPr>
            <w:rFonts w:asciiTheme="minorHAnsi" w:eastAsiaTheme="minorEastAsia" w:hAnsiTheme="minorHAnsi" w:cstheme="minorBidi"/>
            <w:noProof/>
            <w:sz w:val="22"/>
            <w:szCs w:val="22"/>
          </w:rPr>
          <w:tab/>
        </w:r>
        <w:r w:rsidRPr="004C7F50">
          <w:rPr>
            <w:rStyle w:val="Hypertextovodkaz"/>
            <w:noProof/>
          </w:rPr>
          <w:t>CSSBox</w:t>
        </w:r>
        <w:r>
          <w:rPr>
            <w:noProof/>
            <w:webHidden/>
          </w:rPr>
          <w:tab/>
        </w:r>
        <w:r>
          <w:rPr>
            <w:noProof/>
            <w:webHidden/>
          </w:rPr>
          <w:fldChar w:fldCharType="begin"/>
        </w:r>
        <w:r>
          <w:rPr>
            <w:noProof/>
            <w:webHidden/>
          </w:rPr>
          <w:instrText xml:space="preserve"> PAGEREF _Toc447887846 \h </w:instrText>
        </w:r>
        <w:r>
          <w:rPr>
            <w:noProof/>
            <w:webHidden/>
          </w:rPr>
        </w:r>
        <w:r>
          <w:rPr>
            <w:noProof/>
            <w:webHidden/>
          </w:rPr>
          <w:fldChar w:fldCharType="separate"/>
        </w:r>
        <w:r>
          <w:rPr>
            <w:noProof/>
            <w:webHidden/>
          </w:rPr>
          <w:t>18</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47" w:history="1">
        <w:r w:rsidRPr="004C7F50">
          <w:rPr>
            <w:rStyle w:val="Hypertextovodkaz"/>
            <w:noProof/>
          </w:rPr>
          <w:t>4.1.3</w:t>
        </w:r>
        <w:r>
          <w:rPr>
            <w:rFonts w:asciiTheme="minorHAnsi" w:eastAsiaTheme="minorEastAsia" w:hAnsiTheme="minorHAnsi" w:cstheme="minorBidi"/>
            <w:noProof/>
            <w:sz w:val="22"/>
            <w:szCs w:val="22"/>
          </w:rPr>
          <w:tab/>
        </w:r>
        <w:r w:rsidRPr="004C7F50">
          <w:rPr>
            <w:rStyle w:val="Hypertextovodkaz"/>
            <w:noProof/>
          </w:rPr>
          <w:t>Segmentace</w:t>
        </w:r>
        <w:r>
          <w:rPr>
            <w:noProof/>
            <w:webHidden/>
          </w:rPr>
          <w:tab/>
        </w:r>
        <w:r>
          <w:rPr>
            <w:noProof/>
            <w:webHidden/>
          </w:rPr>
          <w:fldChar w:fldCharType="begin"/>
        </w:r>
        <w:r>
          <w:rPr>
            <w:noProof/>
            <w:webHidden/>
          </w:rPr>
          <w:instrText xml:space="preserve"> PAGEREF _Toc447887847 \h </w:instrText>
        </w:r>
        <w:r>
          <w:rPr>
            <w:noProof/>
            <w:webHidden/>
          </w:rPr>
        </w:r>
        <w:r>
          <w:rPr>
            <w:noProof/>
            <w:webHidden/>
          </w:rPr>
          <w:fldChar w:fldCharType="separate"/>
        </w:r>
        <w:r>
          <w:rPr>
            <w:noProof/>
            <w:webHidden/>
          </w:rPr>
          <w:t>18</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48" w:history="1">
        <w:r w:rsidRPr="004C7F50">
          <w:rPr>
            <w:rStyle w:val="Hypertextovodkaz"/>
            <w:noProof/>
          </w:rPr>
          <w:t>4.1.4</w:t>
        </w:r>
        <w:r>
          <w:rPr>
            <w:rFonts w:asciiTheme="minorHAnsi" w:eastAsiaTheme="minorEastAsia" w:hAnsiTheme="minorHAnsi" w:cstheme="minorBidi"/>
            <w:noProof/>
            <w:sz w:val="22"/>
            <w:szCs w:val="22"/>
          </w:rPr>
          <w:tab/>
        </w:r>
        <w:r w:rsidRPr="004C7F50">
          <w:rPr>
            <w:rStyle w:val="Hypertextovodkaz"/>
            <w:noProof/>
          </w:rPr>
          <w:t>Klasifikace</w:t>
        </w:r>
        <w:r>
          <w:rPr>
            <w:noProof/>
            <w:webHidden/>
          </w:rPr>
          <w:tab/>
        </w:r>
        <w:r>
          <w:rPr>
            <w:noProof/>
            <w:webHidden/>
          </w:rPr>
          <w:fldChar w:fldCharType="begin"/>
        </w:r>
        <w:r>
          <w:rPr>
            <w:noProof/>
            <w:webHidden/>
          </w:rPr>
          <w:instrText xml:space="preserve"> PAGEREF _Toc447887848 \h </w:instrText>
        </w:r>
        <w:r>
          <w:rPr>
            <w:noProof/>
            <w:webHidden/>
          </w:rPr>
        </w:r>
        <w:r>
          <w:rPr>
            <w:noProof/>
            <w:webHidden/>
          </w:rPr>
          <w:fldChar w:fldCharType="separate"/>
        </w:r>
        <w:r>
          <w:rPr>
            <w:noProof/>
            <w:webHidden/>
          </w:rPr>
          <w:t>19</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49" w:history="1">
        <w:r w:rsidRPr="004C7F50">
          <w:rPr>
            <w:rStyle w:val="Hypertextovodkaz"/>
            <w:noProof/>
          </w:rPr>
          <w:t>4.1.5</w:t>
        </w:r>
        <w:r>
          <w:rPr>
            <w:rFonts w:asciiTheme="minorHAnsi" w:eastAsiaTheme="minorEastAsia" w:hAnsiTheme="minorHAnsi" w:cstheme="minorBidi"/>
            <w:noProof/>
            <w:sz w:val="22"/>
            <w:szCs w:val="22"/>
          </w:rPr>
          <w:tab/>
        </w:r>
        <w:r w:rsidRPr="004C7F50">
          <w:rPr>
            <w:rStyle w:val="Hypertextovodkaz"/>
            <w:noProof/>
          </w:rPr>
          <w:t>Nástroje</w:t>
        </w:r>
        <w:r>
          <w:rPr>
            <w:noProof/>
            <w:webHidden/>
          </w:rPr>
          <w:tab/>
        </w:r>
        <w:r>
          <w:rPr>
            <w:noProof/>
            <w:webHidden/>
          </w:rPr>
          <w:fldChar w:fldCharType="begin"/>
        </w:r>
        <w:r>
          <w:rPr>
            <w:noProof/>
            <w:webHidden/>
          </w:rPr>
          <w:instrText xml:space="preserve"> PAGEREF _Toc447887849 \h </w:instrText>
        </w:r>
        <w:r>
          <w:rPr>
            <w:noProof/>
            <w:webHidden/>
          </w:rPr>
        </w:r>
        <w:r>
          <w:rPr>
            <w:noProof/>
            <w:webHidden/>
          </w:rPr>
          <w:fldChar w:fldCharType="separate"/>
        </w:r>
        <w:r>
          <w:rPr>
            <w:noProof/>
            <w:webHidden/>
          </w:rPr>
          <w:t>19</w:t>
        </w:r>
        <w:r>
          <w:rPr>
            <w:noProof/>
            <w:webHidden/>
          </w:rPr>
          <w:fldChar w:fldCharType="end"/>
        </w:r>
      </w:hyperlink>
    </w:p>
    <w:p w:rsidR="00557E2C" w:rsidRDefault="00557E2C">
      <w:pPr>
        <w:pStyle w:val="Obsah1"/>
        <w:tabs>
          <w:tab w:val="left" w:pos="480"/>
          <w:tab w:val="right" w:leader="dot" w:pos="9050"/>
        </w:tabs>
        <w:rPr>
          <w:rFonts w:asciiTheme="minorHAnsi" w:eastAsiaTheme="minorEastAsia" w:hAnsiTheme="minorHAnsi" w:cstheme="minorBidi"/>
          <w:noProof/>
          <w:sz w:val="22"/>
          <w:szCs w:val="22"/>
        </w:rPr>
      </w:pPr>
      <w:hyperlink w:anchor="_Toc447887850" w:history="1">
        <w:r w:rsidRPr="004C7F50">
          <w:rPr>
            <w:rStyle w:val="Hypertextovodkaz"/>
            <w:noProof/>
          </w:rPr>
          <w:t>5</w:t>
        </w:r>
        <w:r>
          <w:rPr>
            <w:rFonts w:asciiTheme="minorHAnsi" w:eastAsiaTheme="minorEastAsia" w:hAnsiTheme="minorHAnsi" w:cstheme="minorBidi"/>
            <w:noProof/>
            <w:sz w:val="22"/>
            <w:szCs w:val="22"/>
          </w:rPr>
          <w:tab/>
        </w:r>
        <w:r w:rsidRPr="004C7F50">
          <w:rPr>
            <w:rStyle w:val="Hypertextovodkaz"/>
            <w:noProof/>
          </w:rPr>
          <w:t>Implementace algoritmu</w:t>
        </w:r>
        <w:r>
          <w:rPr>
            <w:noProof/>
            <w:webHidden/>
          </w:rPr>
          <w:tab/>
        </w:r>
        <w:r>
          <w:rPr>
            <w:noProof/>
            <w:webHidden/>
          </w:rPr>
          <w:fldChar w:fldCharType="begin"/>
        </w:r>
        <w:r>
          <w:rPr>
            <w:noProof/>
            <w:webHidden/>
          </w:rPr>
          <w:instrText xml:space="preserve"> PAGEREF _Toc447887850 \h </w:instrText>
        </w:r>
        <w:r>
          <w:rPr>
            <w:noProof/>
            <w:webHidden/>
          </w:rPr>
        </w:r>
        <w:r>
          <w:rPr>
            <w:noProof/>
            <w:webHidden/>
          </w:rPr>
          <w:fldChar w:fldCharType="separate"/>
        </w:r>
        <w:r>
          <w:rPr>
            <w:noProof/>
            <w:webHidden/>
          </w:rPr>
          <w:t>20</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51" w:history="1">
        <w:r w:rsidRPr="004C7F50">
          <w:rPr>
            <w:rStyle w:val="Hypertextovodkaz"/>
            <w:noProof/>
          </w:rPr>
          <w:t>5.1</w:t>
        </w:r>
        <w:r>
          <w:rPr>
            <w:rFonts w:asciiTheme="minorHAnsi" w:eastAsiaTheme="minorEastAsia" w:hAnsiTheme="minorHAnsi" w:cstheme="minorBidi"/>
            <w:noProof/>
            <w:sz w:val="22"/>
            <w:szCs w:val="22"/>
          </w:rPr>
          <w:tab/>
        </w:r>
        <w:r w:rsidRPr="004C7F50">
          <w:rPr>
            <w:rStyle w:val="Hypertextovodkaz"/>
            <w:noProof/>
          </w:rPr>
          <w:t>Sousednost bloků</w:t>
        </w:r>
        <w:r>
          <w:rPr>
            <w:noProof/>
            <w:webHidden/>
          </w:rPr>
          <w:tab/>
        </w:r>
        <w:r>
          <w:rPr>
            <w:noProof/>
            <w:webHidden/>
          </w:rPr>
          <w:fldChar w:fldCharType="begin"/>
        </w:r>
        <w:r>
          <w:rPr>
            <w:noProof/>
            <w:webHidden/>
          </w:rPr>
          <w:instrText xml:space="preserve"> PAGEREF _Toc447887851 \h </w:instrText>
        </w:r>
        <w:r>
          <w:rPr>
            <w:noProof/>
            <w:webHidden/>
          </w:rPr>
        </w:r>
        <w:r>
          <w:rPr>
            <w:noProof/>
            <w:webHidden/>
          </w:rPr>
          <w:fldChar w:fldCharType="separate"/>
        </w:r>
        <w:r>
          <w:rPr>
            <w:noProof/>
            <w:webHidden/>
          </w:rPr>
          <w:t>20</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52" w:history="1">
        <w:r w:rsidRPr="004C7F50">
          <w:rPr>
            <w:rStyle w:val="Hypertextovodkaz"/>
            <w:noProof/>
          </w:rPr>
          <w:t>5.1.1</w:t>
        </w:r>
        <w:r>
          <w:rPr>
            <w:rFonts w:asciiTheme="minorHAnsi" w:eastAsiaTheme="minorEastAsia" w:hAnsiTheme="minorHAnsi" w:cstheme="minorBidi"/>
            <w:noProof/>
            <w:sz w:val="22"/>
            <w:szCs w:val="22"/>
          </w:rPr>
          <w:tab/>
        </w:r>
        <w:r w:rsidRPr="004C7F50">
          <w:rPr>
            <w:rStyle w:val="Hypertextovodkaz"/>
            <w:noProof/>
          </w:rPr>
          <w:t>Nesousedící bloky</w:t>
        </w:r>
        <w:r>
          <w:rPr>
            <w:noProof/>
            <w:webHidden/>
          </w:rPr>
          <w:tab/>
        </w:r>
        <w:r>
          <w:rPr>
            <w:noProof/>
            <w:webHidden/>
          </w:rPr>
          <w:fldChar w:fldCharType="begin"/>
        </w:r>
        <w:r>
          <w:rPr>
            <w:noProof/>
            <w:webHidden/>
          </w:rPr>
          <w:instrText xml:space="preserve"> PAGEREF _Toc447887852 \h </w:instrText>
        </w:r>
        <w:r>
          <w:rPr>
            <w:noProof/>
            <w:webHidden/>
          </w:rPr>
        </w:r>
        <w:r>
          <w:rPr>
            <w:noProof/>
            <w:webHidden/>
          </w:rPr>
          <w:fldChar w:fldCharType="separate"/>
        </w:r>
        <w:r>
          <w:rPr>
            <w:noProof/>
            <w:webHidden/>
          </w:rPr>
          <w:t>20</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54" w:history="1">
        <w:r w:rsidRPr="004C7F50">
          <w:rPr>
            <w:rStyle w:val="Hypertextovodkaz"/>
            <w:noProof/>
          </w:rPr>
          <w:t>5.1.2</w:t>
        </w:r>
        <w:r>
          <w:rPr>
            <w:rFonts w:asciiTheme="minorHAnsi" w:eastAsiaTheme="minorEastAsia" w:hAnsiTheme="minorHAnsi" w:cstheme="minorBidi"/>
            <w:noProof/>
            <w:sz w:val="22"/>
            <w:szCs w:val="22"/>
          </w:rPr>
          <w:tab/>
        </w:r>
        <w:r w:rsidRPr="004C7F50">
          <w:rPr>
            <w:rStyle w:val="Hypertextovodkaz"/>
            <w:noProof/>
          </w:rPr>
          <w:t>Sousedící bloky</w:t>
        </w:r>
        <w:r>
          <w:rPr>
            <w:noProof/>
            <w:webHidden/>
          </w:rPr>
          <w:tab/>
        </w:r>
        <w:r>
          <w:rPr>
            <w:noProof/>
            <w:webHidden/>
          </w:rPr>
          <w:fldChar w:fldCharType="begin"/>
        </w:r>
        <w:r>
          <w:rPr>
            <w:noProof/>
            <w:webHidden/>
          </w:rPr>
          <w:instrText xml:space="preserve"> PAGEREF _Toc447887854 \h </w:instrText>
        </w:r>
        <w:r>
          <w:rPr>
            <w:noProof/>
            <w:webHidden/>
          </w:rPr>
        </w:r>
        <w:r>
          <w:rPr>
            <w:noProof/>
            <w:webHidden/>
          </w:rPr>
          <w:fldChar w:fldCharType="separate"/>
        </w:r>
        <w:r>
          <w:rPr>
            <w:noProof/>
            <w:webHidden/>
          </w:rPr>
          <w:t>23</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55" w:history="1">
        <w:r w:rsidRPr="004C7F50">
          <w:rPr>
            <w:rStyle w:val="Hypertextovodkaz"/>
            <w:noProof/>
          </w:rPr>
          <w:t>5.2</w:t>
        </w:r>
        <w:r>
          <w:rPr>
            <w:rFonts w:asciiTheme="minorHAnsi" w:eastAsiaTheme="minorEastAsia" w:hAnsiTheme="minorHAnsi" w:cstheme="minorBidi"/>
            <w:noProof/>
            <w:sz w:val="22"/>
            <w:szCs w:val="22"/>
          </w:rPr>
          <w:tab/>
        </w:r>
        <w:r w:rsidRPr="004C7F50">
          <w:rPr>
            <w:rStyle w:val="Hypertextovodkaz"/>
            <w:noProof/>
          </w:rPr>
          <w:t>Vizuální obsah bloků</w:t>
        </w:r>
        <w:r>
          <w:rPr>
            <w:noProof/>
            <w:webHidden/>
          </w:rPr>
          <w:tab/>
        </w:r>
        <w:r>
          <w:rPr>
            <w:noProof/>
            <w:webHidden/>
          </w:rPr>
          <w:fldChar w:fldCharType="begin"/>
        </w:r>
        <w:r>
          <w:rPr>
            <w:noProof/>
            <w:webHidden/>
          </w:rPr>
          <w:instrText xml:space="preserve"> PAGEREF _Toc447887855 \h </w:instrText>
        </w:r>
        <w:r>
          <w:rPr>
            <w:noProof/>
            <w:webHidden/>
          </w:rPr>
        </w:r>
        <w:r>
          <w:rPr>
            <w:noProof/>
            <w:webHidden/>
          </w:rPr>
          <w:fldChar w:fldCharType="separate"/>
        </w:r>
        <w:r>
          <w:rPr>
            <w:noProof/>
            <w:webHidden/>
          </w:rPr>
          <w:t>26</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56" w:history="1">
        <w:r w:rsidRPr="004C7F50">
          <w:rPr>
            <w:rStyle w:val="Hypertextovodkaz"/>
            <w:noProof/>
          </w:rPr>
          <w:t>5.2.1</w:t>
        </w:r>
        <w:r>
          <w:rPr>
            <w:rFonts w:asciiTheme="minorHAnsi" w:eastAsiaTheme="minorEastAsia" w:hAnsiTheme="minorHAnsi" w:cstheme="minorBidi"/>
            <w:noProof/>
            <w:sz w:val="22"/>
            <w:szCs w:val="22"/>
          </w:rPr>
          <w:tab/>
        </w:r>
        <w:r w:rsidRPr="004C7F50">
          <w:rPr>
            <w:rStyle w:val="Hypertextovodkaz"/>
            <w:noProof/>
          </w:rPr>
          <w:t>Vektory obsahu</w:t>
        </w:r>
        <w:r>
          <w:rPr>
            <w:noProof/>
            <w:webHidden/>
          </w:rPr>
          <w:tab/>
        </w:r>
        <w:r>
          <w:rPr>
            <w:noProof/>
            <w:webHidden/>
          </w:rPr>
          <w:fldChar w:fldCharType="begin"/>
        </w:r>
        <w:r>
          <w:rPr>
            <w:noProof/>
            <w:webHidden/>
          </w:rPr>
          <w:instrText xml:space="preserve"> PAGEREF _Toc447887856 \h </w:instrText>
        </w:r>
        <w:r>
          <w:rPr>
            <w:noProof/>
            <w:webHidden/>
          </w:rPr>
        </w:r>
        <w:r>
          <w:rPr>
            <w:noProof/>
            <w:webHidden/>
          </w:rPr>
          <w:fldChar w:fldCharType="separate"/>
        </w:r>
        <w:r>
          <w:rPr>
            <w:noProof/>
            <w:webHidden/>
          </w:rPr>
          <w:t>27</w:t>
        </w:r>
        <w:r>
          <w:rPr>
            <w:noProof/>
            <w:webHidden/>
          </w:rPr>
          <w:fldChar w:fldCharType="end"/>
        </w:r>
      </w:hyperlink>
    </w:p>
    <w:p w:rsidR="00557E2C" w:rsidRDefault="00557E2C">
      <w:pPr>
        <w:pStyle w:val="Obsah3"/>
        <w:tabs>
          <w:tab w:val="left" w:pos="1320"/>
          <w:tab w:val="right" w:leader="dot" w:pos="9050"/>
        </w:tabs>
        <w:rPr>
          <w:rFonts w:asciiTheme="minorHAnsi" w:eastAsiaTheme="minorEastAsia" w:hAnsiTheme="minorHAnsi" w:cstheme="minorBidi"/>
          <w:noProof/>
          <w:sz w:val="22"/>
          <w:szCs w:val="22"/>
        </w:rPr>
      </w:pPr>
      <w:hyperlink w:anchor="_Toc447887857" w:history="1">
        <w:r w:rsidRPr="004C7F50">
          <w:rPr>
            <w:rStyle w:val="Hypertextovodkaz"/>
            <w:noProof/>
          </w:rPr>
          <w:t>5.2.2</w:t>
        </w:r>
        <w:r>
          <w:rPr>
            <w:rFonts w:asciiTheme="minorHAnsi" w:eastAsiaTheme="minorEastAsia" w:hAnsiTheme="minorHAnsi" w:cstheme="minorBidi"/>
            <w:noProof/>
            <w:sz w:val="22"/>
            <w:szCs w:val="22"/>
          </w:rPr>
          <w:tab/>
        </w:r>
        <w:r w:rsidRPr="004C7F50">
          <w:rPr>
            <w:rStyle w:val="Hypertextovodkaz"/>
            <w:noProof/>
          </w:rPr>
          <w:t>Podobnost obsahu</w:t>
        </w:r>
        <w:r>
          <w:rPr>
            <w:noProof/>
            <w:webHidden/>
          </w:rPr>
          <w:tab/>
        </w:r>
        <w:r>
          <w:rPr>
            <w:noProof/>
            <w:webHidden/>
          </w:rPr>
          <w:fldChar w:fldCharType="begin"/>
        </w:r>
        <w:r>
          <w:rPr>
            <w:noProof/>
            <w:webHidden/>
          </w:rPr>
          <w:instrText xml:space="preserve"> PAGEREF _Toc447887857 \h </w:instrText>
        </w:r>
        <w:r>
          <w:rPr>
            <w:noProof/>
            <w:webHidden/>
          </w:rPr>
        </w:r>
        <w:r>
          <w:rPr>
            <w:noProof/>
            <w:webHidden/>
          </w:rPr>
          <w:fldChar w:fldCharType="separate"/>
        </w:r>
        <w:r>
          <w:rPr>
            <w:noProof/>
            <w:webHidden/>
          </w:rPr>
          <w:t>27</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58" w:history="1">
        <w:r w:rsidRPr="004C7F50">
          <w:rPr>
            <w:rStyle w:val="Hypertextovodkaz"/>
            <w:noProof/>
          </w:rPr>
          <w:t>5.3</w:t>
        </w:r>
        <w:r>
          <w:rPr>
            <w:rFonts w:asciiTheme="minorHAnsi" w:eastAsiaTheme="minorEastAsia" w:hAnsiTheme="minorHAnsi" w:cstheme="minorBidi"/>
            <w:noProof/>
            <w:sz w:val="22"/>
            <w:szCs w:val="22"/>
          </w:rPr>
          <w:tab/>
        </w:r>
        <w:r w:rsidRPr="004C7F50">
          <w:rPr>
            <w:rStyle w:val="Hypertextovodkaz"/>
            <w:noProof/>
          </w:rPr>
          <w:t>Řízení algoritmu</w:t>
        </w:r>
        <w:r>
          <w:rPr>
            <w:noProof/>
            <w:webHidden/>
          </w:rPr>
          <w:tab/>
        </w:r>
        <w:r>
          <w:rPr>
            <w:noProof/>
            <w:webHidden/>
          </w:rPr>
          <w:fldChar w:fldCharType="begin"/>
        </w:r>
        <w:r>
          <w:rPr>
            <w:noProof/>
            <w:webHidden/>
          </w:rPr>
          <w:instrText xml:space="preserve"> PAGEREF _Toc447887858 \h </w:instrText>
        </w:r>
        <w:r>
          <w:rPr>
            <w:noProof/>
            <w:webHidden/>
          </w:rPr>
        </w:r>
        <w:r>
          <w:rPr>
            <w:noProof/>
            <w:webHidden/>
          </w:rPr>
          <w:fldChar w:fldCharType="separate"/>
        </w:r>
        <w:r>
          <w:rPr>
            <w:noProof/>
            <w:webHidden/>
          </w:rPr>
          <w:t>27</w:t>
        </w:r>
        <w:r>
          <w:rPr>
            <w:noProof/>
            <w:webHidden/>
          </w:rPr>
          <w:fldChar w:fldCharType="end"/>
        </w:r>
      </w:hyperlink>
    </w:p>
    <w:p w:rsidR="00557E2C" w:rsidRDefault="00557E2C">
      <w:pPr>
        <w:pStyle w:val="Obsah2"/>
        <w:tabs>
          <w:tab w:val="left" w:pos="880"/>
          <w:tab w:val="right" w:leader="dot" w:pos="9050"/>
        </w:tabs>
        <w:rPr>
          <w:rFonts w:asciiTheme="minorHAnsi" w:eastAsiaTheme="minorEastAsia" w:hAnsiTheme="minorHAnsi" w:cstheme="minorBidi"/>
          <w:noProof/>
          <w:sz w:val="22"/>
          <w:szCs w:val="22"/>
        </w:rPr>
      </w:pPr>
      <w:hyperlink w:anchor="_Toc447887859" w:history="1">
        <w:r w:rsidRPr="004C7F50">
          <w:rPr>
            <w:rStyle w:val="Hypertextovodkaz"/>
            <w:noProof/>
          </w:rPr>
          <w:t>5.4</w:t>
        </w:r>
        <w:r>
          <w:rPr>
            <w:rFonts w:asciiTheme="minorHAnsi" w:eastAsiaTheme="minorEastAsia" w:hAnsiTheme="minorHAnsi" w:cstheme="minorBidi"/>
            <w:noProof/>
            <w:sz w:val="22"/>
            <w:szCs w:val="22"/>
          </w:rPr>
          <w:tab/>
        </w:r>
        <w:r w:rsidRPr="004C7F50">
          <w:rPr>
            <w:rStyle w:val="Hypertextovodkaz"/>
            <w:noProof/>
          </w:rPr>
          <w:t>Vstup a výstup algoritmu</w:t>
        </w:r>
        <w:r>
          <w:rPr>
            <w:noProof/>
            <w:webHidden/>
          </w:rPr>
          <w:tab/>
        </w:r>
        <w:r>
          <w:rPr>
            <w:noProof/>
            <w:webHidden/>
          </w:rPr>
          <w:fldChar w:fldCharType="begin"/>
        </w:r>
        <w:r>
          <w:rPr>
            <w:noProof/>
            <w:webHidden/>
          </w:rPr>
          <w:instrText xml:space="preserve"> PAGEREF _Toc447887859 \h </w:instrText>
        </w:r>
        <w:r>
          <w:rPr>
            <w:noProof/>
            <w:webHidden/>
          </w:rPr>
        </w:r>
        <w:r>
          <w:rPr>
            <w:noProof/>
            <w:webHidden/>
          </w:rPr>
          <w:fldChar w:fldCharType="separate"/>
        </w:r>
        <w:r>
          <w:rPr>
            <w:noProof/>
            <w:webHidden/>
          </w:rPr>
          <w:t>27</w:t>
        </w:r>
        <w:r>
          <w:rPr>
            <w:noProof/>
            <w:webHidden/>
          </w:rPr>
          <w:fldChar w:fldCharType="end"/>
        </w:r>
      </w:hyperlink>
    </w:p>
    <w:p w:rsidR="00557E2C" w:rsidRDefault="00557E2C">
      <w:pPr>
        <w:pStyle w:val="Obsah1"/>
        <w:tabs>
          <w:tab w:val="left" w:pos="480"/>
          <w:tab w:val="right" w:leader="dot" w:pos="9050"/>
        </w:tabs>
        <w:rPr>
          <w:rFonts w:asciiTheme="minorHAnsi" w:eastAsiaTheme="minorEastAsia" w:hAnsiTheme="minorHAnsi" w:cstheme="minorBidi"/>
          <w:noProof/>
          <w:sz w:val="22"/>
          <w:szCs w:val="22"/>
        </w:rPr>
      </w:pPr>
      <w:hyperlink w:anchor="_Toc447887860" w:history="1">
        <w:r w:rsidRPr="004C7F50">
          <w:rPr>
            <w:rStyle w:val="Hypertextovodkaz"/>
            <w:noProof/>
          </w:rPr>
          <w:t>6</w:t>
        </w:r>
        <w:r>
          <w:rPr>
            <w:rFonts w:asciiTheme="minorHAnsi" w:eastAsiaTheme="minorEastAsia" w:hAnsiTheme="minorHAnsi" w:cstheme="minorBidi"/>
            <w:noProof/>
            <w:sz w:val="22"/>
            <w:szCs w:val="22"/>
          </w:rPr>
          <w:tab/>
        </w:r>
        <w:r w:rsidRPr="004C7F50">
          <w:rPr>
            <w:rStyle w:val="Hypertextovodkaz"/>
            <w:noProof/>
          </w:rPr>
          <w:t>Dosažené výsledky</w:t>
        </w:r>
        <w:r>
          <w:rPr>
            <w:noProof/>
            <w:webHidden/>
          </w:rPr>
          <w:tab/>
        </w:r>
        <w:r>
          <w:rPr>
            <w:noProof/>
            <w:webHidden/>
          </w:rPr>
          <w:fldChar w:fldCharType="begin"/>
        </w:r>
        <w:r>
          <w:rPr>
            <w:noProof/>
            <w:webHidden/>
          </w:rPr>
          <w:instrText xml:space="preserve"> PAGEREF _Toc447887860 \h </w:instrText>
        </w:r>
        <w:r>
          <w:rPr>
            <w:noProof/>
            <w:webHidden/>
          </w:rPr>
        </w:r>
        <w:r>
          <w:rPr>
            <w:noProof/>
            <w:webHidden/>
          </w:rPr>
          <w:fldChar w:fldCharType="separate"/>
        </w:r>
        <w:r>
          <w:rPr>
            <w:noProof/>
            <w:webHidden/>
          </w:rPr>
          <w:t>28</w:t>
        </w:r>
        <w:r>
          <w:rPr>
            <w:noProof/>
            <w:webHidden/>
          </w:rPr>
          <w:fldChar w:fldCharType="end"/>
        </w:r>
      </w:hyperlink>
    </w:p>
    <w:p w:rsidR="00557E2C" w:rsidRDefault="00557E2C">
      <w:pPr>
        <w:pStyle w:val="Obsah1"/>
        <w:tabs>
          <w:tab w:val="left" w:pos="480"/>
          <w:tab w:val="right" w:leader="dot" w:pos="9050"/>
        </w:tabs>
        <w:rPr>
          <w:rFonts w:asciiTheme="minorHAnsi" w:eastAsiaTheme="minorEastAsia" w:hAnsiTheme="minorHAnsi" w:cstheme="minorBidi"/>
          <w:noProof/>
          <w:sz w:val="22"/>
          <w:szCs w:val="22"/>
        </w:rPr>
      </w:pPr>
      <w:hyperlink w:anchor="_Toc447887861" w:history="1">
        <w:r w:rsidRPr="004C7F50">
          <w:rPr>
            <w:rStyle w:val="Hypertextovodkaz"/>
            <w:noProof/>
          </w:rPr>
          <w:t>7</w:t>
        </w:r>
        <w:r>
          <w:rPr>
            <w:rFonts w:asciiTheme="minorHAnsi" w:eastAsiaTheme="minorEastAsia" w:hAnsiTheme="minorHAnsi" w:cstheme="minorBidi"/>
            <w:noProof/>
            <w:sz w:val="22"/>
            <w:szCs w:val="22"/>
          </w:rPr>
          <w:tab/>
        </w:r>
        <w:r w:rsidRPr="004C7F50">
          <w:rPr>
            <w:rStyle w:val="Hypertextovodkaz"/>
            <w:noProof/>
          </w:rPr>
          <w:t>Závěr</w:t>
        </w:r>
        <w:r>
          <w:rPr>
            <w:noProof/>
            <w:webHidden/>
          </w:rPr>
          <w:tab/>
        </w:r>
        <w:r>
          <w:rPr>
            <w:noProof/>
            <w:webHidden/>
          </w:rPr>
          <w:fldChar w:fldCharType="begin"/>
        </w:r>
        <w:r>
          <w:rPr>
            <w:noProof/>
            <w:webHidden/>
          </w:rPr>
          <w:instrText xml:space="preserve"> PAGEREF _Toc447887861 \h </w:instrText>
        </w:r>
        <w:r>
          <w:rPr>
            <w:noProof/>
            <w:webHidden/>
          </w:rPr>
        </w:r>
        <w:r>
          <w:rPr>
            <w:noProof/>
            <w:webHidden/>
          </w:rPr>
          <w:fldChar w:fldCharType="separate"/>
        </w:r>
        <w:r>
          <w:rPr>
            <w:noProof/>
            <w:webHidden/>
          </w:rPr>
          <w:t>29</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7887829"/>
      <w:r w:rsidR="00335724" w:rsidRPr="00912EE1">
        <w:lastRenderedPageBreak/>
        <w:t>Úvod</w:t>
      </w:r>
      <w:bookmarkEnd w:id="3"/>
      <w:bookmarkEnd w:id="4"/>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042693">
        <w:t xml:space="preserve">ale </w:t>
      </w:r>
      <w:r w:rsidR="004F0D09">
        <w:t xml:space="preserve">zase </w:t>
      </w:r>
      <w:r w:rsidR="003F6A1A">
        <w:t>nejsou vhodné pro větší sady stránek.</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se seznámíme ještě s metodou 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zaměříme především na teoretickou část této metody. Ukážeme si, jaké se zde</w:t>
      </w:r>
      <w:r w:rsidR="00740AB8">
        <w:t xml:space="preserve"> využívají vzorce pro výpočty </w:t>
      </w:r>
      <w:r w:rsidR="00EF4242">
        <w:t>různých vlastností</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tohoto </w:t>
      </w:r>
      <w:proofErr w:type="spellStart"/>
      <w:r w:rsidR="00493DBC">
        <w:t>Frameworku</w:t>
      </w:r>
      <w:proofErr w:type="spellEnd"/>
      <w:r w:rsidR="00493DBC">
        <w:t>. Taktéž bude využívat jeho již hotové části a je tedy zapotřebí se s některými nejprve obeznámit.</w:t>
      </w:r>
    </w:p>
    <w:p w:rsidR="004B2E33" w:rsidRDefault="00DA79E2" w:rsidP="00530E56">
      <w:pPr>
        <w:spacing w:line="312" w:lineRule="auto"/>
      </w:pPr>
      <w:r>
        <w:tab/>
        <w:t>V poslední páté kapitole této práce jsou shrnuty výsledky</w:t>
      </w:r>
      <w:r w:rsidR="00557EA0">
        <w:t>,</w:t>
      </w:r>
      <w:r>
        <w:t xml:space="preserve"> </w:t>
      </w:r>
      <w:r w:rsidR="00557EA0">
        <w:t>jakých cílů bylo</w:t>
      </w:r>
      <w:r>
        <w:t xml:space="preserve"> dosaženo v semestrálním projektu, a jak se bude dál tato práce rozvíjet v rámci navazující diplomové práce. </w:t>
      </w:r>
    </w:p>
    <w:p w:rsidR="004B2E33" w:rsidRDefault="004B2E33" w:rsidP="00530E56">
      <w:pPr>
        <w:spacing w:line="312" w:lineRule="auto"/>
      </w:pPr>
    </w:p>
    <w:p w:rsidR="005C0977" w:rsidRDefault="00566CED" w:rsidP="00530E56">
      <w:pPr>
        <w:pStyle w:val="Nadpis1"/>
        <w:spacing w:line="312" w:lineRule="auto"/>
      </w:pPr>
      <w:r>
        <w:br w:type="page"/>
      </w:r>
      <w:bookmarkStart w:id="7" w:name="_Toc447887830"/>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tři nejznámější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7887831"/>
      <w:r>
        <w:t>DOM-</w:t>
      </w:r>
      <w:proofErr w:type="spellStart"/>
      <w:r>
        <w:t>based</w:t>
      </w:r>
      <w:proofErr w:type="spellEnd"/>
      <w:r>
        <w:t xml:space="preserve"> </w:t>
      </w:r>
      <w:proofErr w:type="spellStart"/>
      <w:r>
        <w:t>Page</w:t>
      </w:r>
      <w:proofErr w:type="spellEnd"/>
      <w:r>
        <w:t xml:space="preserve"> </w:t>
      </w:r>
      <w:proofErr w:type="spellStart"/>
      <w:r>
        <w:t>Segmentation</w:t>
      </w:r>
      <w:bookmarkEnd w:id="8"/>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1</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11C72" w:rsidRDefault="00800E06" w:rsidP="00530E56">
      <w:pPr>
        <w:pStyle w:val="Odstavecdal"/>
        <w:numPr>
          <w:ilvl w:val="0"/>
          <w:numId w:val="25"/>
        </w:numPr>
        <w:spacing w:line="312" w:lineRule="auto"/>
      </w:pPr>
      <w:r>
        <w:t>Mnoho webových stránek nedodržuje specifikace HTML a ztěžují tak správnou segmentaci.</w:t>
      </w:r>
    </w:p>
    <w:p w:rsidR="00D72855" w:rsidRDefault="00D72855" w:rsidP="00530E56">
      <w:pPr>
        <w:pStyle w:val="Odstavecdal"/>
        <w:spacing w:line="312" w:lineRule="auto"/>
      </w:pPr>
    </w:p>
    <w:p w:rsidR="004434FD" w:rsidRDefault="00D72855" w:rsidP="00530E56">
      <w:pPr>
        <w:pStyle w:val="Odstavecdal"/>
        <w:keepNext/>
        <w:spacing w:line="312" w:lineRule="auto"/>
        <w:ind w:firstLine="0"/>
        <w:jc w:val="center"/>
      </w:pPr>
      <w:r>
        <w:rPr>
          <w:noProof/>
        </w:rPr>
        <w:lastRenderedPageBreak/>
        <w:drawing>
          <wp:inline distT="0" distB="0" distL="0" distR="0" wp14:anchorId="45F486FB" wp14:editId="50EB1DC1">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5">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r w:rsidRPr="00A67BEC">
        <w:rPr>
          <w:b w:val="0"/>
          <w:color w:val="auto"/>
          <w:sz w:val="24"/>
          <w:szCs w:val="24"/>
        </w:rPr>
        <w:t xml:space="preserve">Obrázek </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605EFA">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7887832"/>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1"/>
    </w:p>
    <w:p w:rsidR="008B5E81" w:rsidRPr="00AD4D36" w:rsidRDefault="00877DF7" w:rsidP="00530E56">
      <w:pPr>
        <w:pStyle w:val="Odstavecprvn"/>
        <w:spacing w:line="312" w:lineRule="auto"/>
        <w:rPr>
          <w:lang w:val="en-US"/>
        </w:rPr>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AD4D36">
        <w:t xml:space="preserve"> </w:t>
      </w:r>
      <w:proofErr w:type="spellStart"/>
      <w:r w:rsidR="001325D1">
        <w:rPr>
          <w:lang w:val="en-US"/>
        </w:rPr>
        <w:t>Podrobnější</w:t>
      </w:r>
      <w:proofErr w:type="spellEnd"/>
      <w:r w:rsidR="001325D1">
        <w:rPr>
          <w:lang w:val="en-US"/>
        </w:rPr>
        <w:t xml:space="preserve"> </w:t>
      </w:r>
      <w:proofErr w:type="spellStart"/>
      <w:r w:rsidR="001325D1">
        <w:rPr>
          <w:lang w:val="en-US"/>
        </w:rPr>
        <w:t>popis</w:t>
      </w:r>
      <w:proofErr w:type="spellEnd"/>
      <w:r w:rsidR="001325D1">
        <w:rPr>
          <w:lang w:val="en-US"/>
        </w:rPr>
        <w:t xml:space="preserve"> </w:t>
      </w:r>
      <w:proofErr w:type="spellStart"/>
      <w:r w:rsidR="001325D1">
        <w:rPr>
          <w:lang w:val="en-US"/>
        </w:rPr>
        <w:t>algoritmu</w:t>
      </w:r>
      <w:proofErr w:type="spellEnd"/>
      <w:r w:rsidR="001325D1">
        <w:rPr>
          <w:lang w:val="en-US"/>
        </w:rPr>
        <w:t xml:space="preserve"> </w:t>
      </w:r>
      <w:proofErr w:type="spellStart"/>
      <w:r w:rsidR="001325D1">
        <w:rPr>
          <w:lang w:val="en-US"/>
        </w:rPr>
        <w:t>najdeme</w:t>
      </w:r>
      <w:proofErr w:type="spellEnd"/>
      <w:r w:rsidR="001325D1">
        <w:rPr>
          <w:lang w:val="en-US"/>
        </w:rPr>
        <w:t xml:space="preserve"> </w:t>
      </w:r>
      <w:proofErr w:type="spellStart"/>
      <w:r w:rsidR="001325D1">
        <w:rPr>
          <w:lang w:val="en-US"/>
        </w:rPr>
        <w:t>zde</w:t>
      </w:r>
      <w:proofErr w:type="spellEnd"/>
      <w:r w:rsidR="001325D1">
        <w:rPr>
          <w:lang w:val="en-US"/>
        </w:rPr>
        <w:t xml:space="preserve"> [5]</w:t>
      </w:r>
    </w:p>
    <w:p w:rsidR="0014126A" w:rsidRDefault="00331EA7" w:rsidP="00530E56">
      <w:pPr>
        <w:pStyle w:val="Odstavecdal"/>
        <w:spacing w:line="312" w:lineRule="auto"/>
        <w:ind w:firstLine="0"/>
      </w:pPr>
      <w:r>
        <w:tab/>
      </w:r>
      <w:r w:rsidR="00E02855">
        <w:t>Nejprve je získá</w:t>
      </w:r>
      <w:r w:rsidR="00355729">
        <w:t>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 xml:space="preserve">Algoritmus VIPS lze vidět na obrázku 2.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lastRenderedPageBreak/>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66E15565" wp14:editId="6D95ED30">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605EF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605EF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2BB9410D" wp14:editId="7D0157E0">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6">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7887833"/>
      <w:r w:rsidRPr="00746C74">
        <w:t xml:space="preserve">Box </w:t>
      </w:r>
      <w:proofErr w:type="spellStart"/>
      <w:r>
        <w:t>C</w:t>
      </w:r>
      <w:r w:rsidRPr="00746C74">
        <w:t>lustering</w:t>
      </w:r>
      <w:proofErr w:type="spellEnd"/>
      <w:r w:rsidRPr="00746C74">
        <w:t xml:space="preserve"> </w:t>
      </w:r>
      <w:proofErr w:type="spellStart"/>
      <w:r>
        <w:t>S</w:t>
      </w:r>
      <w:r w:rsidRPr="00746C74">
        <w:t>egmentation</w:t>
      </w:r>
      <w:bookmarkEnd w:id="12"/>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 xml:space="preserve">metodami, pak výsledek není v žádné hierarchické </w:t>
      </w:r>
      <w:proofErr w:type="spellStart"/>
      <w:r w:rsidR="004A089E">
        <w:t>stuktuře</w:t>
      </w:r>
      <w:proofErr w:type="spellEnd"/>
      <w:r w:rsidR="004A089E">
        <w:t xml:space="preserve">, ale spíše jsou uspořádány </w:t>
      </w:r>
      <w:r w:rsidR="00680B60">
        <w:t>ve struktuře podobné dlaždicím</w:t>
      </w:r>
      <w:r w:rsidR="004A089E">
        <w:t>.</w:t>
      </w:r>
    </w:p>
    <w:p w:rsidR="00964385" w:rsidRDefault="00390BB6" w:rsidP="00530E56">
      <w:pPr>
        <w:spacing w:line="312" w:lineRule="auto"/>
      </w:pPr>
      <w:r>
        <w:rPr>
          <w:noProof/>
        </w:rPr>
        <w:lastRenderedPageBreak/>
        <mc:AlternateContent>
          <mc:Choice Requires="wps">
            <w:drawing>
              <wp:anchor distT="0" distB="0" distL="114300" distR="114300" simplePos="0" relativeHeight="251681792" behindDoc="0" locked="0" layoutInCell="1" allowOverlap="1" wp14:anchorId="37952982" wp14:editId="706620E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605EFA">
                              <w:rPr>
                                <w:b w:val="0"/>
                                <w:noProof/>
                                <w:color w:val="auto"/>
                                <w:sz w:val="24"/>
                              </w:rPr>
                              <w:t>3</w:t>
                            </w:r>
                            <w:r w:rsidRPr="00C979C1">
                              <w:rPr>
                                <w:b w:val="0"/>
                                <w:color w:val="auto"/>
                                <w:sz w:val="24"/>
                              </w:rPr>
                              <w:fldChar w:fldCharType="end"/>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605EFA">
                        <w:rPr>
                          <w:b w:val="0"/>
                          <w:noProof/>
                          <w:color w:val="auto"/>
                          <w:sz w:val="24"/>
                        </w:rPr>
                        <w:t>3</w:t>
                      </w:r>
                      <w:r w:rsidRPr="00C979C1">
                        <w:rPr>
                          <w:b w:val="0"/>
                          <w:color w:val="auto"/>
                          <w:sz w:val="24"/>
                        </w:rPr>
                        <w:fldChar w:fldCharType="end"/>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9089B4E" wp14:editId="7A3AB61B">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7">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 xml:space="preserve">Celou architekturu algoritmu je vidět na obrázku 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w:t>
      </w:r>
      <w:proofErr w:type="spellStart"/>
      <w:r w:rsidR="000847AD">
        <w:rPr>
          <w:lang w:val="en-US"/>
        </w:rPr>
        <w:t>tomto</w:t>
      </w:r>
      <w:proofErr w:type="spellEnd"/>
      <w:r w:rsidR="000847AD">
        <w:rPr>
          <w:lang w:val="en-US"/>
        </w:rPr>
        <w:t xml:space="preserve"> </w:t>
      </w:r>
      <w:proofErr w:type="spellStart"/>
      <w:r w:rsidR="000847AD">
        <w:rPr>
          <w:lang w:val="en-US"/>
        </w:rPr>
        <w:t>kroku</w:t>
      </w:r>
      <w:proofErr w:type="spellEnd"/>
      <w:r w:rsidR="000847AD">
        <w:rPr>
          <w:lang w:val="en-US"/>
        </w:rPr>
        <w:t xml:space="preserve"> je </w:t>
      </w:r>
      <w:proofErr w:type="spellStart"/>
      <w:r w:rsidR="000847AD">
        <w:rPr>
          <w:lang w:val="en-US"/>
        </w:rPr>
        <w:t>vytvořen</w:t>
      </w:r>
      <w:proofErr w:type="spellEnd"/>
      <w:r w:rsidR="000847AD">
        <w:rPr>
          <w:lang w:val="en-US"/>
        </w:rPr>
        <w:t xml:space="preserve"> </w:t>
      </w:r>
      <w:proofErr w:type="spellStart"/>
      <w:r w:rsidR="000847AD">
        <w:rPr>
          <w:lang w:val="en-US"/>
        </w:rPr>
        <w:t>neuspořádaný</w:t>
      </w:r>
      <w:proofErr w:type="spellEnd"/>
      <w:r w:rsidR="000847AD">
        <w:rPr>
          <w:lang w:val="en-US"/>
        </w:rPr>
        <w:t xml:space="preserve"> </w:t>
      </w:r>
      <w:proofErr w:type="spellStart"/>
      <w:r w:rsidR="000847AD">
        <w:rPr>
          <w:lang w:val="en-US"/>
        </w:rPr>
        <w:t>vážený</w:t>
      </w:r>
      <w:proofErr w:type="spellEnd"/>
      <w:r w:rsidR="000847AD">
        <w:rPr>
          <w:lang w:val="en-US"/>
        </w:rPr>
        <w:t xml:space="preserve"> </w:t>
      </w:r>
      <w:proofErr w:type="spellStart"/>
      <w:r w:rsidR="000847AD">
        <w:rPr>
          <w:lang w:val="en-US"/>
        </w:rPr>
        <w:t>graf</w:t>
      </w:r>
      <w:proofErr w:type="spellEnd"/>
      <w:r w:rsidR="000847AD">
        <w:rPr>
          <w:lang w:val="en-US"/>
        </w:rPr>
        <w:t xml:space="preserve">. </w:t>
      </w:r>
    </w:p>
    <w:p w:rsidR="00834290" w:rsidRPr="00746C74"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FC39ED" w:rsidRDefault="008E3C6F" w:rsidP="00530E56">
      <w:pPr>
        <w:pStyle w:val="Nadpis1"/>
        <w:spacing w:line="312" w:lineRule="auto"/>
      </w:pPr>
      <w:bookmarkStart w:id="13" w:name="_Toc447887834"/>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4" w:name="_Toc447887835"/>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47887836"/>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47887837"/>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8" w:name="_Toc447887838"/>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19" w:name="_Toc447887839"/>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EA4F34">
        <w:rPr>
          <w:lang w:val="en-US"/>
        </w:rPr>
        <w:t>4</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969218B" wp14:editId="1138B587">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8">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4798C253" wp14:editId="4A63D28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68038F" w:rsidRPr="0068038F">
        <w:rPr>
          <w:b w:val="0"/>
          <w:color w:val="auto"/>
          <w:sz w:val="24"/>
        </w:rPr>
        <w:fldChar w:fldCharType="begin"/>
      </w:r>
      <w:r w:rsidR="0068038F" w:rsidRPr="0068038F">
        <w:rPr>
          <w:b w:val="0"/>
          <w:color w:val="auto"/>
          <w:sz w:val="24"/>
        </w:rPr>
        <w:instrText xml:space="preserve"> SEQ Obrázek \* ARABIC </w:instrText>
      </w:r>
      <w:r w:rsidR="0068038F" w:rsidRPr="0068038F">
        <w:rPr>
          <w:b w:val="0"/>
          <w:color w:val="auto"/>
          <w:sz w:val="24"/>
        </w:rPr>
        <w:fldChar w:fldCharType="separate"/>
      </w:r>
      <w:r w:rsidR="00605EFA">
        <w:rPr>
          <w:b w:val="0"/>
          <w:noProof/>
          <w:color w:val="auto"/>
          <w:sz w:val="24"/>
        </w:rPr>
        <w:t>4</w:t>
      </w:r>
      <w:r w:rsidR="0068038F" w:rsidRPr="0068038F">
        <w:rPr>
          <w:b w:val="0"/>
          <w:color w:val="auto"/>
          <w:sz w:val="24"/>
        </w:rPr>
        <w:fldChar w:fldCharType="end"/>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Pr="0068038F">
        <w:rPr>
          <w:b w:val="0"/>
          <w:color w:val="auto"/>
          <w:sz w:val="24"/>
        </w:rPr>
        <w:fldChar w:fldCharType="begin"/>
      </w:r>
      <w:r w:rsidRPr="0068038F">
        <w:rPr>
          <w:b w:val="0"/>
          <w:color w:val="auto"/>
          <w:sz w:val="24"/>
        </w:rPr>
        <w:instrText xml:space="preserve"> SEQ Obrázek \* ARABIC </w:instrText>
      </w:r>
      <w:r w:rsidRPr="0068038F">
        <w:rPr>
          <w:b w:val="0"/>
          <w:color w:val="auto"/>
          <w:sz w:val="24"/>
        </w:rPr>
        <w:fldChar w:fldCharType="separate"/>
      </w:r>
      <w:r w:rsidR="00605EFA">
        <w:rPr>
          <w:b w:val="0"/>
          <w:noProof/>
          <w:color w:val="auto"/>
          <w:sz w:val="24"/>
        </w:rPr>
        <w:t>5</w:t>
      </w:r>
      <w:r w:rsidRPr="0068038F">
        <w:rPr>
          <w:b w:val="0"/>
          <w:color w:val="auto"/>
          <w:sz w:val="24"/>
        </w:rPr>
        <w:fldChar w:fldCharType="end"/>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0" w:name="_Toc447887840"/>
      <w:r>
        <w:t xml:space="preserve">Výpočet stupně </w:t>
      </w:r>
      <w:r w:rsidR="008D4912">
        <w:t>sousednosti</w:t>
      </w:r>
      <w:r>
        <w:t xml:space="preserve"> bloků</w:t>
      </w:r>
      <w:bookmarkEnd w:id="20"/>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6</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w:t>
      </w:r>
      <w:proofErr w:type="spellStart"/>
      <w:r w:rsidR="00602003">
        <w:t>seam</w:t>
      </w:r>
      <w:proofErr w:type="spellEnd"/>
      <w:r w:rsidR="00602003">
        <w:t xml:space="preserve"> </w:t>
      </w:r>
      <w:proofErr w:type="spellStart"/>
      <w:r w:rsidR="00602003">
        <w:t>degree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72905FDA" wp14:editId="27BA3418">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Pr="003460D2">
                              <w:rPr>
                                <w:b w:val="0"/>
                                <w:color w:val="auto"/>
                                <w:sz w:val="24"/>
                              </w:rPr>
                              <w:fldChar w:fldCharType="begin"/>
                            </w:r>
                            <w:r w:rsidRPr="003460D2">
                              <w:rPr>
                                <w:b w:val="0"/>
                                <w:color w:val="auto"/>
                                <w:sz w:val="24"/>
                              </w:rPr>
                              <w:instrText xml:space="preserve"> SEQ Obrázek \* ARABIC </w:instrText>
                            </w:r>
                            <w:r w:rsidRPr="003460D2">
                              <w:rPr>
                                <w:b w:val="0"/>
                                <w:color w:val="auto"/>
                                <w:sz w:val="24"/>
                              </w:rPr>
                              <w:fldChar w:fldCharType="separate"/>
                            </w:r>
                            <w:r w:rsidR="00605EFA">
                              <w:rPr>
                                <w:b w:val="0"/>
                                <w:noProof/>
                                <w:color w:val="auto"/>
                                <w:sz w:val="24"/>
                              </w:rPr>
                              <w:t>6</w:t>
                            </w:r>
                            <w:r w:rsidRPr="003460D2">
                              <w:rPr>
                                <w:b w:val="0"/>
                                <w:color w:val="auto"/>
                                <w:sz w:val="24"/>
                              </w:rPr>
                              <w:fldChar w:fldCharType="end"/>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Pr="003460D2">
                        <w:rPr>
                          <w:b w:val="0"/>
                          <w:color w:val="auto"/>
                          <w:sz w:val="24"/>
                        </w:rPr>
                        <w:fldChar w:fldCharType="begin"/>
                      </w:r>
                      <w:r w:rsidRPr="003460D2">
                        <w:rPr>
                          <w:b w:val="0"/>
                          <w:color w:val="auto"/>
                          <w:sz w:val="24"/>
                        </w:rPr>
                        <w:instrText xml:space="preserve"> SEQ Obrázek \* ARABIC </w:instrText>
                      </w:r>
                      <w:r w:rsidRPr="003460D2">
                        <w:rPr>
                          <w:b w:val="0"/>
                          <w:color w:val="auto"/>
                          <w:sz w:val="24"/>
                        </w:rPr>
                        <w:fldChar w:fldCharType="separate"/>
                      </w:r>
                      <w:r w:rsidR="00605EFA">
                        <w:rPr>
                          <w:b w:val="0"/>
                          <w:noProof/>
                          <w:color w:val="auto"/>
                          <w:sz w:val="24"/>
                        </w:rPr>
                        <w:t>6</w:t>
                      </w:r>
                      <w:r w:rsidRPr="003460D2">
                        <w:rPr>
                          <w:b w:val="0"/>
                          <w:color w:val="auto"/>
                          <w:sz w:val="24"/>
                        </w:rPr>
                        <w:fldChar w:fldCharType="end"/>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D6D46F9" wp14:editId="54489885">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0">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1" w:name="_Toc447887841"/>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m:t>
        </m:r>
        <m:r>
          <w:rPr>
            <w:rFonts w:ascii="Cambria Math" w:hAnsi="Cambria Math"/>
          </w:rPr>
          <m:t>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2" w:name="_Toc447887842"/>
      <w:r>
        <w:lastRenderedPageBreak/>
        <w:t>Segment webové stránky</w:t>
      </w:r>
      <w:bookmarkEnd w:id="22"/>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Pseudokód můžeme vidět napsán níže algoritmus 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lastRenderedPageBreak/>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r w:rsidRPr="00A761AE">
        <w:t xml:space="preserve">Tabulka </w:t>
      </w:r>
      <w:fldSimple w:instr=" SEQ Tabulka \* ARABIC ">
        <w:r w:rsidR="00605EFA">
          <w:rPr>
            <w:noProof/>
          </w:rPr>
          <w:t>1</w:t>
        </w:r>
      </w:fldSimple>
      <w:r w:rsidRPr="00A761AE">
        <w:t>: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Algoritmus 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4" w:name="_Toc447887843"/>
      <w:proofErr w:type="spellStart"/>
      <w:r>
        <w:lastRenderedPageBreak/>
        <w:t>FitLayout</w:t>
      </w:r>
      <w:bookmarkEnd w:id="24"/>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psán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5" w:name="_Toc447887844"/>
      <w:proofErr w:type="spellStart"/>
      <w:r w:rsidR="00903E43">
        <w:t>FitLayout</w:t>
      </w:r>
      <w:proofErr w:type="spellEnd"/>
      <w:r w:rsidR="00903E43">
        <w:t xml:space="preserve"> Moduly</w:t>
      </w:r>
      <w:bookmarkEnd w:id="25"/>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w:t>
      </w:r>
      <w:proofErr w:type="spellStart"/>
      <w:r w:rsidR="00E17D96">
        <w:t>CSSBox</w:t>
      </w:r>
      <w:proofErr w:type="spellEnd"/>
      <w:r w:rsidR="00AA6A68">
        <w:t>, což</w:t>
      </w:r>
      <w:r w:rsidR="00E17D96">
        <w:t xml:space="preserve"> </w:t>
      </w:r>
      <w:proofErr w:type="spellStart"/>
      <w:r w:rsidR="00E17D96">
        <w:t>renderovací</w:t>
      </w:r>
      <w:proofErr w:type="spellEnd"/>
      <w:r w:rsidR="00E17D96">
        <w:t xml:space="preserve">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6" w:name="_Toc447887845"/>
      <w:proofErr w:type="spellStart"/>
      <w:r>
        <w:t>FitLayout</w:t>
      </w:r>
      <w:proofErr w:type="spellEnd"/>
      <w:r>
        <w:t xml:space="preserve"> API</w:t>
      </w:r>
      <w:bookmarkEnd w:id="26"/>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7</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47887846"/>
      <w:r w:rsidRPr="00856F17">
        <w:rPr>
          <w:noProof/>
        </w:rPr>
        <w:lastRenderedPageBreak/>
        <w:drawing>
          <wp:anchor distT="0" distB="0" distL="114300" distR="114300" simplePos="0" relativeHeight="251665408" behindDoc="1" locked="0" layoutInCell="1" allowOverlap="1" wp14:anchorId="666B6562" wp14:editId="411D5E1B">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1">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0F79DBE2" wp14:editId="50F51D21">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5" w:name="_Ref435991932"/>
                            <w:r w:rsidRPr="00467A08">
                              <w:rPr>
                                <w:b w:val="0"/>
                                <w:color w:val="auto"/>
                                <w:sz w:val="24"/>
                              </w:rPr>
                              <w:t xml:space="preserve">Obrázek </w:t>
                            </w:r>
                            <w:r w:rsidRPr="00467A08">
                              <w:rPr>
                                <w:b w:val="0"/>
                                <w:color w:val="auto"/>
                                <w:sz w:val="24"/>
                              </w:rPr>
                              <w:fldChar w:fldCharType="begin"/>
                            </w:r>
                            <w:r w:rsidRPr="00467A08">
                              <w:rPr>
                                <w:b w:val="0"/>
                                <w:color w:val="auto"/>
                                <w:sz w:val="24"/>
                              </w:rPr>
                              <w:instrText xml:space="preserve"> SEQ Obrázek \* ARABIC </w:instrText>
                            </w:r>
                            <w:r w:rsidRPr="00467A08">
                              <w:rPr>
                                <w:b w:val="0"/>
                                <w:color w:val="auto"/>
                                <w:sz w:val="24"/>
                              </w:rPr>
                              <w:fldChar w:fldCharType="separate"/>
                            </w:r>
                            <w:r w:rsidR="00605EFA">
                              <w:rPr>
                                <w:b w:val="0"/>
                                <w:noProof/>
                                <w:color w:val="auto"/>
                                <w:sz w:val="24"/>
                              </w:rPr>
                              <w:t>7</w:t>
                            </w:r>
                            <w:r w:rsidRPr="00467A08">
                              <w:rPr>
                                <w:b w:val="0"/>
                                <w:color w:val="auto"/>
                                <w:sz w:val="24"/>
                              </w:rPr>
                              <w:fldChar w:fldCharType="end"/>
                            </w:r>
                            <w:bookmarkEnd w:id="35"/>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6" w:name="_Ref435991932"/>
                      <w:r w:rsidRPr="00467A08">
                        <w:rPr>
                          <w:b w:val="0"/>
                          <w:color w:val="auto"/>
                          <w:sz w:val="24"/>
                        </w:rPr>
                        <w:t xml:space="preserve">Obrázek </w:t>
                      </w:r>
                      <w:r w:rsidRPr="00467A08">
                        <w:rPr>
                          <w:b w:val="0"/>
                          <w:color w:val="auto"/>
                          <w:sz w:val="24"/>
                        </w:rPr>
                        <w:fldChar w:fldCharType="begin"/>
                      </w:r>
                      <w:r w:rsidRPr="00467A08">
                        <w:rPr>
                          <w:b w:val="0"/>
                          <w:color w:val="auto"/>
                          <w:sz w:val="24"/>
                        </w:rPr>
                        <w:instrText xml:space="preserve"> SEQ Obrázek \* ARABIC </w:instrText>
                      </w:r>
                      <w:r w:rsidRPr="00467A08">
                        <w:rPr>
                          <w:b w:val="0"/>
                          <w:color w:val="auto"/>
                          <w:sz w:val="24"/>
                        </w:rPr>
                        <w:fldChar w:fldCharType="separate"/>
                      </w:r>
                      <w:r w:rsidR="00605EFA">
                        <w:rPr>
                          <w:b w:val="0"/>
                          <w:noProof/>
                          <w:color w:val="auto"/>
                          <w:sz w:val="24"/>
                        </w:rPr>
                        <w:t>7</w:t>
                      </w:r>
                      <w:r w:rsidRPr="00467A08">
                        <w:rPr>
                          <w:b w:val="0"/>
                          <w:color w:val="auto"/>
                          <w:sz w:val="24"/>
                        </w:rPr>
                        <w:fldChar w:fldCharType="end"/>
                      </w:r>
                      <w:bookmarkEnd w:id="36"/>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proofErr w:type="spellStart"/>
      <w:r w:rsidR="001B1152" w:rsidRPr="00856F17">
        <w:t>CSSBox</w:t>
      </w:r>
      <w:bookmarkEnd w:id="34"/>
      <w:proofErr w:type="spellEnd"/>
    </w:p>
    <w:p w:rsidR="00B43943" w:rsidRPr="00B43943" w:rsidRDefault="00B43943" w:rsidP="00530E56">
      <w:pPr>
        <w:spacing w:line="312" w:lineRule="auto"/>
      </w:pPr>
      <w:proofErr w:type="spellStart"/>
      <w:r>
        <w:t>CSSbox</w:t>
      </w:r>
      <w:proofErr w:type="spellEnd"/>
      <w:r>
        <w:t xml:space="preserve"> je použit jako </w:t>
      </w:r>
      <w:r w:rsidR="00895EBD">
        <w:t>výchozí</w:t>
      </w:r>
      <w:r>
        <w:t xml:space="preserve"> </w:t>
      </w:r>
      <w:proofErr w:type="spellStart"/>
      <w:r>
        <w:t>renderovací</w:t>
      </w:r>
      <w:proofErr w:type="spellEnd"/>
      <w:r>
        <w:t xml:space="preserve"> nástroj. </w:t>
      </w:r>
      <w:r w:rsidR="004E1788">
        <w:t>Vazby v </w:t>
      </w:r>
      <w:proofErr w:type="spellStart"/>
      <w:r w:rsidR="004E1788">
        <w:t>CSSBoxu</w:t>
      </w:r>
      <w:proofErr w:type="spellEnd"/>
      <w:r w:rsidR="004E1788">
        <w:t xml:space="preserve"> poskytují implementaci box stromu, který se využívá jako </w:t>
      </w:r>
      <w:r w:rsidR="00781DCA">
        <w:t xml:space="preserve">vstup algoritmů pro segmentaci stránky. </w:t>
      </w:r>
      <w:r w:rsidR="0053360D">
        <w:t xml:space="preserve">Dále pak na základě URL adresy, </w:t>
      </w:r>
      <w:proofErr w:type="spellStart"/>
      <w:r w:rsidR="0053360D">
        <w:t>renderovací</w:t>
      </w:r>
      <w:proofErr w:type="spellEnd"/>
      <w:r w:rsidR="0053360D">
        <w:t xml:space="preserve"> nástroj vytváří sadu boxů, které odpovídají jednotlivým prvkům obsaženy v daném dokumentu. </w:t>
      </w:r>
    </w:p>
    <w:p w:rsidR="00792F84" w:rsidRDefault="00792F84" w:rsidP="00530E56">
      <w:pPr>
        <w:pStyle w:val="Nadpis3"/>
        <w:spacing w:line="312" w:lineRule="auto"/>
      </w:pPr>
      <w:bookmarkStart w:id="37" w:name="_Toc447887847"/>
      <w:r w:rsidRPr="00D47099">
        <w:t>Segmentace</w:t>
      </w:r>
      <w:bookmarkEnd w:id="37"/>
    </w:p>
    <w:p w:rsidR="005C1978" w:rsidRDefault="001C3A92" w:rsidP="00530E56">
      <w:pPr>
        <w:spacing w:line="312" w:lineRule="auto"/>
      </w:pPr>
      <w:r>
        <w:t xml:space="preserve">Modul segmentace </w:t>
      </w:r>
      <w:r w:rsidR="00A2173D">
        <w:t xml:space="preserve">poskytuje obecný </w:t>
      </w:r>
      <w:proofErr w:type="spellStart"/>
      <w:r w:rsidR="00A2173D">
        <w:t>framework</w:t>
      </w:r>
      <w:proofErr w:type="spellEnd"/>
      <w:r w:rsidR="00A2173D">
        <w:t xml:space="preserve">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w:t>
      </w:r>
      <w:proofErr w:type="spellStart"/>
      <w:r w:rsidR="0064024C">
        <w:t>FitLayout</w:t>
      </w:r>
      <w:proofErr w:type="spellEnd"/>
      <w:r w:rsidR="0064024C">
        <w:t xml:space="preserve"> je navržen a implementován tak, že je snadno rozšiřitelný o další algoritmy pro segmentaci. </w:t>
      </w:r>
      <w:r w:rsidR="005B2FAE">
        <w:t>Výsledkem segmentace stránky je strom vizuálních oblastí.</w:t>
      </w:r>
    </w:p>
    <w:p w:rsidR="00395DE4" w:rsidRDefault="00651C03" w:rsidP="00530E56">
      <w:pPr>
        <w:pStyle w:val="Nadpis3"/>
        <w:spacing w:line="312" w:lineRule="auto"/>
      </w:pPr>
      <w:bookmarkStart w:id="38" w:name="_Toc447887848"/>
      <w:r w:rsidRPr="00D47099">
        <w:rPr>
          <w:noProof/>
        </w:rPr>
        <w:lastRenderedPageBreak/>
        <w:drawing>
          <wp:anchor distT="0" distB="0" distL="114300" distR="114300" simplePos="0" relativeHeight="251662336" behindDoc="1" locked="0" layoutInCell="1" allowOverlap="1" wp14:anchorId="5F4F6C7E" wp14:editId="050212BE">
            <wp:simplePos x="0" y="0"/>
            <wp:positionH relativeFrom="column">
              <wp:posOffset>-688975</wp:posOffset>
            </wp:positionH>
            <wp:positionV relativeFrom="paragraph">
              <wp:posOffset>-556895</wp:posOffset>
            </wp:positionV>
            <wp:extent cx="6827520" cy="4267200"/>
            <wp:effectExtent l="76200" t="76200" r="68580" b="76200"/>
            <wp:wrapTight wrapText="bothSides">
              <wp:wrapPolygon edited="0">
                <wp:start x="-241" y="-386"/>
                <wp:lineTo x="-241" y="21889"/>
                <wp:lineTo x="21757" y="21889"/>
                <wp:lineTo x="21757" y="-386"/>
                <wp:lineTo x="-241" y="-386"/>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GUI.png"/>
                    <pic:cNvPicPr/>
                  </pic:nvPicPr>
                  <pic:blipFill>
                    <a:blip r:embed="rId22">
                      <a:extLst>
                        <a:ext uri="{28A0092B-C50C-407E-A947-70E740481C1C}">
                          <a14:useLocalDpi xmlns:a14="http://schemas.microsoft.com/office/drawing/2010/main" val="0"/>
                        </a:ext>
                      </a:extLst>
                    </a:blip>
                    <a:stretch>
                      <a:fillRect/>
                    </a:stretch>
                  </pic:blipFill>
                  <pic:spPr>
                    <a:xfrm>
                      <a:off x="0" y="0"/>
                      <a:ext cx="6827520" cy="4267200"/>
                    </a:xfrm>
                    <a:prstGeom prst="rect">
                      <a:avLst/>
                    </a:prstGeom>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sidRPr="00D47099">
        <w:rPr>
          <w:noProof/>
        </w:rPr>
        <mc:AlternateContent>
          <mc:Choice Requires="wps">
            <w:drawing>
              <wp:anchor distT="0" distB="0" distL="114300" distR="114300" simplePos="0" relativeHeight="251664384" behindDoc="0" locked="0" layoutInCell="1" allowOverlap="1" wp14:anchorId="3B95A4E4" wp14:editId="76E39C8F">
                <wp:simplePos x="0" y="0"/>
                <wp:positionH relativeFrom="column">
                  <wp:posOffset>-920115</wp:posOffset>
                </wp:positionH>
                <wp:positionV relativeFrom="paragraph">
                  <wp:posOffset>3837305</wp:posOffset>
                </wp:positionV>
                <wp:extent cx="7025640" cy="635"/>
                <wp:effectExtent l="0" t="0" r="3810" b="2540"/>
                <wp:wrapTight wrapText="bothSides">
                  <wp:wrapPolygon edited="0">
                    <wp:start x="0" y="0"/>
                    <wp:lineTo x="0" y="20420"/>
                    <wp:lineTo x="21553" y="20420"/>
                    <wp:lineTo x="21553" y="0"/>
                    <wp:lineTo x="0" y="0"/>
                  </wp:wrapPolygon>
                </wp:wrapTight>
                <wp:docPr id="7" name="Textové pole 7"/>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a:effectLst/>
                      </wps:spPr>
                      <wps:txbx>
                        <w:txbxContent>
                          <w:p w:rsidR="00B7137C" w:rsidRPr="00373219" w:rsidRDefault="00B7137C" w:rsidP="00373219">
                            <w:pPr>
                              <w:pStyle w:val="Titulek"/>
                              <w:jc w:val="center"/>
                              <w:rPr>
                                <w:b w:val="0"/>
                                <w:noProof/>
                                <w:color w:val="auto"/>
                                <w:sz w:val="24"/>
                                <w:szCs w:val="24"/>
                              </w:rPr>
                            </w:pPr>
                            <w:bookmarkStart w:id="39" w:name="_Ref435988005"/>
                            <w:r w:rsidRPr="00373219">
                              <w:rPr>
                                <w:b w:val="0"/>
                                <w:color w:val="auto"/>
                                <w:sz w:val="24"/>
                                <w:szCs w:val="24"/>
                              </w:rPr>
                              <w:t xml:space="preserve">Obrázek </w:t>
                            </w:r>
                            <w:r w:rsidRPr="00373219">
                              <w:rPr>
                                <w:b w:val="0"/>
                                <w:color w:val="auto"/>
                                <w:sz w:val="24"/>
                                <w:szCs w:val="24"/>
                              </w:rPr>
                              <w:fldChar w:fldCharType="begin"/>
                            </w:r>
                            <w:r w:rsidRPr="00373219">
                              <w:rPr>
                                <w:b w:val="0"/>
                                <w:color w:val="auto"/>
                                <w:sz w:val="24"/>
                                <w:szCs w:val="24"/>
                              </w:rPr>
                              <w:instrText xml:space="preserve"> SEQ Obrázek \* ARABIC </w:instrText>
                            </w:r>
                            <w:r w:rsidRPr="00373219">
                              <w:rPr>
                                <w:b w:val="0"/>
                                <w:color w:val="auto"/>
                                <w:sz w:val="24"/>
                                <w:szCs w:val="24"/>
                              </w:rPr>
                              <w:fldChar w:fldCharType="separate"/>
                            </w:r>
                            <w:r w:rsidR="00605EFA">
                              <w:rPr>
                                <w:b w:val="0"/>
                                <w:noProof/>
                                <w:color w:val="auto"/>
                                <w:sz w:val="24"/>
                                <w:szCs w:val="24"/>
                              </w:rPr>
                              <w:t>8</w:t>
                            </w:r>
                            <w:r w:rsidRPr="00373219">
                              <w:rPr>
                                <w:b w:val="0"/>
                                <w:color w:val="auto"/>
                                <w:sz w:val="24"/>
                                <w:szCs w:val="24"/>
                              </w:rPr>
                              <w:fldChar w:fldCharType="end"/>
                            </w:r>
                            <w:bookmarkEnd w:id="39"/>
                            <w:r w:rsidRPr="00373219">
                              <w:rPr>
                                <w:b w:val="0"/>
                                <w:color w:val="auto"/>
                                <w:sz w:val="24"/>
                                <w:szCs w:val="24"/>
                              </w:rPr>
                              <w:t xml:space="preserve">: Příklad použití </w:t>
                            </w:r>
                            <w:proofErr w:type="spellStart"/>
                            <w:r w:rsidRPr="00373219">
                              <w:rPr>
                                <w:b w:val="0"/>
                                <w:color w:val="auto"/>
                                <w:sz w:val="24"/>
                                <w:szCs w:val="24"/>
                              </w:rPr>
                              <w:t>FitLayout</w:t>
                            </w:r>
                            <w:proofErr w:type="spellEnd"/>
                            <w:r w:rsidRPr="00373219">
                              <w:rPr>
                                <w:b w:val="0"/>
                                <w:color w:val="auto"/>
                                <w:sz w:val="24"/>
                                <w:szCs w:val="24"/>
                              </w:rPr>
                              <w:t xml:space="preserv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7" o:spid="_x0000_s1030" type="#_x0000_t202" style="position:absolute;left:0;text-align:left;margin-left:-72.45pt;margin-top:302.15pt;width:553.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" stroked="f">
                <v:textbox style="mso-fit-shape-to-text:t" inset="0,0,0,0">
                  <w:txbxContent>
                    <w:p w:rsidR="00B7137C" w:rsidRPr="00373219" w:rsidRDefault="00B7137C" w:rsidP="00373219">
                      <w:pPr>
                        <w:pStyle w:val="Titulek"/>
                        <w:jc w:val="center"/>
                        <w:rPr>
                          <w:b w:val="0"/>
                          <w:noProof/>
                          <w:color w:val="auto"/>
                          <w:sz w:val="24"/>
                          <w:szCs w:val="24"/>
                        </w:rPr>
                      </w:pPr>
                      <w:bookmarkStart w:id="40" w:name="_Ref435988005"/>
                      <w:r w:rsidRPr="00373219">
                        <w:rPr>
                          <w:b w:val="0"/>
                          <w:color w:val="auto"/>
                          <w:sz w:val="24"/>
                          <w:szCs w:val="24"/>
                        </w:rPr>
                        <w:t xml:space="preserve">Obrázek </w:t>
                      </w:r>
                      <w:r w:rsidRPr="00373219">
                        <w:rPr>
                          <w:b w:val="0"/>
                          <w:color w:val="auto"/>
                          <w:sz w:val="24"/>
                          <w:szCs w:val="24"/>
                        </w:rPr>
                        <w:fldChar w:fldCharType="begin"/>
                      </w:r>
                      <w:r w:rsidRPr="00373219">
                        <w:rPr>
                          <w:b w:val="0"/>
                          <w:color w:val="auto"/>
                          <w:sz w:val="24"/>
                          <w:szCs w:val="24"/>
                        </w:rPr>
                        <w:instrText xml:space="preserve"> SEQ Obrázek \* ARABIC </w:instrText>
                      </w:r>
                      <w:r w:rsidRPr="00373219">
                        <w:rPr>
                          <w:b w:val="0"/>
                          <w:color w:val="auto"/>
                          <w:sz w:val="24"/>
                          <w:szCs w:val="24"/>
                        </w:rPr>
                        <w:fldChar w:fldCharType="separate"/>
                      </w:r>
                      <w:r w:rsidR="00605EFA">
                        <w:rPr>
                          <w:b w:val="0"/>
                          <w:noProof/>
                          <w:color w:val="auto"/>
                          <w:sz w:val="24"/>
                          <w:szCs w:val="24"/>
                        </w:rPr>
                        <w:t>8</w:t>
                      </w:r>
                      <w:r w:rsidRPr="00373219">
                        <w:rPr>
                          <w:b w:val="0"/>
                          <w:color w:val="auto"/>
                          <w:sz w:val="24"/>
                          <w:szCs w:val="24"/>
                        </w:rPr>
                        <w:fldChar w:fldCharType="end"/>
                      </w:r>
                      <w:bookmarkEnd w:id="40"/>
                      <w:r w:rsidRPr="00373219">
                        <w:rPr>
                          <w:b w:val="0"/>
                          <w:color w:val="auto"/>
                          <w:sz w:val="24"/>
                          <w:szCs w:val="24"/>
                        </w:rPr>
                        <w:t xml:space="preserve">: Příklad použití </w:t>
                      </w:r>
                      <w:proofErr w:type="spellStart"/>
                      <w:r w:rsidRPr="00373219">
                        <w:rPr>
                          <w:b w:val="0"/>
                          <w:color w:val="auto"/>
                          <w:sz w:val="24"/>
                          <w:szCs w:val="24"/>
                        </w:rPr>
                        <w:t>FitLayout</w:t>
                      </w:r>
                      <w:proofErr w:type="spellEnd"/>
                      <w:r w:rsidRPr="00373219">
                        <w:rPr>
                          <w:b w:val="0"/>
                          <w:color w:val="auto"/>
                          <w:sz w:val="24"/>
                          <w:szCs w:val="24"/>
                        </w:rPr>
                        <w:t xml:space="preserve"> GUI</w:t>
                      </w:r>
                    </w:p>
                  </w:txbxContent>
                </v:textbox>
                <w10:wrap type="tight"/>
              </v:shape>
            </w:pict>
          </mc:Fallback>
        </mc:AlternateContent>
      </w:r>
      <w:r w:rsidR="00395DE4" w:rsidRPr="00D47099">
        <w:t>Klasifikace</w:t>
      </w:r>
      <w:bookmarkEnd w:id="38"/>
    </w:p>
    <w:p w:rsidR="006930A5" w:rsidRPr="00D9760C"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jako v </w:t>
      </w:r>
      <w:r w:rsidR="00D9760C">
        <w:rPr>
          <w:lang w:val="en-US"/>
        </w:rPr>
        <w:t>[4].</w:t>
      </w:r>
    </w:p>
    <w:p w:rsidR="00397D95" w:rsidRDefault="00395DE4" w:rsidP="00530E56">
      <w:pPr>
        <w:pStyle w:val="Nadpis3"/>
        <w:spacing w:line="312" w:lineRule="auto"/>
      </w:pPr>
      <w:bookmarkStart w:id="41" w:name="_Toc447887849"/>
      <w:r w:rsidRPr="00D47099">
        <w:t>Nástroje</w:t>
      </w:r>
      <w:bookmarkEnd w:id="41"/>
    </w:p>
    <w:p w:rsidR="00D2651F"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za pomocí jeho GUI. Příklad takto použitého GUI je na obrázku</w:t>
      </w:r>
      <w:r w:rsidR="003A4208" w:rsidRPr="007614AD">
        <w:t xml:space="preserve"> </w:t>
      </w:r>
      <w:r w:rsidR="00720139">
        <w:t>8</w:t>
      </w:r>
      <w:r w:rsidR="00A93C63">
        <w:t>.</w:t>
      </w:r>
    </w:p>
    <w:p w:rsidR="00D2651F" w:rsidRDefault="00C14C54" w:rsidP="00D2651F">
      <w:pPr>
        <w:pStyle w:val="Nadpis2"/>
      </w:pPr>
      <w:r>
        <w:t>Práce s</w:t>
      </w:r>
      <w:r w:rsidR="00D2651F">
        <w:t> </w:t>
      </w:r>
      <w:proofErr w:type="spellStart"/>
      <w:r>
        <w:t>Frameworkem</w:t>
      </w:r>
      <w:proofErr w:type="spellEnd"/>
    </w:p>
    <w:p w:rsidR="00D2651F" w:rsidRDefault="00D2651F" w:rsidP="00D2651F">
      <w:pPr>
        <w:spacing w:line="312" w:lineRule="auto"/>
      </w:pPr>
    </w:p>
    <w:p w:rsidR="00B06FBD" w:rsidRPr="00C14C54" w:rsidRDefault="00B06FBD" w:rsidP="00B06FBD">
      <w:pPr>
        <w:spacing w:line="312" w:lineRule="auto"/>
        <w:rPr>
          <w:color w:val="FF0000"/>
        </w:rPr>
      </w:pPr>
      <w:r>
        <w:rPr>
          <w:color w:val="FF0000"/>
        </w:rPr>
        <w:t>Někde tady popsat AREA TREE a BOX TREE</w:t>
      </w:r>
    </w:p>
    <w:p w:rsidR="00D2651F" w:rsidRDefault="00D2651F">
      <w:pPr>
        <w:jc w:val="left"/>
      </w:pPr>
      <w:r>
        <w:br w:type="page"/>
      </w:r>
    </w:p>
    <w:p w:rsidR="0036298D" w:rsidRDefault="00B533E6" w:rsidP="00895EBD">
      <w:pPr>
        <w:pStyle w:val="Nadpis1"/>
        <w:spacing w:line="312" w:lineRule="auto"/>
      </w:pPr>
      <w:bookmarkStart w:id="42" w:name="_Toc447887850"/>
      <w:r>
        <w:lastRenderedPageBreak/>
        <w:t>Implementace algoritmu</w:t>
      </w:r>
      <w:bookmarkEnd w:id="42"/>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3" w:name="_Toc447887851"/>
      <w:r>
        <w:t>Sousednost bloků</w:t>
      </w:r>
      <w:bookmarkEnd w:id="43"/>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F77623" w:rsidRPr="0053374A">
        <w:t>seam</w:t>
      </w:r>
      <w:proofErr w:type="spellEnd"/>
      <w:r w:rsidR="00F77623" w:rsidRPr="0053374A">
        <w:t xml:space="preserve"> </w:t>
      </w:r>
      <w:proofErr w:type="spellStart"/>
      <w:r w:rsidR="00F77623" w:rsidRPr="0053374A">
        <w:t>degree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4" w:name="_Toc447887852"/>
      <w:r>
        <w:t>Nesousedící bloky</w:t>
      </w:r>
      <w:bookmarkEnd w:id="44"/>
    </w:p>
    <w:p w:rsidR="00995B42" w:rsidRDefault="00966127" w:rsidP="00A13265">
      <w:pPr>
        <w:spacing w:line="312" w:lineRule="auto"/>
      </w:pPr>
      <w:r>
        <w:t xml:space="preserve">Nejdříve než začneme počítat </w:t>
      </w:r>
      <w:proofErr w:type="spellStart"/>
      <w:r>
        <w:t>seam</w:t>
      </w:r>
      <w:proofErr w:type="spellEnd"/>
      <w:r>
        <w:t xml:space="preserve"> </w:t>
      </w:r>
      <w:proofErr w:type="spellStart"/>
      <w:r>
        <w:t>degree</w:t>
      </w:r>
      <w:proofErr w:type="spellEnd"/>
      <w:r>
        <w:t xml:space="preserv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č. 9</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10.</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7C5BD939" wp14:editId="6AA95245">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9</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1"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9</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CC616ED" wp14:editId="566A7796">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3">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36B2A82E" wp14:editId="7EEAB4DD">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4">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16E71811" wp14:editId="3A930D75">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B7137C" w:rsidP="00456AA4">
                            <w:pPr>
                              <w:pStyle w:val="Titulek"/>
                              <w:jc w:val="center"/>
                              <w:rPr>
                                <w:b w:val="0"/>
                                <w:noProof/>
                                <w:color w:val="auto"/>
                                <w:sz w:val="36"/>
                                <w:szCs w:val="24"/>
                              </w:rPr>
                            </w:pPr>
                            <w:r w:rsidRPr="00456AA4">
                              <w:rPr>
                                <w:b w:val="0"/>
                                <w:color w:val="auto"/>
                                <w:sz w:val="24"/>
                              </w:rPr>
                              <w:t>Obrázek 10: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2"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" stroked="f">
                <v:textbox style="mso-fit-shape-to-text:t" inset="0,0,0,0">
                  <w:txbxContent>
                    <w:p w:rsidR="00B7137C" w:rsidRPr="00456AA4" w:rsidRDefault="00B7137C" w:rsidP="00456AA4">
                      <w:pPr>
                        <w:pStyle w:val="Titulek"/>
                        <w:jc w:val="center"/>
                        <w:rPr>
                          <w:b w:val="0"/>
                          <w:noProof/>
                          <w:color w:val="auto"/>
                          <w:sz w:val="36"/>
                          <w:szCs w:val="24"/>
                        </w:rPr>
                      </w:pPr>
                      <w:r w:rsidRPr="00456AA4">
                        <w:rPr>
                          <w:b w:val="0"/>
                          <w:color w:val="auto"/>
                          <w:sz w:val="24"/>
                        </w:rPr>
                        <w:t>Obrázek 10: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cích 1</w:t>
      </w:r>
      <w:r w:rsidR="001E2D19">
        <w:t>1</w:t>
      </w:r>
      <w:r w:rsidR="000B42A5">
        <w:t xml:space="preserve">. A </w:t>
      </w:r>
      <w:r w:rsidR="001E2D19">
        <w:t>12</w:t>
      </w:r>
      <w:r w:rsidR="000B42A5">
        <w:t xml:space="preserve">. </w:t>
      </w:r>
      <w:r w:rsidR="00EA0609">
        <w:t xml:space="preserve">je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situaci můžeme vidět na obrázku č. 13</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0679B24C" wp14:editId="05B9D22C">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5">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4C09D2E" wp14:editId="2C5AB438">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6">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Obrázek 1</w:t>
      </w:r>
      <w:r>
        <w:rPr>
          <w:b w:val="0"/>
          <w:color w:val="auto"/>
          <w:sz w:val="24"/>
        </w:rPr>
        <w:t>1</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7436D6B0" wp14:editId="76D70EB4">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12: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3"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i5PgIAAHkEAAAOAAAAZHJzL2Uyb0RvYy54bWysVMGO2jAQvVfqP1i+lwAraDc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12: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5" w:name="_Toc447887853"/>
      <w:r>
        <w:rPr>
          <w:noProof/>
        </w:rPr>
        <w:lastRenderedPageBreak/>
        <mc:AlternateContent>
          <mc:Choice Requires="wps">
            <w:drawing>
              <wp:anchor distT="0" distB="0" distL="114300" distR="114300" simplePos="0" relativeHeight="251695104" behindDoc="0" locked="0" layoutInCell="1" allowOverlap="1" wp14:anchorId="52AF5058" wp14:editId="2AAA3250">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13</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4"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13</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5E58E194" wp14:editId="12D2E5A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5"/>
    </w:p>
    <w:p w:rsidR="009254B3" w:rsidRDefault="0093301F" w:rsidP="00A92EC8">
      <w:pPr>
        <w:pStyle w:val="Nadpis3"/>
      </w:pPr>
      <w:bookmarkStart w:id="46" w:name="_Toc447887854"/>
      <w:r>
        <w:t>Sousedící bloky</w:t>
      </w:r>
      <w:bookmarkEnd w:id="46"/>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14 a č. 15.</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333A8FF7" wp14:editId="68B1C6AD">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28">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A82974" w:rsidRPr="00A82974">
        <w:rPr>
          <w:b w:val="0"/>
          <w:color w:val="auto"/>
          <w:sz w:val="24"/>
        </w:rPr>
        <w:t xml:space="preserve">14: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7101A744" wp14:editId="677AD011">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29">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3B02D8">
        <w:rPr>
          <w:b w:val="0"/>
          <w:color w:val="auto"/>
          <w:sz w:val="24"/>
        </w:rPr>
        <w:t>15: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proofErr w:type="spellStart"/>
      <w:r w:rsidR="00031594" w:rsidRPr="00F94F83">
        <w:rPr>
          <w:i/>
        </w:rPr>
        <w:t>SeamLength</w:t>
      </w:r>
      <w:proofErr w:type="spellEnd"/>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č. 16 a č. 17.</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024CCB45" wp14:editId="571ECD83">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Pr>
          <w:b w:val="0"/>
          <w:color w:val="auto"/>
          <w:sz w:val="24"/>
        </w:rPr>
        <w:t>16: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D8D68BA" wp14:editId="14F7936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Pr>
          <w:b w:val="0"/>
          <w:color w:val="auto"/>
          <w:sz w:val="24"/>
        </w:rPr>
        <w:t>17: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 xml:space="preserve">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1. lze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47" w:name="_Toc447887855"/>
      <w:r>
        <w:t>Vizuální obsah bloků</w:t>
      </w:r>
      <w:bookmarkEnd w:id="47"/>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48" w:name="_Toc447887856"/>
      <w:r>
        <w:lastRenderedPageBreak/>
        <w:t>Vektory obsahu</w:t>
      </w:r>
      <w:bookmarkEnd w:id="48"/>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C14C54" w:rsidRPr="00C14C54">
        <w:rPr>
          <w:color w:val="FF0000"/>
        </w:rPr>
        <w:t>VLOZIT</w:t>
      </w:r>
      <w:r w:rsidR="00C14C54">
        <w:rPr>
          <w:color w:val="FF0000"/>
        </w:rPr>
        <w:t xml:space="preserve"> </w:t>
      </w:r>
      <w:r w:rsidR="00C14C54">
        <w:t>můžeme vidět příklady</w:t>
      </w:r>
      <w:r w:rsidR="00361626">
        <w:t>,</w:t>
      </w:r>
      <w:r w:rsidR="00C14C54">
        <w:t xml:space="preserve"> </w:t>
      </w:r>
      <w:r w:rsidR="005E2474">
        <w:t xml:space="preserve">jak může takový obsah daného bloku vypadat. </w:t>
      </w:r>
    </w:p>
    <w:p w:rsidR="00361626" w:rsidRPr="00C14C54" w:rsidRDefault="00361626" w:rsidP="009F7B84">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 xml:space="preserve">To znamená, že si </w:t>
      </w:r>
      <w:proofErr w:type="spellStart"/>
      <w:r w:rsidR="001D6905">
        <w:t>vememe</w:t>
      </w:r>
      <w:proofErr w:type="spellEnd"/>
      <w:r w:rsidR="001D6905">
        <w:t xml:space="preserve"> DOM uzel toho bloku za pomoc Box </w:t>
      </w:r>
      <w:proofErr w:type="spellStart"/>
      <w:r w:rsidR="001D6905">
        <w:t>Tree</w:t>
      </w:r>
      <w:proofErr w:type="spellEnd"/>
      <w:r w:rsidR="001D6905">
        <w:t xml:space="preserve">, který byl popsán v kapitole 4. a můžeme pak pomocí metod přistoupit přímo k hodnotě určující typ obsahu toho bloku. </w:t>
      </w:r>
    </w:p>
    <w:p w:rsidR="00A84F4E" w:rsidRDefault="00A84F4E" w:rsidP="009F7B84">
      <w:pPr>
        <w:spacing w:line="312" w:lineRule="auto"/>
      </w:pPr>
    </w:p>
    <w:p w:rsidR="003D607A" w:rsidRDefault="00A84F4E" w:rsidP="009F7B84">
      <w:pPr>
        <w:pStyle w:val="Nadpis3"/>
        <w:spacing w:line="312" w:lineRule="auto"/>
      </w:pPr>
      <w:bookmarkStart w:id="49" w:name="_Toc447887857"/>
      <w:r>
        <w:t>Podobnost obsahu</w:t>
      </w:r>
      <w:bookmarkEnd w:id="49"/>
    </w:p>
    <w:p w:rsidR="00A84F4E" w:rsidRPr="00A84F4E" w:rsidRDefault="00A84F4E" w:rsidP="009F7B84">
      <w:pPr>
        <w:spacing w:line="312" w:lineRule="auto"/>
      </w:pPr>
      <w:bookmarkStart w:id="50" w:name="_GoBack"/>
      <w:bookmarkEnd w:id="50"/>
    </w:p>
    <w:p w:rsidR="001B74A7" w:rsidRDefault="001B74A7" w:rsidP="009F7B84">
      <w:pPr>
        <w:pStyle w:val="Nadpis2"/>
        <w:spacing w:line="312" w:lineRule="auto"/>
      </w:pPr>
      <w:bookmarkStart w:id="51" w:name="_Toc447887858"/>
      <w:r>
        <w:t>Řízení algoritmu</w:t>
      </w:r>
      <w:bookmarkEnd w:id="51"/>
    </w:p>
    <w:p w:rsidR="008318D4" w:rsidRPr="008318D4" w:rsidRDefault="008318D4" w:rsidP="009F7B84">
      <w:pPr>
        <w:pStyle w:val="Odstavecprvn"/>
        <w:spacing w:line="312" w:lineRule="auto"/>
      </w:pPr>
    </w:p>
    <w:p w:rsidR="00ED18A4" w:rsidRDefault="00ED18A4" w:rsidP="009F7B84">
      <w:pPr>
        <w:pStyle w:val="Nadpis2"/>
        <w:spacing w:line="312" w:lineRule="auto"/>
      </w:pPr>
      <w:bookmarkStart w:id="52" w:name="_Toc447887859"/>
      <w:r>
        <w:t>Vstup a výstup algoritmu</w:t>
      </w:r>
      <w:bookmarkEnd w:id="52"/>
    </w:p>
    <w:p w:rsidR="00ED18A4" w:rsidRDefault="00ED18A4" w:rsidP="009F7B84">
      <w:pPr>
        <w:pStyle w:val="Odstavecprvn"/>
        <w:spacing w:line="312" w:lineRule="auto"/>
      </w:pPr>
    </w:p>
    <w:p w:rsidR="00ED18A4" w:rsidRDefault="00ED18A4" w:rsidP="009F7B84">
      <w:pPr>
        <w:pStyle w:val="Odstavecdal"/>
        <w:spacing w:line="312" w:lineRule="auto"/>
      </w:pPr>
    </w:p>
    <w:p w:rsidR="005B1FC8" w:rsidRDefault="00D46DFF" w:rsidP="009F7B84">
      <w:pPr>
        <w:pStyle w:val="Nadpis1"/>
        <w:spacing w:line="312" w:lineRule="auto"/>
      </w:pPr>
      <w:r>
        <w:br w:type="page"/>
      </w:r>
      <w:bookmarkStart w:id="53" w:name="_Toc447887860"/>
      <w:r w:rsidR="00B533E6" w:rsidRPr="00ED18A4">
        <w:lastRenderedPageBreak/>
        <w:t>Dosažené</w:t>
      </w:r>
      <w:r w:rsidR="00B533E6">
        <w:t xml:space="preserve"> výsledky</w:t>
      </w:r>
      <w:bookmarkEnd w:id="53"/>
      <w:r w:rsidR="00B533E6">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54" w:name="_Toc447887861"/>
      <w:r>
        <w:lastRenderedPageBreak/>
        <w:t>Závěr</w:t>
      </w:r>
      <w:bookmarkEnd w:id="54"/>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w:t>
      </w:r>
      <w:proofErr w:type="spellStart"/>
      <w:r w:rsidR="00416BE9">
        <w:t>based</w:t>
      </w:r>
      <w:proofErr w:type="spellEnd"/>
      <w:r w:rsidR="00416BE9">
        <w:t xml:space="preserve"> </w:t>
      </w:r>
      <w:proofErr w:type="spellStart"/>
      <w:r w:rsidR="00416BE9">
        <w:t>Segmentation</w:t>
      </w:r>
      <w:proofErr w:type="spellEnd"/>
      <w:r w:rsidR="00416BE9">
        <w:t xml:space="preserve">, VIPS a Box </w:t>
      </w:r>
      <w:proofErr w:type="spellStart"/>
      <w:r w:rsidR="00416BE9">
        <w:t>Clustering</w:t>
      </w:r>
      <w:proofErr w:type="spellEnd"/>
      <w:r w:rsidR="00416BE9">
        <w:t xml:space="preserve"> </w:t>
      </w:r>
      <w:proofErr w:type="spellStart"/>
      <w:r w:rsidR="00416BE9">
        <w:t>Segmentation</w:t>
      </w:r>
      <w:proofErr w:type="spellEnd"/>
      <w:r w:rsidR="00416BE9">
        <w:t xml:space="preserve">. </w:t>
      </w:r>
      <w:r w:rsidR="00D5319E">
        <w:t>H</w:t>
      </w:r>
      <w:r w:rsidR="0003334B">
        <w:t xml:space="preserve">lavním cílem práce je rozšířit Framework </w:t>
      </w:r>
      <w:proofErr w:type="spellStart"/>
      <w:r w:rsidR="0003334B">
        <w:t>FitLayout</w:t>
      </w:r>
      <w:proofErr w:type="spellEnd"/>
      <w:r w:rsidR="0003334B">
        <w:t xml:space="preserve">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w:t>
      </w:r>
      <w:proofErr w:type="spellStart"/>
      <w:r w:rsidR="00527C60">
        <w:t>Frameworkem</w:t>
      </w:r>
      <w:proofErr w:type="spellEnd"/>
      <w:r w:rsidR="00527C60">
        <w:t xml:space="preserve"> </w:t>
      </w:r>
      <w:proofErr w:type="spellStart"/>
      <w:r w:rsidR="00527C60">
        <w:t>FitLayout</w:t>
      </w:r>
      <w:proofErr w:type="spellEnd"/>
      <w:r w:rsidR="00527C60">
        <w:t xml:space="preserve">. To bylo splněno a algoritmus je podrobněji popsán v kapitole 3. Taktéž </w:t>
      </w:r>
      <w:proofErr w:type="spellStart"/>
      <w:r w:rsidR="00527C60">
        <w:t>FitLayout</w:t>
      </w:r>
      <w:proofErr w:type="spellEnd"/>
      <w:r w:rsidR="00527C60">
        <w:t xml:space="preserve">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w:t>
      </w:r>
      <w:proofErr w:type="spellStart"/>
      <w:r w:rsidR="003868ED">
        <w:t>Frameworku</w:t>
      </w:r>
      <w:proofErr w:type="spellEnd"/>
      <w:r w:rsidR="003868ED">
        <w:t xml:space="preserve">.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55" w:name="_Toc101325796"/>
      <w:r w:rsidRPr="00912EE1">
        <w:rPr>
          <w:lang w:val="cs-CZ"/>
        </w:rPr>
        <w:lastRenderedPageBreak/>
        <w:t>Literatura</w:t>
      </w:r>
      <w:bookmarkEnd w:id="55"/>
    </w:p>
    <w:p w:rsidR="00C21457" w:rsidRPr="00934381" w:rsidRDefault="00C21457" w:rsidP="00530E56">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530E56">
      <w:pPr>
        <w:pStyle w:val="Literatura"/>
        <w:tabs>
          <w:tab w:val="left" w:pos="1080"/>
        </w:tabs>
        <w:spacing w:line="312" w:lineRule="auto"/>
        <w:ind w:left="570" w:hanging="570"/>
        <w:rPr>
          <w:lang w:val="cs-CZ"/>
        </w:rPr>
      </w:pPr>
    </w:p>
    <w:p w:rsidR="001C1CDB" w:rsidRPr="00934381" w:rsidRDefault="001A50D3" w:rsidP="00530E56">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530E56">
      <w:pPr>
        <w:pStyle w:val="Literatura"/>
        <w:tabs>
          <w:tab w:val="left" w:pos="1080"/>
        </w:tabs>
        <w:spacing w:line="312" w:lineRule="auto"/>
        <w:ind w:left="570" w:hanging="570"/>
        <w:rPr>
          <w:lang w:val="cs-CZ"/>
        </w:rPr>
      </w:pPr>
    </w:p>
    <w:p w:rsidR="00AA7B6C" w:rsidRPr="00934381" w:rsidRDefault="00424BEB" w:rsidP="00530E56">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530E56">
      <w:pPr>
        <w:pStyle w:val="Literatura"/>
        <w:tabs>
          <w:tab w:val="left" w:pos="1080"/>
        </w:tabs>
        <w:spacing w:line="312" w:lineRule="auto"/>
        <w:ind w:left="570" w:hanging="570"/>
        <w:rPr>
          <w:lang w:val="cs-CZ"/>
        </w:rPr>
      </w:pPr>
    </w:p>
    <w:p w:rsidR="007A54B9" w:rsidRPr="00934381" w:rsidRDefault="00AA7B6C" w:rsidP="00530E56">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530E56">
      <w:pPr>
        <w:pStyle w:val="Literatura"/>
        <w:tabs>
          <w:tab w:val="left" w:pos="1080"/>
        </w:tabs>
        <w:spacing w:line="312" w:lineRule="auto"/>
        <w:ind w:left="570" w:hanging="570"/>
        <w:rPr>
          <w:lang w:val="en-US"/>
        </w:rPr>
      </w:pPr>
    </w:p>
    <w:p w:rsidR="00F51F89" w:rsidRDefault="00C235E6" w:rsidP="00C235E6">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C235E6">
      <w:pPr>
        <w:pStyle w:val="Literatura"/>
        <w:tabs>
          <w:tab w:val="left" w:pos="1080"/>
        </w:tabs>
        <w:spacing w:line="312" w:lineRule="auto"/>
        <w:rPr>
          <w:lang w:val="en-US"/>
        </w:rPr>
      </w:pPr>
    </w:p>
    <w:p w:rsidR="00FC1A93" w:rsidRPr="000A5135" w:rsidRDefault="000A5135" w:rsidP="00C235E6">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530E56">
      <w:pPr>
        <w:pStyle w:val="Literatura"/>
        <w:tabs>
          <w:tab w:val="left" w:pos="1080"/>
        </w:tabs>
        <w:spacing w:line="312" w:lineRule="auto"/>
        <w:ind w:left="1080" w:hanging="1080"/>
        <w:rPr>
          <w:lang w:val="cs-CZ"/>
        </w:rPr>
      </w:pPr>
    </w:p>
    <w:p w:rsidR="00C23E80" w:rsidRPr="00912EE1" w:rsidRDefault="00E75E54" w:rsidP="00145A7E">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32"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 xml:space="preserve">The Third International Conference on Web </w:t>
      </w:r>
      <w:proofErr w:type="spellStart"/>
      <w:r w:rsidR="00145A7E" w:rsidRPr="00145A7E">
        <w:rPr>
          <w:i/>
          <w:iCs/>
          <w:shd w:val="clear" w:color="auto" w:fill="FFFFFF"/>
        </w:rPr>
        <w:t>Intelligence</w:t>
      </w:r>
      <w:proofErr w:type="spellEnd"/>
      <w:r w:rsidR="00145A7E" w:rsidRPr="00145A7E">
        <w:rPr>
          <w:i/>
          <w:iCs/>
          <w:shd w:val="clear" w:color="auto" w:fill="FFFFFF"/>
        </w:rPr>
        <w:t xml:space="preserve">, Mining </w:t>
      </w:r>
      <w:proofErr w:type="spellStart"/>
      <w:r w:rsidR="00145A7E" w:rsidRPr="00145A7E">
        <w:rPr>
          <w:i/>
          <w:iCs/>
          <w:shd w:val="clear" w:color="auto" w:fill="FFFFFF"/>
        </w:rPr>
        <w:t>and</w:t>
      </w:r>
      <w:proofErr w:type="spellEnd"/>
      <w:r w:rsidR="00145A7E" w:rsidRPr="00145A7E">
        <w:rPr>
          <w:i/>
          <w:iCs/>
          <w:shd w:val="clear" w:color="auto" w:fill="FFFFFF"/>
        </w:rPr>
        <w:t xml:space="preserve"> </w:t>
      </w:r>
      <w:proofErr w:type="spellStart"/>
      <w:r w:rsidR="00145A7E" w:rsidRPr="00145A7E">
        <w:rPr>
          <w:i/>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530E56">
      <w:pPr>
        <w:spacing w:line="312" w:lineRule="auto"/>
      </w:pPr>
    </w:p>
    <w:p w:rsidR="00BC30F0" w:rsidRDefault="00BC30F0" w:rsidP="00530E56">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530E56">
      <w:pPr>
        <w:spacing w:line="312" w:lineRule="auto"/>
        <w:rPr>
          <w:lang w:val="en-US"/>
        </w:rPr>
      </w:pPr>
    </w:p>
    <w:p w:rsidR="00245462" w:rsidRPr="00A575C1" w:rsidRDefault="00245462" w:rsidP="00530E56">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530E56">
      <w:pPr>
        <w:spacing w:line="312" w:lineRule="auto"/>
      </w:pPr>
    </w:p>
    <w:p w:rsidR="001559A2" w:rsidRDefault="001559A2" w:rsidP="00530E56">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530E56">
      <w:pPr>
        <w:spacing w:line="312" w:lineRule="auto"/>
      </w:pPr>
    </w:p>
    <w:p w:rsidR="00E24C23" w:rsidRDefault="00E24C23" w:rsidP="00530E56">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530E56">
      <w:pPr>
        <w:spacing w:line="312" w:lineRule="auto"/>
      </w:pPr>
    </w:p>
    <w:p w:rsidR="0039190F" w:rsidRDefault="0039190F" w:rsidP="00530E56">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p>
    <w:p w:rsidR="00583110" w:rsidRDefault="00583110" w:rsidP="00530E56">
      <w:pPr>
        <w:spacing w:line="312" w:lineRule="auto"/>
        <w:rPr>
          <w:lang w:val="en-US"/>
        </w:rPr>
      </w:pPr>
    </w:p>
    <w:p w:rsidR="00815D23" w:rsidRPr="00DE7BF7" w:rsidRDefault="00815D23" w:rsidP="00530E56">
      <w:pPr>
        <w:spacing w:line="312" w:lineRule="auto"/>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r w:rsidR="00DE7BF7" w:rsidRPr="00DE7BF7">
        <w:rPr>
          <w:rStyle w:val="apple-converted-space"/>
          <w:shd w:val="clear" w:color="auto" w:fill="FFFFFF"/>
          <w:lang w:val="en-US"/>
        </w:rPr>
        <w:t>http://www.fit.vutbr.cz/~burgetr/FITLayout/</w:t>
      </w: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33"/>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9EF" w:rsidRDefault="00E179EF">
      <w:r>
        <w:separator/>
      </w:r>
    </w:p>
  </w:endnote>
  <w:endnote w:type="continuationSeparator" w:id="0">
    <w:p w:rsidR="00E179EF" w:rsidRDefault="00E17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880509">
          <w:rPr>
            <w:noProof/>
          </w:rPr>
          <w:t>27</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9EF" w:rsidRDefault="00E179EF">
      <w:r>
        <w:separator/>
      </w:r>
    </w:p>
  </w:footnote>
  <w:footnote w:type="continuationSeparator" w:id="0">
    <w:p w:rsidR="00E179EF" w:rsidRDefault="00E179EF">
      <w:r>
        <w:continuationSeparator/>
      </w:r>
    </w:p>
  </w:footnote>
  <w:footnote w:id="1">
    <w:p w:rsidR="00B7137C" w:rsidRDefault="00B7137C">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B7137C" w:rsidRDefault="00B7137C">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3">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4">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1">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2">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3">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6">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8">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1">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2">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5">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6">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8"/>
  </w:num>
  <w:num w:numId="5">
    <w:abstractNumId w:val="27"/>
  </w:num>
  <w:num w:numId="6">
    <w:abstractNumId w:val="13"/>
  </w:num>
  <w:num w:numId="7">
    <w:abstractNumId w:val="23"/>
  </w:num>
  <w:num w:numId="8">
    <w:abstractNumId w:val="17"/>
  </w:num>
  <w:num w:numId="9">
    <w:abstractNumId w:val="3"/>
  </w:num>
  <w:num w:numId="10">
    <w:abstractNumId w:val="0"/>
  </w:num>
  <w:num w:numId="11">
    <w:abstractNumId w:val="12"/>
  </w:num>
  <w:num w:numId="12">
    <w:abstractNumId w:val="24"/>
  </w:num>
  <w:num w:numId="13">
    <w:abstractNumId w:val="21"/>
  </w:num>
  <w:num w:numId="14">
    <w:abstractNumId w:val="14"/>
  </w:num>
  <w:num w:numId="15">
    <w:abstractNumId w:val="10"/>
  </w:num>
  <w:num w:numId="16">
    <w:abstractNumId w:val="22"/>
  </w:num>
  <w:num w:numId="17">
    <w:abstractNumId w:val="25"/>
  </w:num>
  <w:num w:numId="18">
    <w:abstractNumId w:val="9"/>
  </w:num>
  <w:num w:numId="19">
    <w:abstractNumId w:val="8"/>
  </w:num>
  <w:num w:numId="20">
    <w:abstractNumId w:val="5"/>
  </w:num>
  <w:num w:numId="21">
    <w:abstractNumId w:val="16"/>
  </w:num>
  <w:num w:numId="22">
    <w:abstractNumId w:val="6"/>
  </w:num>
  <w:num w:numId="23">
    <w:abstractNumId w:val="26"/>
  </w:num>
  <w:num w:numId="24">
    <w:abstractNumId w:val="18"/>
  </w:num>
  <w:num w:numId="25">
    <w:abstractNumId w:val="4"/>
  </w:num>
  <w:num w:numId="26">
    <w:abstractNumId w:val="11"/>
  </w:num>
  <w:num w:numId="27">
    <w:abstractNumId w:val="20"/>
  </w:num>
  <w:num w:numId="28">
    <w:abstractNumId w:val="15"/>
  </w:num>
  <w:num w:numId="29">
    <w:abstractNumId w:val="29"/>
  </w:num>
  <w:num w:numId="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37CA"/>
    <w:rsid w:val="00004B7A"/>
    <w:rsid w:val="000068D4"/>
    <w:rsid w:val="00007CBC"/>
    <w:rsid w:val="00015363"/>
    <w:rsid w:val="000175D4"/>
    <w:rsid w:val="00020172"/>
    <w:rsid w:val="0002145A"/>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5324F"/>
    <w:rsid w:val="000548C9"/>
    <w:rsid w:val="000564E0"/>
    <w:rsid w:val="0006323F"/>
    <w:rsid w:val="000676E6"/>
    <w:rsid w:val="00067E4E"/>
    <w:rsid w:val="00073170"/>
    <w:rsid w:val="000732E8"/>
    <w:rsid w:val="000739A9"/>
    <w:rsid w:val="00074478"/>
    <w:rsid w:val="00076E1D"/>
    <w:rsid w:val="00083B69"/>
    <w:rsid w:val="000847AD"/>
    <w:rsid w:val="0008511D"/>
    <w:rsid w:val="00085BB5"/>
    <w:rsid w:val="000870BA"/>
    <w:rsid w:val="000926B9"/>
    <w:rsid w:val="0009424B"/>
    <w:rsid w:val="00094795"/>
    <w:rsid w:val="00094FD9"/>
    <w:rsid w:val="000969E8"/>
    <w:rsid w:val="000A4906"/>
    <w:rsid w:val="000A5135"/>
    <w:rsid w:val="000A71A7"/>
    <w:rsid w:val="000B0F8C"/>
    <w:rsid w:val="000B2D8B"/>
    <w:rsid w:val="000B42A5"/>
    <w:rsid w:val="000B585C"/>
    <w:rsid w:val="000B6C0E"/>
    <w:rsid w:val="000B75D4"/>
    <w:rsid w:val="000B75FE"/>
    <w:rsid w:val="000C00ED"/>
    <w:rsid w:val="000C33F9"/>
    <w:rsid w:val="000C787B"/>
    <w:rsid w:val="000D56C6"/>
    <w:rsid w:val="000E0638"/>
    <w:rsid w:val="000E1643"/>
    <w:rsid w:val="000E26BA"/>
    <w:rsid w:val="000E7564"/>
    <w:rsid w:val="000F5247"/>
    <w:rsid w:val="000F615B"/>
    <w:rsid w:val="000F6180"/>
    <w:rsid w:val="000F6D98"/>
    <w:rsid w:val="000F738B"/>
    <w:rsid w:val="00101325"/>
    <w:rsid w:val="0010140F"/>
    <w:rsid w:val="00102CA7"/>
    <w:rsid w:val="0010322C"/>
    <w:rsid w:val="00105CA4"/>
    <w:rsid w:val="00106840"/>
    <w:rsid w:val="00114120"/>
    <w:rsid w:val="00117302"/>
    <w:rsid w:val="00121980"/>
    <w:rsid w:val="001226F4"/>
    <w:rsid w:val="00122D0E"/>
    <w:rsid w:val="00126B24"/>
    <w:rsid w:val="00126F55"/>
    <w:rsid w:val="00131485"/>
    <w:rsid w:val="001325D1"/>
    <w:rsid w:val="00132D90"/>
    <w:rsid w:val="00132FD8"/>
    <w:rsid w:val="001336F3"/>
    <w:rsid w:val="001353A6"/>
    <w:rsid w:val="00137477"/>
    <w:rsid w:val="0014126A"/>
    <w:rsid w:val="001421B2"/>
    <w:rsid w:val="001445D7"/>
    <w:rsid w:val="00145A7E"/>
    <w:rsid w:val="00150FB8"/>
    <w:rsid w:val="00152F59"/>
    <w:rsid w:val="001559A2"/>
    <w:rsid w:val="00156192"/>
    <w:rsid w:val="001609DA"/>
    <w:rsid w:val="001636CD"/>
    <w:rsid w:val="00165434"/>
    <w:rsid w:val="00171308"/>
    <w:rsid w:val="0017264D"/>
    <w:rsid w:val="00176DD3"/>
    <w:rsid w:val="00177AA9"/>
    <w:rsid w:val="00177BB1"/>
    <w:rsid w:val="00180C76"/>
    <w:rsid w:val="001835AE"/>
    <w:rsid w:val="00183BE5"/>
    <w:rsid w:val="0019034E"/>
    <w:rsid w:val="001908A3"/>
    <w:rsid w:val="0019118E"/>
    <w:rsid w:val="00191B5E"/>
    <w:rsid w:val="00191C23"/>
    <w:rsid w:val="00196A61"/>
    <w:rsid w:val="001A053F"/>
    <w:rsid w:val="001A50D3"/>
    <w:rsid w:val="001B0A3F"/>
    <w:rsid w:val="001B1152"/>
    <w:rsid w:val="001B2AD2"/>
    <w:rsid w:val="001B344C"/>
    <w:rsid w:val="001B37DA"/>
    <w:rsid w:val="001B51C6"/>
    <w:rsid w:val="001B74A7"/>
    <w:rsid w:val="001C07A2"/>
    <w:rsid w:val="001C1CDB"/>
    <w:rsid w:val="001C3A92"/>
    <w:rsid w:val="001C4E6D"/>
    <w:rsid w:val="001C6422"/>
    <w:rsid w:val="001D2378"/>
    <w:rsid w:val="001D361D"/>
    <w:rsid w:val="001D5A85"/>
    <w:rsid w:val="001D685F"/>
    <w:rsid w:val="001D6905"/>
    <w:rsid w:val="001D692C"/>
    <w:rsid w:val="001D7DF0"/>
    <w:rsid w:val="001E2D19"/>
    <w:rsid w:val="001E3E87"/>
    <w:rsid w:val="001E432A"/>
    <w:rsid w:val="001E4495"/>
    <w:rsid w:val="001E4A6C"/>
    <w:rsid w:val="001E71E9"/>
    <w:rsid w:val="001F190F"/>
    <w:rsid w:val="001F30E8"/>
    <w:rsid w:val="001F45A3"/>
    <w:rsid w:val="001F61B5"/>
    <w:rsid w:val="002036EC"/>
    <w:rsid w:val="002106D0"/>
    <w:rsid w:val="00211433"/>
    <w:rsid w:val="00217190"/>
    <w:rsid w:val="00223857"/>
    <w:rsid w:val="002241FA"/>
    <w:rsid w:val="002266AF"/>
    <w:rsid w:val="002303B2"/>
    <w:rsid w:val="00237458"/>
    <w:rsid w:val="00240669"/>
    <w:rsid w:val="002436E6"/>
    <w:rsid w:val="00245462"/>
    <w:rsid w:val="002501D5"/>
    <w:rsid w:val="00253610"/>
    <w:rsid w:val="00255E5A"/>
    <w:rsid w:val="00256E2D"/>
    <w:rsid w:val="0025793F"/>
    <w:rsid w:val="00260EC3"/>
    <w:rsid w:val="002616F1"/>
    <w:rsid w:val="002671F1"/>
    <w:rsid w:val="00270053"/>
    <w:rsid w:val="0027576F"/>
    <w:rsid w:val="00277354"/>
    <w:rsid w:val="00277DFA"/>
    <w:rsid w:val="00282AB5"/>
    <w:rsid w:val="00287726"/>
    <w:rsid w:val="002946D9"/>
    <w:rsid w:val="00294C04"/>
    <w:rsid w:val="00296C1B"/>
    <w:rsid w:val="002975FF"/>
    <w:rsid w:val="002A242B"/>
    <w:rsid w:val="002A5203"/>
    <w:rsid w:val="002A5A0F"/>
    <w:rsid w:val="002B2A73"/>
    <w:rsid w:val="002B3F48"/>
    <w:rsid w:val="002B6654"/>
    <w:rsid w:val="002C0A91"/>
    <w:rsid w:val="002C167C"/>
    <w:rsid w:val="002C2F39"/>
    <w:rsid w:val="002C7575"/>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2925"/>
    <w:rsid w:val="00312FDE"/>
    <w:rsid w:val="00315032"/>
    <w:rsid w:val="003158E6"/>
    <w:rsid w:val="00316D0C"/>
    <w:rsid w:val="003220B1"/>
    <w:rsid w:val="00324CD8"/>
    <w:rsid w:val="0033017D"/>
    <w:rsid w:val="00331EA7"/>
    <w:rsid w:val="003330DA"/>
    <w:rsid w:val="00334E64"/>
    <w:rsid w:val="00335724"/>
    <w:rsid w:val="003363A9"/>
    <w:rsid w:val="0034061E"/>
    <w:rsid w:val="00341521"/>
    <w:rsid w:val="003451C9"/>
    <w:rsid w:val="00345520"/>
    <w:rsid w:val="003460D2"/>
    <w:rsid w:val="00346357"/>
    <w:rsid w:val="003470A5"/>
    <w:rsid w:val="003513BB"/>
    <w:rsid w:val="00355729"/>
    <w:rsid w:val="003570C5"/>
    <w:rsid w:val="00360863"/>
    <w:rsid w:val="00361022"/>
    <w:rsid w:val="00361626"/>
    <w:rsid w:val="0036298D"/>
    <w:rsid w:val="00364B7B"/>
    <w:rsid w:val="00365282"/>
    <w:rsid w:val="003663C4"/>
    <w:rsid w:val="00366865"/>
    <w:rsid w:val="00366F7F"/>
    <w:rsid w:val="0037135A"/>
    <w:rsid w:val="00373219"/>
    <w:rsid w:val="00373625"/>
    <w:rsid w:val="00374778"/>
    <w:rsid w:val="00374DA2"/>
    <w:rsid w:val="00375BF5"/>
    <w:rsid w:val="00376218"/>
    <w:rsid w:val="0038066A"/>
    <w:rsid w:val="0038075B"/>
    <w:rsid w:val="003813F7"/>
    <w:rsid w:val="00385FC9"/>
    <w:rsid w:val="003868ED"/>
    <w:rsid w:val="00390A27"/>
    <w:rsid w:val="00390BB6"/>
    <w:rsid w:val="0039190F"/>
    <w:rsid w:val="003926B2"/>
    <w:rsid w:val="00395DE4"/>
    <w:rsid w:val="003964FA"/>
    <w:rsid w:val="00397D95"/>
    <w:rsid w:val="003A249B"/>
    <w:rsid w:val="003A25AF"/>
    <w:rsid w:val="003A4208"/>
    <w:rsid w:val="003A50B5"/>
    <w:rsid w:val="003A6B70"/>
    <w:rsid w:val="003A7047"/>
    <w:rsid w:val="003B02D8"/>
    <w:rsid w:val="003B0A8C"/>
    <w:rsid w:val="003B47B8"/>
    <w:rsid w:val="003B4EA9"/>
    <w:rsid w:val="003B526B"/>
    <w:rsid w:val="003C27CC"/>
    <w:rsid w:val="003C6123"/>
    <w:rsid w:val="003C7205"/>
    <w:rsid w:val="003D39C7"/>
    <w:rsid w:val="003D3ACC"/>
    <w:rsid w:val="003D607A"/>
    <w:rsid w:val="003D768F"/>
    <w:rsid w:val="003E7690"/>
    <w:rsid w:val="003F18DF"/>
    <w:rsid w:val="003F3BF7"/>
    <w:rsid w:val="003F3C04"/>
    <w:rsid w:val="003F4D25"/>
    <w:rsid w:val="003F4F27"/>
    <w:rsid w:val="003F6A1A"/>
    <w:rsid w:val="00401D54"/>
    <w:rsid w:val="00402E13"/>
    <w:rsid w:val="00403B07"/>
    <w:rsid w:val="00403BC8"/>
    <w:rsid w:val="00407727"/>
    <w:rsid w:val="00415761"/>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3ED1"/>
    <w:rsid w:val="00456AA4"/>
    <w:rsid w:val="00456CA8"/>
    <w:rsid w:val="00457630"/>
    <w:rsid w:val="0045763F"/>
    <w:rsid w:val="004615D0"/>
    <w:rsid w:val="004646F7"/>
    <w:rsid w:val="00467A08"/>
    <w:rsid w:val="00467D7F"/>
    <w:rsid w:val="004716F4"/>
    <w:rsid w:val="00472C1F"/>
    <w:rsid w:val="0048005F"/>
    <w:rsid w:val="00480A73"/>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E32"/>
    <w:rsid w:val="004D07DD"/>
    <w:rsid w:val="004D13B6"/>
    <w:rsid w:val="004D1C77"/>
    <w:rsid w:val="004D25F1"/>
    <w:rsid w:val="004D2796"/>
    <w:rsid w:val="004D32B5"/>
    <w:rsid w:val="004D3D75"/>
    <w:rsid w:val="004D751C"/>
    <w:rsid w:val="004D7FBB"/>
    <w:rsid w:val="004E1788"/>
    <w:rsid w:val="004E2952"/>
    <w:rsid w:val="004E406C"/>
    <w:rsid w:val="004E4FF0"/>
    <w:rsid w:val="004E5381"/>
    <w:rsid w:val="004E5B7B"/>
    <w:rsid w:val="004E5BE3"/>
    <w:rsid w:val="004E7A66"/>
    <w:rsid w:val="004F0D09"/>
    <w:rsid w:val="004F4A90"/>
    <w:rsid w:val="004F4B76"/>
    <w:rsid w:val="004F6A9E"/>
    <w:rsid w:val="004F7EA1"/>
    <w:rsid w:val="005024C3"/>
    <w:rsid w:val="0050535A"/>
    <w:rsid w:val="00512B65"/>
    <w:rsid w:val="00513166"/>
    <w:rsid w:val="00522063"/>
    <w:rsid w:val="005233E5"/>
    <w:rsid w:val="005234C7"/>
    <w:rsid w:val="0052420B"/>
    <w:rsid w:val="00527C60"/>
    <w:rsid w:val="00530E56"/>
    <w:rsid w:val="00530E8F"/>
    <w:rsid w:val="00531239"/>
    <w:rsid w:val="005313BF"/>
    <w:rsid w:val="00531E76"/>
    <w:rsid w:val="00532188"/>
    <w:rsid w:val="00532206"/>
    <w:rsid w:val="0053360D"/>
    <w:rsid w:val="0053374A"/>
    <w:rsid w:val="00535492"/>
    <w:rsid w:val="0053625A"/>
    <w:rsid w:val="00536291"/>
    <w:rsid w:val="00536C64"/>
    <w:rsid w:val="00536CBA"/>
    <w:rsid w:val="00540578"/>
    <w:rsid w:val="00540C25"/>
    <w:rsid w:val="00541079"/>
    <w:rsid w:val="00541FC0"/>
    <w:rsid w:val="00542B28"/>
    <w:rsid w:val="0054346B"/>
    <w:rsid w:val="00547E2D"/>
    <w:rsid w:val="00557AFD"/>
    <w:rsid w:val="00557E2C"/>
    <w:rsid w:val="00557EA0"/>
    <w:rsid w:val="00561A23"/>
    <w:rsid w:val="00564686"/>
    <w:rsid w:val="00566CED"/>
    <w:rsid w:val="0056727D"/>
    <w:rsid w:val="00570AF8"/>
    <w:rsid w:val="00574D7A"/>
    <w:rsid w:val="0057568C"/>
    <w:rsid w:val="00576818"/>
    <w:rsid w:val="00577A88"/>
    <w:rsid w:val="00581FD2"/>
    <w:rsid w:val="00583110"/>
    <w:rsid w:val="00584177"/>
    <w:rsid w:val="00594B2E"/>
    <w:rsid w:val="005956DA"/>
    <w:rsid w:val="005A2378"/>
    <w:rsid w:val="005A51F6"/>
    <w:rsid w:val="005A544B"/>
    <w:rsid w:val="005A6C50"/>
    <w:rsid w:val="005B1FC8"/>
    <w:rsid w:val="005B2FAE"/>
    <w:rsid w:val="005B4F15"/>
    <w:rsid w:val="005B564E"/>
    <w:rsid w:val="005B6693"/>
    <w:rsid w:val="005B7E12"/>
    <w:rsid w:val="005C05F1"/>
    <w:rsid w:val="005C0977"/>
    <w:rsid w:val="005C1978"/>
    <w:rsid w:val="005C3DA8"/>
    <w:rsid w:val="005C4DA6"/>
    <w:rsid w:val="005C6B13"/>
    <w:rsid w:val="005D0F18"/>
    <w:rsid w:val="005D3CF1"/>
    <w:rsid w:val="005E1A31"/>
    <w:rsid w:val="005E1B0E"/>
    <w:rsid w:val="005E2474"/>
    <w:rsid w:val="005E4C05"/>
    <w:rsid w:val="005E7698"/>
    <w:rsid w:val="005F0366"/>
    <w:rsid w:val="005F2719"/>
    <w:rsid w:val="005F3E30"/>
    <w:rsid w:val="005F4AE3"/>
    <w:rsid w:val="00602003"/>
    <w:rsid w:val="006035BE"/>
    <w:rsid w:val="00605EFA"/>
    <w:rsid w:val="00610C5E"/>
    <w:rsid w:val="00611AFD"/>
    <w:rsid w:val="0061450B"/>
    <w:rsid w:val="006147D4"/>
    <w:rsid w:val="00616C5A"/>
    <w:rsid w:val="006206DB"/>
    <w:rsid w:val="0062491F"/>
    <w:rsid w:val="00625053"/>
    <w:rsid w:val="00626CFD"/>
    <w:rsid w:val="00630B2A"/>
    <w:rsid w:val="006343D1"/>
    <w:rsid w:val="00634CAD"/>
    <w:rsid w:val="0063580F"/>
    <w:rsid w:val="0063586D"/>
    <w:rsid w:val="00635BE7"/>
    <w:rsid w:val="0063725E"/>
    <w:rsid w:val="0064024C"/>
    <w:rsid w:val="00643296"/>
    <w:rsid w:val="00645B37"/>
    <w:rsid w:val="00647A64"/>
    <w:rsid w:val="00651C03"/>
    <w:rsid w:val="00651C3C"/>
    <w:rsid w:val="00651EDF"/>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A0002"/>
    <w:rsid w:val="006A050B"/>
    <w:rsid w:val="006A19EF"/>
    <w:rsid w:val="006A2620"/>
    <w:rsid w:val="006A57E2"/>
    <w:rsid w:val="006A656C"/>
    <w:rsid w:val="006A661C"/>
    <w:rsid w:val="006A6F80"/>
    <w:rsid w:val="006B2808"/>
    <w:rsid w:val="006B467C"/>
    <w:rsid w:val="006B492A"/>
    <w:rsid w:val="006B5956"/>
    <w:rsid w:val="006C124D"/>
    <w:rsid w:val="006C1309"/>
    <w:rsid w:val="006C131D"/>
    <w:rsid w:val="006C30FC"/>
    <w:rsid w:val="006D060B"/>
    <w:rsid w:val="006D313B"/>
    <w:rsid w:val="006D3653"/>
    <w:rsid w:val="006D38BB"/>
    <w:rsid w:val="006D3FE3"/>
    <w:rsid w:val="006D530E"/>
    <w:rsid w:val="006D6C56"/>
    <w:rsid w:val="006D7E3C"/>
    <w:rsid w:val="006E0515"/>
    <w:rsid w:val="006E1023"/>
    <w:rsid w:val="006E4D2F"/>
    <w:rsid w:val="006E6B20"/>
    <w:rsid w:val="006E7DFD"/>
    <w:rsid w:val="006F0EB5"/>
    <w:rsid w:val="006F0F63"/>
    <w:rsid w:val="006F3F3F"/>
    <w:rsid w:val="00701380"/>
    <w:rsid w:val="00701961"/>
    <w:rsid w:val="0070612A"/>
    <w:rsid w:val="00707302"/>
    <w:rsid w:val="00707930"/>
    <w:rsid w:val="007114A2"/>
    <w:rsid w:val="00713532"/>
    <w:rsid w:val="00714725"/>
    <w:rsid w:val="007178CD"/>
    <w:rsid w:val="00720139"/>
    <w:rsid w:val="00723649"/>
    <w:rsid w:val="00726708"/>
    <w:rsid w:val="00732A64"/>
    <w:rsid w:val="007333A9"/>
    <w:rsid w:val="00734BDC"/>
    <w:rsid w:val="00735B80"/>
    <w:rsid w:val="007379DD"/>
    <w:rsid w:val="00740AB8"/>
    <w:rsid w:val="00744EB1"/>
    <w:rsid w:val="00746481"/>
    <w:rsid w:val="00746C74"/>
    <w:rsid w:val="00747B77"/>
    <w:rsid w:val="0075386A"/>
    <w:rsid w:val="00753A0B"/>
    <w:rsid w:val="00755EDC"/>
    <w:rsid w:val="007614AD"/>
    <w:rsid w:val="00761563"/>
    <w:rsid w:val="0076230E"/>
    <w:rsid w:val="00762E61"/>
    <w:rsid w:val="007630F9"/>
    <w:rsid w:val="00763C3B"/>
    <w:rsid w:val="0076577D"/>
    <w:rsid w:val="00766EB6"/>
    <w:rsid w:val="00767F1C"/>
    <w:rsid w:val="007705CF"/>
    <w:rsid w:val="007733FA"/>
    <w:rsid w:val="00774B46"/>
    <w:rsid w:val="00775D10"/>
    <w:rsid w:val="00777676"/>
    <w:rsid w:val="0078025B"/>
    <w:rsid w:val="00781DCA"/>
    <w:rsid w:val="0078569C"/>
    <w:rsid w:val="00790AB0"/>
    <w:rsid w:val="00792274"/>
    <w:rsid w:val="00792F84"/>
    <w:rsid w:val="00794C8D"/>
    <w:rsid w:val="0079511C"/>
    <w:rsid w:val="00797178"/>
    <w:rsid w:val="007976FC"/>
    <w:rsid w:val="00797894"/>
    <w:rsid w:val="007A155C"/>
    <w:rsid w:val="007A54B9"/>
    <w:rsid w:val="007A5B3B"/>
    <w:rsid w:val="007A607F"/>
    <w:rsid w:val="007A71D6"/>
    <w:rsid w:val="007A7388"/>
    <w:rsid w:val="007B0D10"/>
    <w:rsid w:val="007B0EB1"/>
    <w:rsid w:val="007B160C"/>
    <w:rsid w:val="007B3F1A"/>
    <w:rsid w:val="007B5483"/>
    <w:rsid w:val="007C0343"/>
    <w:rsid w:val="007C15CD"/>
    <w:rsid w:val="007C25E4"/>
    <w:rsid w:val="007C2696"/>
    <w:rsid w:val="007C6EA3"/>
    <w:rsid w:val="007C78D9"/>
    <w:rsid w:val="007D1CBA"/>
    <w:rsid w:val="007D6E15"/>
    <w:rsid w:val="007E03F4"/>
    <w:rsid w:val="007E6680"/>
    <w:rsid w:val="007E6A52"/>
    <w:rsid w:val="007E6F3A"/>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23EC8"/>
    <w:rsid w:val="008245E6"/>
    <w:rsid w:val="00824ACE"/>
    <w:rsid w:val="00825309"/>
    <w:rsid w:val="00825333"/>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7C96"/>
    <w:rsid w:val="00877DF7"/>
    <w:rsid w:val="00877F25"/>
    <w:rsid w:val="00880509"/>
    <w:rsid w:val="0088697D"/>
    <w:rsid w:val="00891EB5"/>
    <w:rsid w:val="0089252D"/>
    <w:rsid w:val="00895EBD"/>
    <w:rsid w:val="008A7CC1"/>
    <w:rsid w:val="008B3AE4"/>
    <w:rsid w:val="008B51E1"/>
    <w:rsid w:val="008B5E81"/>
    <w:rsid w:val="008B7C5E"/>
    <w:rsid w:val="008C0A26"/>
    <w:rsid w:val="008C670E"/>
    <w:rsid w:val="008D1CA1"/>
    <w:rsid w:val="008D2BDA"/>
    <w:rsid w:val="008D3682"/>
    <w:rsid w:val="008D42BF"/>
    <w:rsid w:val="008D4912"/>
    <w:rsid w:val="008D492D"/>
    <w:rsid w:val="008D52F7"/>
    <w:rsid w:val="008D7F60"/>
    <w:rsid w:val="008E3C6F"/>
    <w:rsid w:val="008E40FD"/>
    <w:rsid w:val="008E51C2"/>
    <w:rsid w:val="008F0A11"/>
    <w:rsid w:val="008F6D46"/>
    <w:rsid w:val="00900164"/>
    <w:rsid w:val="00901CB2"/>
    <w:rsid w:val="00903E43"/>
    <w:rsid w:val="00904B80"/>
    <w:rsid w:val="00906FA0"/>
    <w:rsid w:val="009104F4"/>
    <w:rsid w:val="009108B8"/>
    <w:rsid w:val="00912EE1"/>
    <w:rsid w:val="00915132"/>
    <w:rsid w:val="009223B0"/>
    <w:rsid w:val="00923244"/>
    <w:rsid w:val="00923EDC"/>
    <w:rsid w:val="009254B3"/>
    <w:rsid w:val="0093055C"/>
    <w:rsid w:val="0093301F"/>
    <w:rsid w:val="00934381"/>
    <w:rsid w:val="00934686"/>
    <w:rsid w:val="00935290"/>
    <w:rsid w:val="00935C21"/>
    <w:rsid w:val="00943D28"/>
    <w:rsid w:val="00952B20"/>
    <w:rsid w:val="00953BBA"/>
    <w:rsid w:val="0095618F"/>
    <w:rsid w:val="00960CB5"/>
    <w:rsid w:val="00960F18"/>
    <w:rsid w:val="009624C3"/>
    <w:rsid w:val="00963E46"/>
    <w:rsid w:val="00964385"/>
    <w:rsid w:val="00965E1E"/>
    <w:rsid w:val="00966127"/>
    <w:rsid w:val="00967EBF"/>
    <w:rsid w:val="009739C3"/>
    <w:rsid w:val="009741E1"/>
    <w:rsid w:val="009749BB"/>
    <w:rsid w:val="00974CE0"/>
    <w:rsid w:val="00977F3D"/>
    <w:rsid w:val="0098050C"/>
    <w:rsid w:val="009814CA"/>
    <w:rsid w:val="00981CED"/>
    <w:rsid w:val="009824F4"/>
    <w:rsid w:val="0098548D"/>
    <w:rsid w:val="00994135"/>
    <w:rsid w:val="00995773"/>
    <w:rsid w:val="00995B42"/>
    <w:rsid w:val="00996B90"/>
    <w:rsid w:val="00997907"/>
    <w:rsid w:val="00997DC4"/>
    <w:rsid w:val="009A25E1"/>
    <w:rsid w:val="009A5478"/>
    <w:rsid w:val="009A624B"/>
    <w:rsid w:val="009A6463"/>
    <w:rsid w:val="009B4354"/>
    <w:rsid w:val="009B47B2"/>
    <w:rsid w:val="009B6C92"/>
    <w:rsid w:val="009C3339"/>
    <w:rsid w:val="009C3D9A"/>
    <w:rsid w:val="009C5E1B"/>
    <w:rsid w:val="009C6A8B"/>
    <w:rsid w:val="009C6C6D"/>
    <w:rsid w:val="009C6D0F"/>
    <w:rsid w:val="009C7066"/>
    <w:rsid w:val="009C73BD"/>
    <w:rsid w:val="009D4321"/>
    <w:rsid w:val="009D6C14"/>
    <w:rsid w:val="009E147A"/>
    <w:rsid w:val="009E31C0"/>
    <w:rsid w:val="009E455E"/>
    <w:rsid w:val="009E58B2"/>
    <w:rsid w:val="009E5FFE"/>
    <w:rsid w:val="009E6666"/>
    <w:rsid w:val="009F3E11"/>
    <w:rsid w:val="009F523A"/>
    <w:rsid w:val="009F7B84"/>
    <w:rsid w:val="00A0059E"/>
    <w:rsid w:val="00A00BB7"/>
    <w:rsid w:val="00A05FC4"/>
    <w:rsid w:val="00A12F6A"/>
    <w:rsid w:val="00A13265"/>
    <w:rsid w:val="00A13294"/>
    <w:rsid w:val="00A13D28"/>
    <w:rsid w:val="00A2173D"/>
    <w:rsid w:val="00A225D1"/>
    <w:rsid w:val="00A228A3"/>
    <w:rsid w:val="00A23BDC"/>
    <w:rsid w:val="00A249BE"/>
    <w:rsid w:val="00A250CA"/>
    <w:rsid w:val="00A25949"/>
    <w:rsid w:val="00A270C1"/>
    <w:rsid w:val="00A3377C"/>
    <w:rsid w:val="00A33A47"/>
    <w:rsid w:val="00A33D16"/>
    <w:rsid w:val="00A36394"/>
    <w:rsid w:val="00A37486"/>
    <w:rsid w:val="00A41B62"/>
    <w:rsid w:val="00A44A27"/>
    <w:rsid w:val="00A44EA8"/>
    <w:rsid w:val="00A4694E"/>
    <w:rsid w:val="00A52011"/>
    <w:rsid w:val="00A52B1D"/>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67A3"/>
    <w:rsid w:val="00A96C72"/>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DFB"/>
    <w:rsid w:val="00AD2280"/>
    <w:rsid w:val="00AD31DB"/>
    <w:rsid w:val="00AD4D36"/>
    <w:rsid w:val="00AD4DBD"/>
    <w:rsid w:val="00AD5B72"/>
    <w:rsid w:val="00AD68C5"/>
    <w:rsid w:val="00AE0FD5"/>
    <w:rsid w:val="00AE195B"/>
    <w:rsid w:val="00AE1ECC"/>
    <w:rsid w:val="00AE1FBC"/>
    <w:rsid w:val="00AF03EA"/>
    <w:rsid w:val="00AF4C04"/>
    <w:rsid w:val="00AF501E"/>
    <w:rsid w:val="00AF5915"/>
    <w:rsid w:val="00AF750D"/>
    <w:rsid w:val="00AF7D23"/>
    <w:rsid w:val="00B012A5"/>
    <w:rsid w:val="00B01531"/>
    <w:rsid w:val="00B06428"/>
    <w:rsid w:val="00B06FBD"/>
    <w:rsid w:val="00B105D9"/>
    <w:rsid w:val="00B11217"/>
    <w:rsid w:val="00B11EF1"/>
    <w:rsid w:val="00B1436E"/>
    <w:rsid w:val="00B2320C"/>
    <w:rsid w:val="00B26D11"/>
    <w:rsid w:val="00B31EFF"/>
    <w:rsid w:val="00B33C93"/>
    <w:rsid w:val="00B3458D"/>
    <w:rsid w:val="00B35082"/>
    <w:rsid w:val="00B35D50"/>
    <w:rsid w:val="00B43943"/>
    <w:rsid w:val="00B44206"/>
    <w:rsid w:val="00B45261"/>
    <w:rsid w:val="00B533E6"/>
    <w:rsid w:val="00B53934"/>
    <w:rsid w:val="00B57B5A"/>
    <w:rsid w:val="00B63458"/>
    <w:rsid w:val="00B65AB3"/>
    <w:rsid w:val="00B65AD9"/>
    <w:rsid w:val="00B673D2"/>
    <w:rsid w:val="00B67B4D"/>
    <w:rsid w:val="00B7137C"/>
    <w:rsid w:val="00B719C3"/>
    <w:rsid w:val="00B76422"/>
    <w:rsid w:val="00B85268"/>
    <w:rsid w:val="00B912F5"/>
    <w:rsid w:val="00B9232C"/>
    <w:rsid w:val="00B961DA"/>
    <w:rsid w:val="00B962EE"/>
    <w:rsid w:val="00B96C05"/>
    <w:rsid w:val="00B97ADF"/>
    <w:rsid w:val="00BA3B3A"/>
    <w:rsid w:val="00BA7849"/>
    <w:rsid w:val="00BB0E9E"/>
    <w:rsid w:val="00BB4CAA"/>
    <w:rsid w:val="00BB4FCC"/>
    <w:rsid w:val="00BB573C"/>
    <w:rsid w:val="00BC038F"/>
    <w:rsid w:val="00BC30F0"/>
    <w:rsid w:val="00BD1195"/>
    <w:rsid w:val="00BD16C4"/>
    <w:rsid w:val="00BD24C2"/>
    <w:rsid w:val="00BD2B38"/>
    <w:rsid w:val="00BE0185"/>
    <w:rsid w:val="00BE28DF"/>
    <w:rsid w:val="00BE2C6C"/>
    <w:rsid w:val="00BE669A"/>
    <w:rsid w:val="00BF3E19"/>
    <w:rsid w:val="00BF45B9"/>
    <w:rsid w:val="00C00D9E"/>
    <w:rsid w:val="00C078C3"/>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74D3"/>
    <w:rsid w:val="00C71DDA"/>
    <w:rsid w:val="00C73A8A"/>
    <w:rsid w:val="00C73C5A"/>
    <w:rsid w:val="00C74152"/>
    <w:rsid w:val="00C75E23"/>
    <w:rsid w:val="00C82CD1"/>
    <w:rsid w:val="00C85263"/>
    <w:rsid w:val="00C87EB1"/>
    <w:rsid w:val="00C90604"/>
    <w:rsid w:val="00C942ED"/>
    <w:rsid w:val="00C9464A"/>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F1E"/>
    <w:rsid w:val="00CC6CBA"/>
    <w:rsid w:val="00CD0299"/>
    <w:rsid w:val="00CD29AE"/>
    <w:rsid w:val="00CD2C19"/>
    <w:rsid w:val="00CD2D4D"/>
    <w:rsid w:val="00CE0862"/>
    <w:rsid w:val="00CE10EB"/>
    <w:rsid w:val="00CE23A2"/>
    <w:rsid w:val="00CE3B1C"/>
    <w:rsid w:val="00CE4A66"/>
    <w:rsid w:val="00CE5175"/>
    <w:rsid w:val="00CE67D9"/>
    <w:rsid w:val="00CE6C79"/>
    <w:rsid w:val="00CF067B"/>
    <w:rsid w:val="00CF0757"/>
    <w:rsid w:val="00CF1150"/>
    <w:rsid w:val="00CF5D1B"/>
    <w:rsid w:val="00CF5D8D"/>
    <w:rsid w:val="00CF620C"/>
    <w:rsid w:val="00D00C9A"/>
    <w:rsid w:val="00D02A96"/>
    <w:rsid w:val="00D030D6"/>
    <w:rsid w:val="00D07384"/>
    <w:rsid w:val="00D11C72"/>
    <w:rsid w:val="00D1268B"/>
    <w:rsid w:val="00D141B0"/>
    <w:rsid w:val="00D154CE"/>
    <w:rsid w:val="00D23FFA"/>
    <w:rsid w:val="00D258C5"/>
    <w:rsid w:val="00D25B7A"/>
    <w:rsid w:val="00D2651F"/>
    <w:rsid w:val="00D267EE"/>
    <w:rsid w:val="00D27326"/>
    <w:rsid w:val="00D27D1F"/>
    <w:rsid w:val="00D316F9"/>
    <w:rsid w:val="00D32A27"/>
    <w:rsid w:val="00D35EB5"/>
    <w:rsid w:val="00D36D08"/>
    <w:rsid w:val="00D36FAA"/>
    <w:rsid w:val="00D41A03"/>
    <w:rsid w:val="00D438FF"/>
    <w:rsid w:val="00D4508C"/>
    <w:rsid w:val="00D45187"/>
    <w:rsid w:val="00D46DFF"/>
    <w:rsid w:val="00D47099"/>
    <w:rsid w:val="00D52ED7"/>
    <w:rsid w:val="00D5319E"/>
    <w:rsid w:val="00D53200"/>
    <w:rsid w:val="00D537FC"/>
    <w:rsid w:val="00D5380A"/>
    <w:rsid w:val="00D53F10"/>
    <w:rsid w:val="00D56399"/>
    <w:rsid w:val="00D606AA"/>
    <w:rsid w:val="00D636E0"/>
    <w:rsid w:val="00D63743"/>
    <w:rsid w:val="00D63779"/>
    <w:rsid w:val="00D63DA6"/>
    <w:rsid w:val="00D66C31"/>
    <w:rsid w:val="00D6710F"/>
    <w:rsid w:val="00D6743E"/>
    <w:rsid w:val="00D704BF"/>
    <w:rsid w:val="00D71B92"/>
    <w:rsid w:val="00D72855"/>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74B2"/>
    <w:rsid w:val="00DA79E2"/>
    <w:rsid w:val="00DB00DF"/>
    <w:rsid w:val="00DB1058"/>
    <w:rsid w:val="00DB1F1A"/>
    <w:rsid w:val="00DB2E63"/>
    <w:rsid w:val="00DB39DD"/>
    <w:rsid w:val="00DB3D4C"/>
    <w:rsid w:val="00DB79B1"/>
    <w:rsid w:val="00DC11BC"/>
    <w:rsid w:val="00DC273C"/>
    <w:rsid w:val="00DC359A"/>
    <w:rsid w:val="00DC3D69"/>
    <w:rsid w:val="00DC51CE"/>
    <w:rsid w:val="00DC7E56"/>
    <w:rsid w:val="00DD3809"/>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79D2"/>
    <w:rsid w:val="00E07A92"/>
    <w:rsid w:val="00E15E7E"/>
    <w:rsid w:val="00E16783"/>
    <w:rsid w:val="00E179EF"/>
    <w:rsid w:val="00E17D96"/>
    <w:rsid w:val="00E2381B"/>
    <w:rsid w:val="00E24C23"/>
    <w:rsid w:val="00E2517E"/>
    <w:rsid w:val="00E25B7E"/>
    <w:rsid w:val="00E30E14"/>
    <w:rsid w:val="00E35BCF"/>
    <w:rsid w:val="00E36D99"/>
    <w:rsid w:val="00E44764"/>
    <w:rsid w:val="00E451CB"/>
    <w:rsid w:val="00E45481"/>
    <w:rsid w:val="00E47FF0"/>
    <w:rsid w:val="00E55058"/>
    <w:rsid w:val="00E570BD"/>
    <w:rsid w:val="00E60E39"/>
    <w:rsid w:val="00E650D6"/>
    <w:rsid w:val="00E65B98"/>
    <w:rsid w:val="00E662B5"/>
    <w:rsid w:val="00E671A6"/>
    <w:rsid w:val="00E67908"/>
    <w:rsid w:val="00E7067D"/>
    <w:rsid w:val="00E70797"/>
    <w:rsid w:val="00E71002"/>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A0609"/>
    <w:rsid w:val="00EA106B"/>
    <w:rsid w:val="00EA1291"/>
    <w:rsid w:val="00EA1CE8"/>
    <w:rsid w:val="00EA4F34"/>
    <w:rsid w:val="00EA60EF"/>
    <w:rsid w:val="00EA6884"/>
    <w:rsid w:val="00EB02CF"/>
    <w:rsid w:val="00EB1F6E"/>
    <w:rsid w:val="00EB273A"/>
    <w:rsid w:val="00EB3125"/>
    <w:rsid w:val="00EC0D84"/>
    <w:rsid w:val="00EC10D5"/>
    <w:rsid w:val="00EC2CA2"/>
    <w:rsid w:val="00EC60DF"/>
    <w:rsid w:val="00ED18A4"/>
    <w:rsid w:val="00ED36F7"/>
    <w:rsid w:val="00ED483A"/>
    <w:rsid w:val="00ED7847"/>
    <w:rsid w:val="00EE09F2"/>
    <w:rsid w:val="00EF0A16"/>
    <w:rsid w:val="00EF0C16"/>
    <w:rsid w:val="00EF30E5"/>
    <w:rsid w:val="00EF4242"/>
    <w:rsid w:val="00EF77D7"/>
    <w:rsid w:val="00F0034B"/>
    <w:rsid w:val="00F04E4F"/>
    <w:rsid w:val="00F06F04"/>
    <w:rsid w:val="00F1428D"/>
    <w:rsid w:val="00F14C7B"/>
    <w:rsid w:val="00F14CD7"/>
    <w:rsid w:val="00F173C6"/>
    <w:rsid w:val="00F21FE2"/>
    <w:rsid w:val="00F23730"/>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67E5"/>
    <w:rsid w:val="00FB6BD7"/>
    <w:rsid w:val="00FB6FF7"/>
    <w:rsid w:val="00FC1A93"/>
    <w:rsid w:val="00FC39ED"/>
    <w:rsid w:val="00FC3E94"/>
    <w:rsid w:val="00FC468F"/>
    <w:rsid w:val="00FC50AC"/>
    <w:rsid w:val="00FC5DD5"/>
    <w:rsid w:val="00FC5F4E"/>
    <w:rsid w:val="00FD4DE9"/>
    <w:rsid w:val="00FD50BA"/>
    <w:rsid w:val="00FD53C8"/>
    <w:rsid w:val="00FD5733"/>
    <w:rsid w:val="00FD773D"/>
    <w:rsid w:val="00FD7A87"/>
    <w:rsid w:val="00FE0476"/>
    <w:rsid w:val="00FE109E"/>
    <w:rsid w:val="00FE286A"/>
    <w:rsid w:val="00FE4B9B"/>
    <w:rsid w:val="00FE4F49"/>
    <w:rsid w:val="00FE5023"/>
    <w:rsid w:val="00FE519B"/>
    <w:rsid w:val="00FE7380"/>
    <w:rsid w:val="00FE7F7C"/>
    <w:rsid w:val="00FF0C6C"/>
    <w:rsid w:val="00FF3D9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www.fit.vutbr.cz/~burgetr/pubs.php?id=10252" TargetMode="Externa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22DFD-5B32-4EC7-8BC9-9FC4C8E8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5862</TotalTime>
  <Pages>36</Pages>
  <Words>6450</Words>
  <Characters>37670</Characters>
  <Application>Microsoft Office Word</Application>
  <DocSecurity>0</DocSecurity>
  <Lines>941</Lines>
  <Paragraphs>383</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43737</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14432</cp:revision>
  <cp:lastPrinted>2016-04-07T18:45:00Z</cp:lastPrinted>
  <dcterms:created xsi:type="dcterms:W3CDTF">2015-09-21T16:18:00Z</dcterms:created>
  <dcterms:modified xsi:type="dcterms:W3CDTF">2016-04-08T12:28:00Z</dcterms:modified>
</cp:coreProperties>
</file>