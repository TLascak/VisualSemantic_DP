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Bc. Tomáš Laščák</w:t>
      </w:r>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3E559D8E" wp14:editId="758A2387">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4F81F52B" wp14:editId="47A74784">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Bc. Tomáš Laščák</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Frameworku FitLayout,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r w:rsidRPr="00912EE1">
        <w:t>Abstract</w:t>
      </w:r>
    </w:p>
    <w:p w:rsidR="002D2A1B" w:rsidRPr="00912EE1" w:rsidRDefault="00D75321" w:rsidP="00C660F2">
      <w:pPr>
        <w:pStyle w:val="ds34"/>
        <w:spacing w:line="312" w:lineRule="auto"/>
      </w:pPr>
      <w:r>
        <w:t>Segmentation of web pages i</w:t>
      </w:r>
      <w:r w:rsidR="006602D4">
        <w:t>s</w:t>
      </w:r>
      <w:r>
        <w:t xml:space="preserve"> one of the disciplines of information extraction. </w:t>
      </w:r>
      <w:r w:rsidR="00ED7847">
        <w:t xml:space="preserve">It allows to divide the page into different semantic blocks. </w:t>
      </w:r>
      <w:r w:rsidR="005A2378">
        <w:t>Term</w:t>
      </w:r>
      <w:r w:rsidR="00D27D1F">
        <w:t xml:space="preserve"> project deals with learning about segmentation as well as a segmentation method. </w:t>
      </w:r>
      <w:r w:rsidR="003451C9">
        <w:t xml:space="preserve">In this paper we describe various of examples method such as VIPS, DOM PS etc. </w:t>
      </w:r>
      <w:r w:rsidR="004E406C">
        <w:t xml:space="preserve">There is a theoretical description of the chosen method and also FitLayout Framework, which will be expanded by this method. </w:t>
      </w:r>
      <w:r w:rsidR="00BD24C2">
        <w:t xml:space="preserve">In the conclusion is a summary and description of the other procedures for the establishment of the work on the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Vizuální sémantika, Java, WWW, Segmentace, Document Object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r w:rsidRPr="00912EE1">
        <w:t>Keywords</w:t>
      </w:r>
    </w:p>
    <w:p w:rsidR="00A86523" w:rsidRDefault="00DB3D4C" w:rsidP="00C660F2">
      <w:pPr>
        <w:pStyle w:val="ds34"/>
        <w:spacing w:line="312" w:lineRule="auto"/>
      </w:pPr>
      <w:r>
        <w:t>Visual semantic, Java, WWW, Segmentation,  Document Object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r>
        <w:t>Laščák</w:t>
      </w:r>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Tomáš Laščák</w:t>
      </w:r>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Tomáš Laščák</w:t>
      </w:r>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448407821"/>
      <w:bookmarkStart w:id="4" w:name="_Toc100936461"/>
      <w:bookmarkStart w:id="5" w:name="_Toc101325787"/>
      <w:bookmarkEnd w:id="1"/>
      <w:bookmarkEnd w:id="2"/>
      <w:r>
        <w:lastRenderedPageBreak/>
        <w:t>Obsah</w:t>
      </w:r>
      <w:bookmarkEnd w:id="3"/>
    </w:p>
    <w:p w:rsidR="00967536"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8407821" w:history="1">
        <w:r w:rsidR="00967536" w:rsidRPr="00E97711">
          <w:rPr>
            <w:rStyle w:val="Hypertextovodkaz"/>
            <w:noProof/>
          </w:rPr>
          <w:t>Obsah</w:t>
        </w:r>
        <w:r w:rsidR="00967536">
          <w:rPr>
            <w:noProof/>
            <w:webHidden/>
          </w:rPr>
          <w:tab/>
        </w:r>
        <w:r w:rsidR="00967536">
          <w:rPr>
            <w:noProof/>
            <w:webHidden/>
          </w:rPr>
          <w:fldChar w:fldCharType="begin"/>
        </w:r>
        <w:r w:rsidR="00967536">
          <w:rPr>
            <w:noProof/>
            <w:webHidden/>
          </w:rPr>
          <w:instrText xml:space="preserve"> PAGEREF _Toc448407821 \h </w:instrText>
        </w:r>
        <w:r w:rsidR="00967536">
          <w:rPr>
            <w:noProof/>
            <w:webHidden/>
          </w:rPr>
        </w:r>
        <w:r w:rsidR="00967536">
          <w:rPr>
            <w:noProof/>
            <w:webHidden/>
          </w:rPr>
          <w:fldChar w:fldCharType="separate"/>
        </w:r>
        <w:r w:rsidR="00967536">
          <w:rPr>
            <w:noProof/>
            <w:webHidden/>
          </w:rPr>
          <w:t>1</w:t>
        </w:r>
        <w:r w:rsidR="00967536">
          <w:rPr>
            <w:noProof/>
            <w:webHidden/>
          </w:rPr>
          <w:fldChar w:fldCharType="end"/>
        </w:r>
      </w:hyperlink>
    </w:p>
    <w:p w:rsidR="00967536" w:rsidRDefault="003F1583">
      <w:pPr>
        <w:pStyle w:val="Obsah1"/>
        <w:tabs>
          <w:tab w:val="left" w:pos="480"/>
          <w:tab w:val="right" w:leader="dot" w:pos="9050"/>
        </w:tabs>
        <w:rPr>
          <w:rFonts w:asciiTheme="minorHAnsi" w:eastAsiaTheme="minorEastAsia" w:hAnsiTheme="minorHAnsi" w:cstheme="minorBidi"/>
          <w:noProof/>
          <w:sz w:val="22"/>
          <w:szCs w:val="22"/>
        </w:rPr>
      </w:pPr>
      <w:hyperlink w:anchor="_Toc448407822" w:history="1">
        <w:r w:rsidR="00967536" w:rsidRPr="00E97711">
          <w:rPr>
            <w:rStyle w:val="Hypertextovodkaz"/>
            <w:noProof/>
          </w:rPr>
          <w:t>1</w:t>
        </w:r>
        <w:r w:rsidR="00967536">
          <w:rPr>
            <w:rFonts w:asciiTheme="minorHAnsi" w:eastAsiaTheme="minorEastAsia" w:hAnsiTheme="minorHAnsi" w:cstheme="minorBidi"/>
            <w:noProof/>
            <w:sz w:val="22"/>
            <w:szCs w:val="22"/>
          </w:rPr>
          <w:tab/>
        </w:r>
        <w:r w:rsidR="00967536" w:rsidRPr="00E97711">
          <w:rPr>
            <w:rStyle w:val="Hypertextovodkaz"/>
            <w:noProof/>
          </w:rPr>
          <w:t>Úvod</w:t>
        </w:r>
        <w:r w:rsidR="00967536">
          <w:rPr>
            <w:noProof/>
            <w:webHidden/>
          </w:rPr>
          <w:tab/>
        </w:r>
        <w:r w:rsidR="00967536">
          <w:rPr>
            <w:noProof/>
            <w:webHidden/>
          </w:rPr>
          <w:fldChar w:fldCharType="begin"/>
        </w:r>
        <w:r w:rsidR="00967536">
          <w:rPr>
            <w:noProof/>
            <w:webHidden/>
          </w:rPr>
          <w:instrText xml:space="preserve"> PAGEREF _Toc448407822 \h </w:instrText>
        </w:r>
        <w:r w:rsidR="00967536">
          <w:rPr>
            <w:noProof/>
            <w:webHidden/>
          </w:rPr>
        </w:r>
        <w:r w:rsidR="00967536">
          <w:rPr>
            <w:noProof/>
            <w:webHidden/>
          </w:rPr>
          <w:fldChar w:fldCharType="separate"/>
        </w:r>
        <w:r w:rsidR="00967536">
          <w:rPr>
            <w:noProof/>
            <w:webHidden/>
          </w:rPr>
          <w:t>2</w:t>
        </w:r>
        <w:r w:rsidR="00967536">
          <w:rPr>
            <w:noProof/>
            <w:webHidden/>
          </w:rPr>
          <w:fldChar w:fldCharType="end"/>
        </w:r>
      </w:hyperlink>
    </w:p>
    <w:p w:rsidR="00967536" w:rsidRDefault="003F1583">
      <w:pPr>
        <w:pStyle w:val="Obsah1"/>
        <w:tabs>
          <w:tab w:val="left" w:pos="480"/>
          <w:tab w:val="right" w:leader="dot" w:pos="9050"/>
        </w:tabs>
        <w:rPr>
          <w:rFonts w:asciiTheme="minorHAnsi" w:eastAsiaTheme="minorEastAsia" w:hAnsiTheme="minorHAnsi" w:cstheme="minorBidi"/>
          <w:noProof/>
          <w:sz w:val="22"/>
          <w:szCs w:val="22"/>
        </w:rPr>
      </w:pPr>
      <w:hyperlink w:anchor="_Toc448407823" w:history="1">
        <w:r w:rsidR="00967536" w:rsidRPr="00E97711">
          <w:rPr>
            <w:rStyle w:val="Hypertextovodkaz"/>
            <w:noProof/>
          </w:rPr>
          <w:t>2</w:t>
        </w:r>
        <w:r w:rsidR="00967536">
          <w:rPr>
            <w:rFonts w:asciiTheme="minorHAnsi" w:eastAsiaTheme="minorEastAsia" w:hAnsiTheme="minorHAnsi" w:cstheme="minorBidi"/>
            <w:noProof/>
            <w:sz w:val="22"/>
            <w:szCs w:val="22"/>
          </w:rPr>
          <w:tab/>
        </w:r>
        <w:r w:rsidR="00967536" w:rsidRPr="00E97711">
          <w:rPr>
            <w:rStyle w:val="Hypertextovodkaz"/>
            <w:noProof/>
          </w:rPr>
          <w:t>Segmentace webových stránek</w:t>
        </w:r>
        <w:r w:rsidR="00967536">
          <w:rPr>
            <w:noProof/>
            <w:webHidden/>
          </w:rPr>
          <w:tab/>
        </w:r>
        <w:r w:rsidR="00967536">
          <w:rPr>
            <w:noProof/>
            <w:webHidden/>
          </w:rPr>
          <w:fldChar w:fldCharType="begin"/>
        </w:r>
        <w:r w:rsidR="00967536">
          <w:rPr>
            <w:noProof/>
            <w:webHidden/>
          </w:rPr>
          <w:instrText xml:space="preserve"> PAGEREF _Toc448407823 \h </w:instrText>
        </w:r>
        <w:r w:rsidR="00967536">
          <w:rPr>
            <w:noProof/>
            <w:webHidden/>
          </w:rPr>
        </w:r>
        <w:r w:rsidR="00967536">
          <w:rPr>
            <w:noProof/>
            <w:webHidden/>
          </w:rPr>
          <w:fldChar w:fldCharType="separate"/>
        </w:r>
        <w:r w:rsidR="00967536">
          <w:rPr>
            <w:noProof/>
            <w:webHidden/>
          </w:rPr>
          <w:t>3</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24" w:history="1">
        <w:r w:rsidR="00967536" w:rsidRPr="00E97711">
          <w:rPr>
            <w:rStyle w:val="Hypertextovodkaz"/>
            <w:noProof/>
          </w:rPr>
          <w:t>2.1</w:t>
        </w:r>
        <w:r w:rsidR="00967536">
          <w:rPr>
            <w:rFonts w:asciiTheme="minorHAnsi" w:eastAsiaTheme="minorEastAsia" w:hAnsiTheme="minorHAnsi" w:cstheme="minorBidi"/>
            <w:noProof/>
            <w:sz w:val="22"/>
            <w:szCs w:val="22"/>
          </w:rPr>
          <w:tab/>
        </w:r>
        <w:r w:rsidR="00967536" w:rsidRPr="00E97711">
          <w:rPr>
            <w:rStyle w:val="Hypertextovodkaz"/>
            <w:noProof/>
          </w:rPr>
          <w:t>DOM-based Page Segmentation</w:t>
        </w:r>
        <w:r w:rsidR="00967536">
          <w:rPr>
            <w:noProof/>
            <w:webHidden/>
          </w:rPr>
          <w:tab/>
        </w:r>
        <w:r w:rsidR="00967536">
          <w:rPr>
            <w:noProof/>
            <w:webHidden/>
          </w:rPr>
          <w:fldChar w:fldCharType="begin"/>
        </w:r>
        <w:r w:rsidR="00967536">
          <w:rPr>
            <w:noProof/>
            <w:webHidden/>
          </w:rPr>
          <w:instrText xml:space="preserve"> PAGEREF _Toc448407824 \h </w:instrText>
        </w:r>
        <w:r w:rsidR="00967536">
          <w:rPr>
            <w:noProof/>
            <w:webHidden/>
          </w:rPr>
        </w:r>
        <w:r w:rsidR="00967536">
          <w:rPr>
            <w:noProof/>
            <w:webHidden/>
          </w:rPr>
          <w:fldChar w:fldCharType="separate"/>
        </w:r>
        <w:r w:rsidR="00967536">
          <w:rPr>
            <w:noProof/>
            <w:webHidden/>
          </w:rPr>
          <w:t>3</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25" w:history="1">
        <w:r w:rsidR="00967536" w:rsidRPr="00E97711">
          <w:rPr>
            <w:rStyle w:val="Hypertextovodkaz"/>
            <w:noProof/>
          </w:rPr>
          <w:t>2.2</w:t>
        </w:r>
        <w:r w:rsidR="00967536">
          <w:rPr>
            <w:rFonts w:asciiTheme="minorHAnsi" w:eastAsiaTheme="minorEastAsia" w:hAnsiTheme="minorHAnsi" w:cstheme="minorBidi"/>
            <w:noProof/>
            <w:sz w:val="22"/>
            <w:szCs w:val="22"/>
          </w:rPr>
          <w:tab/>
        </w:r>
        <w:r w:rsidR="00967536" w:rsidRPr="00E97711">
          <w:rPr>
            <w:rStyle w:val="Hypertextovodkaz"/>
            <w:noProof/>
          </w:rPr>
          <w:t>Vision-based Page Segmentation – VIPS</w:t>
        </w:r>
        <w:r w:rsidR="00967536">
          <w:rPr>
            <w:noProof/>
            <w:webHidden/>
          </w:rPr>
          <w:tab/>
        </w:r>
        <w:r w:rsidR="00967536">
          <w:rPr>
            <w:noProof/>
            <w:webHidden/>
          </w:rPr>
          <w:fldChar w:fldCharType="begin"/>
        </w:r>
        <w:r w:rsidR="00967536">
          <w:rPr>
            <w:noProof/>
            <w:webHidden/>
          </w:rPr>
          <w:instrText xml:space="preserve"> PAGEREF _Toc448407825 \h </w:instrText>
        </w:r>
        <w:r w:rsidR="00967536">
          <w:rPr>
            <w:noProof/>
            <w:webHidden/>
          </w:rPr>
        </w:r>
        <w:r w:rsidR="00967536">
          <w:rPr>
            <w:noProof/>
            <w:webHidden/>
          </w:rPr>
          <w:fldChar w:fldCharType="separate"/>
        </w:r>
        <w:r w:rsidR="00967536">
          <w:rPr>
            <w:noProof/>
            <w:webHidden/>
          </w:rPr>
          <w:t>4</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26" w:history="1">
        <w:r w:rsidR="00967536" w:rsidRPr="00E97711">
          <w:rPr>
            <w:rStyle w:val="Hypertextovodkaz"/>
            <w:noProof/>
          </w:rPr>
          <w:t>2.3</w:t>
        </w:r>
        <w:r w:rsidR="00967536">
          <w:rPr>
            <w:rFonts w:asciiTheme="minorHAnsi" w:eastAsiaTheme="minorEastAsia" w:hAnsiTheme="minorHAnsi" w:cstheme="minorBidi"/>
            <w:noProof/>
            <w:sz w:val="22"/>
            <w:szCs w:val="22"/>
          </w:rPr>
          <w:tab/>
        </w:r>
        <w:r w:rsidR="00967536" w:rsidRPr="00E97711">
          <w:rPr>
            <w:rStyle w:val="Hypertextovodkaz"/>
            <w:noProof/>
          </w:rPr>
          <w:t>Box Clustering Segmentation</w:t>
        </w:r>
        <w:r w:rsidR="00967536">
          <w:rPr>
            <w:noProof/>
            <w:webHidden/>
          </w:rPr>
          <w:tab/>
        </w:r>
        <w:r w:rsidR="00967536">
          <w:rPr>
            <w:noProof/>
            <w:webHidden/>
          </w:rPr>
          <w:fldChar w:fldCharType="begin"/>
        </w:r>
        <w:r w:rsidR="00967536">
          <w:rPr>
            <w:noProof/>
            <w:webHidden/>
          </w:rPr>
          <w:instrText xml:space="preserve"> PAGEREF _Toc448407826 \h </w:instrText>
        </w:r>
        <w:r w:rsidR="00967536">
          <w:rPr>
            <w:noProof/>
            <w:webHidden/>
          </w:rPr>
        </w:r>
        <w:r w:rsidR="00967536">
          <w:rPr>
            <w:noProof/>
            <w:webHidden/>
          </w:rPr>
          <w:fldChar w:fldCharType="separate"/>
        </w:r>
        <w:r w:rsidR="00967536">
          <w:rPr>
            <w:noProof/>
            <w:webHidden/>
          </w:rPr>
          <w:t>5</w:t>
        </w:r>
        <w:r w:rsidR="00967536">
          <w:rPr>
            <w:noProof/>
            <w:webHidden/>
          </w:rPr>
          <w:fldChar w:fldCharType="end"/>
        </w:r>
      </w:hyperlink>
    </w:p>
    <w:p w:rsidR="00967536" w:rsidRDefault="003F1583">
      <w:pPr>
        <w:pStyle w:val="Obsah1"/>
        <w:tabs>
          <w:tab w:val="left" w:pos="480"/>
          <w:tab w:val="right" w:leader="dot" w:pos="9050"/>
        </w:tabs>
        <w:rPr>
          <w:rFonts w:asciiTheme="minorHAnsi" w:eastAsiaTheme="minorEastAsia" w:hAnsiTheme="minorHAnsi" w:cstheme="minorBidi"/>
          <w:noProof/>
          <w:sz w:val="22"/>
          <w:szCs w:val="22"/>
        </w:rPr>
      </w:pPr>
      <w:hyperlink w:anchor="_Toc448407827" w:history="1">
        <w:r w:rsidR="00967536" w:rsidRPr="00E97711">
          <w:rPr>
            <w:rStyle w:val="Hypertextovodkaz"/>
            <w:noProof/>
          </w:rPr>
          <w:t>3</w:t>
        </w:r>
        <w:r w:rsidR="00967536">
          <w:rPr>
            <w:rFonts w:asciiTheme="minorHAnsi" w:eastAsiaTheme="minorEastAsia" w:hAnsiTheme="minorHAnsi" w:cstheme="minorBidi"/>
            <w:noProof/>
            <w:sz w:val="22"/>
            <w:szCs w:val="22"/>
          </w:rPr>
          <w:tab/>
        </w:r>
        <w:r w:rsidR="00967536" w:rsidRPr="00E97711">
          <w:rPr>
            <w:rStyle w:val="Hypertextovodkaz"/>
            <w:noProof/>
          </w:rPr>
          <w:t>Segmentace webových stránek za pomocí vizuální sémantiky</w:t>
        </w:r>
        <w:r w:rsidR="00967536">
          <w:rPr>
            <w:noProof/>
            <w:webHidden/>
          </w:rPr>
          <w:tab/>
        </w:r>
        <w:r w:rsidR="00967536">
          <w:rPr>
            <w:noProof/>
            <w:webHidden/>
          </w:rPr>
          <w:fldChar w:fldCharType="begin"/>
        </w:r>
        <w:r w:rsidR="00967536">
          <w:rPr>
            <w:noProof/>
            <w:webHidden/>
          </w:rPr>
          <w:instrText xml:space="preserve"> PAGEREF _Toc448407827 \h </w:instrText>
        </w:r>
        <w:r w:rsidR="00967536">
          <w:rPr>
            <w:noProof/>
            <w:webHidden/>
          </w:rPr>
        </w:r>
        <w:r w:rsidR="00967536">
          <w:rPr>
            <w:noProof/>
            <w:webHidden/>
          </w:rPr>
          <w:fldChar w:fldCharType="separate"/>
        </w:r>
        <w:r w:rsidR="00967536">
          <w:rPr>
            <w:noProof/>
            <w:webHidden/>
          </w:rPr>
          <w:t>7</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28" w:history="1">
        <w:r w:rsidR="00967536" w:rsidRPr="00E97711">
          <w:rPr>
            <w:rStyle w:val="Hypertextovodkaz"/>
            <w:noProof/>
          </w:rPr>
          <w:t>3.1</w:t>
        </w:r>
        <w:r w:rsidR="00967536">
          <w:rPr>
            <w:rFonts w:asciiTheme="minorHAnsi" w:eastAsiaTheme="minorEastAsia" w:hAnsiTheme="minorHAnsi" w:cstheme="minorBidi"/>
            <w:noProof/>
            <w:sz w:val="22"/>
            <w:szCs w:val="22"/>
          </w:rPr>
          <w:tab/>
        </w:r>
        <w:r w:rsidR="00967536" w:rsidRPr="00E97711">
          <w:rPr>
            <w:rStyle w:val="Hypertextovodkaz"/>
            <w:noProof/>
          </w:rPr>
          <w:t>Příprava</w:t>
        </w:r>
        <w:r w:rsidR="00967536">
          <w:rPr>
            <w:noProof/>
            <w:webHidden/>
          </w:rPr>
          <w:tab/>
        </w:r>
        <w:r w:rsidR="00967536">
          <w:rPr>
            <w:noProof/>
            <w:webHidden/>
          </w:rPr>
          <w:fldChar w:fldCharType="begin"/>
        </w:r>
        <w:r w:rsidR="00967536">
          <w:rPr>
            <w:noProof/>
            <w:webHidden/>
          </w:rPr>
          <w:instrText xml:space="preserve"> PAGEREF _Toc448407828 \h </w:instrText>
        </w:r>
        <w:r w:rsidR="00967536">
          <w:rPr>
            <w:noProof/>
            <w:webHidden/>
          </w:rPr>
        </w:r>
        <w:r w:rsidR="00967536">
          <w:rPr>
            <w:noProof/>
            <w:webHidden/>
          </w:rPr>
          <w:fldChar w:fldCharType="separate"/>
        </w:r>
        <w:r w:rsidR="00967536">
          <w:rPr>
            <w:noProof/>
            <w:webHidden/>
          </w:rPr>
          <w:t>7</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29" w:history="1">
        <w:r w:rsidR="00967536" w:rsidRPr="00E97711">
          <w:rPr>
            <w:rStyle w:val="Hypertextovodkaz"/>
            <w:noProof/>
          </w:rPr>
          <w:t>3.1.1</w:t>
        </w:r>
        <w:r w:rsidR="00967536">
          <w:rPr>
            <w:rFonts w:asciiTheme="minorHAnsi" w:eastAsiaTheme="minorEastAsia" w:hAnsiTheme="minorHAnsi" w:cstheme="minorBidi"/>
            <w:noProof/>
            <w:sz w:val="22"/>
            <w:szCs w:val="22"/>
          </w:rPr>
          <w:tab/>
        </w:r>
        <w:r w:rsidR="00967536" w:rsidRPr="00E97711">
          <w:rPr>
            <w:rStyle w:val="Hypertextovodkaz"/>
            <w:noProof/>
          </w:rPr>
          <w:t>Vizuální bloky</w:t>
        </w:r>
        <w:r w:rsidR="00967536">
          <w:rPr>
            <w:noProof/>
            <w:webHidden/>
          </w:rPr>
          <w:tab/>
        </w:r>
        <w:r w:rsidR="00967536">
          <w:rPr>
            <w:noProof/>
            <w:webHidden/>
          </w:rPr>
          <w:fldChar w:fldCharType="begin"/>
        </w:r>
        <w:r w:rsidR="00967536">
          <w:rPr>
            <w:noProof/>
            <w:webHidden/>
          </w:rPr>
          <w:instrText xml:space="preserve"> PAGEREF _Toc448407829 \h </w:instrText>
        </w:r>
        <w:r w:rsidR="00967536">
          <w:rPr>
            <w:noProof/>
            <w:webHidden/>
          </w:rPr>
        </w:r>
        <w:r w:rsidR="00967536">
          <w:rPr>
            <w:noProof/>
            <w:webHidden/>
          </w:rPr>
          <w:fldChar w:fldCharType="separate"/>
        </w:r>
        <w:r w:rsidR="00967536">
          <w:rPr>
            <w:noProof/>
            <w:webHidden/>
          </w:rPr>
          <w:t>8</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30" w:history="1">
        <w:r w:rsidR="00967536" w:rsidRPr="00E97711">
          <w:rPr>
            <w:rStyle w:val="Hypertextovodkaz"/>
            <w:noProof/>
          </w:rPr>
          <w:t>3.1.2</w:t>
        </w:r>
        <w:r w:rsidR="00967536">
          <w:rPr>
            <w:rFonts w:asciiTheme="minorHAnsi" w:eastAsiaTheme="minorEastAsia" w:hAnsiTheme="minorHAnsi" w:cstheme="minorBidi"/>
            <w:noProof/>
            <w:sz w:val="22"/>
            <w:szCs w:val="22"/>
          </w:rPr>
          <w:tab/>
        </w:r>
        <w:r w:rsidR="00967536" w:rsidRPr="00E97711">
          <w:rPr>
            <w:rStyle w:val="Hypertextovodkaz"/>
            <w:noProof/>
          </w:rPr>
          <w:t>Předzpracování webových stránek</w:t>
        </w:r>
        <w:r w:rsidR="00967536">
          <w:rPr>
            <w:noProof/>
            <w:webHidden/>
          </w:rPr>
          <w:tab/>
        </w:r>
        <w:r w:rsidR="00967536">
          <w:rPr>
            <w:noProof/>
            <w:webHidden/>
          </w:rPr>
          <w:fldChar w:fldCharType="begin"/>
        </w:r>
        <w:r w:rsidR="00967536">
          <w:rPr>
            <w:noProof/>
            <w:webHidden/>
          </w:rPr>
          <w:instrText xml:space="preserve"> PAGEREF _Toc448407830 \h </w:instrText>
        </w:r>
        <w:r w:rsidR="00967536">
          <w:rPr>
            <w:noProof/>
            <w:webHidden/>
          </w:rPr>
        </w:r>
        <w:r w:rsidR="00967536">
          <w:rPr>
            <w:noProof/>
            <w:webHidden/>
          </w:rPr>
          <w:fldChar w:fldCharType="separate"/>
        </w:r>
        <w:r w:rsidR="00967536">
          <w:rPr>
            <w:noProof/>
            <w:webHidden/>
          </w:rPr>
          <w:t>8</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31" w:history="1">
        <w:r w:rsidR="00967536" w:rsidRPr="00E97711">
          <w:rPr>
            <w:rStyle w:val="Hypertextovodkaz"/>
            <w:noProof/>
          </w:rPr>
          <w:t>3.2</w:t>
        </w:r>
        <w:r w:rsidR="00967536">
          <w:rPr>
            <w:rFonts w:asciiTheme="minorHAnsi" w:eastAsiaTheme="minorEastAsia" w:hAnsiTheme="minorHAnsi" w:cstheme="minorBidi"/>
            <w:noProof/>
            <w:sz w:val="22"/>
            <w:szCs w:val="22"/>
          </w:rPr>
          <w:tab/>
        </w:r>
        <w:r w:rsidR="00967536" w:rsidRPr="00E97711">
          <w:rPr>
            <w:rStyle w:val="Hypertextovodkaz"/>
            <w:noProof/>
          </w:rPr>
          <w:t>Algoritmus segmentace</w:t>
        </w:r>
        <w:r w:rsidR="00967536">
          <w:rPr>
            <w:noProof/>
            <w:webHidden/>
          </w:rPr>
          <w:tab/>
        </w:r>
        <w:r w:rsidR="00967536">
          <w:rPr>
            <w:noProof/>
            <w:webHidden/>
          </w:rPr>
          <w:fldChar w:fldCharType="begin"/>
        </w:r>
        <w:r w:rsidR="00967536">
          <w:rPr>
            <w:noProof/>
            <w:webHidden/>
          </w:rPr>
          <w:instrText xml:space="preserve"> PAGEREF _Toc448407831 \h </w:instrText>
        </w:r>
        <w:r w:rsidR="00967536">
          <w:rPr>
            <w:noProof/>
            <w:webHidden/>
          </w:rPr>
        </w:r>
        <w:r w:rsidR="00967536">
          <w:rPr>
            <w:noProof/>
            <w:webHidden/>
          </w:rPr>
          <w:fldChar w:fldCharType="separate"/>
        </w:r>
        <w:r w:rsidR="00967536">
          <w:rPr>
            <w:noProof/>
            <w:webHidden/>
          </w:rPr>
          <w:t>9</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32" w:history="1">
        <w:r w:rsidR="00967536" w:rsidRPr="00E97711">
          <w:rPr>
            <w:rStyle w:val="Hypertextovodkaz"/>
            <w:noProof/>
          </w:rPr>
          <w:t>3.2.1</w:t>
        </w:r>
        <w:r w:rsidR="00967536">
          <w:rPr>
            <w:rFonts w:asciiTheme="minorHAnsi" w:eastAsiaTheme="minorEastAsia" w:hAnsiTheme="minorHAnsi" w:cstheme="minorBidi"/>
            <w:noProof/>
            <w:sz w:val="22"/>
            <w:szCs w:val="22"/>
          </w:rPr>
          <w:tab/>
        </w:r>
        <w:r w:rsidR="00967536" w:rsidRPr="00E97711">
          <w:rPr>
            <w:rStyle w:val="Hypertextovodkaz"/>
            <w:noProof/>
          </w:rPr>
          <w:t>Rozpoznání podobných vizuálních bloků</w:t>
        </w:r>
        <w:r w:rsidR="00967536">
          <w:rPr>
            <w:noProof/>
            <w:webHidden/>
          </w:rPr>
          <w:tab/>
        </w:r>
        <w:r w:rsidR="00967536">
          <w:rPr>
            <w:noProof/>
            <w:webHidden/>
          </w:rPr>
          <w:fldChar w:fldCharType="begin"/>
        </w:r>
        <w:r w:rsidR="00967536">
          <w:rPr>
            <w:noProof/>
            <w:webHidden/>
          </w:rPr>
          <w:instrText xml:space="preserve"> PAGEREF _Toc448407832 \h </w:instrText>
        </w:r>
        <w:r w:rsidR="00967536">
          <w:rPr>
            <w:noProof/>
            <w:webHidden/>
          </w:rPr>
        </w:r>
        <w:r w:rsidR="00967536">
          <w:rPr>
            <w:noProof/>
            <w:webHidden/>
          </w:rPr>
          <w:fldChar w:fldCharType="separate"/>
        </w:r>
        <w:r w:rsidR="00967536">
          <w:rPr>
            <w:noProof/>
            <w:webHidden/>
          </w:rPr>
          <w:t>9</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33" w:history="1">
        <w:r w:rsidR="00967536" w:rsidRPr="00E97711">
          <w:rPr>
            <w:rStyle w:val="Hypertextovodkaz"/>
            <w:noProof/>
          </w:rPr>
          <w:t>3.2.2</w:t>
        </w:r>
        <w:r w:rsidR="00967536">
          <w:rPr>
            <w:rFonts w:asciiTheme="minorHAnsi" w:eastAsiaTheme="minorEastAsia" w:hAnsiTheme="minorHAnsi" w:cstheme="minorBidi"/>
            <w:noProof/>
            <w:sz w:val="22"/>
            <w:szCs w:val="22"/>
          </w:rPr>
          <w:tab/>
        </w:r>
        <w:r w:rsidR="00967536" w:rsidRPr="00E97711">
          <w:rPr>
            <w:rStyle w:val="Hypertextovodkaz"/>
            <w:noProof/>
          </w:rPr>
          <w:t>Výpočet stupně sousednosti bloků</w:t>
        </w:r>
        <w:r w:rsidR="00967536">
          <w:rPr>
            <w:noProof/>
            <w:webHidden/>
          </w:rPr>
          <w:tab/>
        </w:r>
        <w:r w:rsidR="00967536">
          <w:rPr>
            <w:noProof/>
            <w:webHidden/>
          </w:rPr>
          <w:fldChar w:fldCharType="begin"/>
        </w:r>
        <w:r w:rsidR="00967536">
          <w:rPr>
            <w:noProof/>
            <w:webHidden/>
          </w:rPr>
          <w:instrText xml:space="preserve"> PAGEREF _Toc448407833 \h </w:instrText>
        </w:r>
        <w:r w:rsidR="00967536">
          <w:rPr>
            <w:noProof/>
            <w:webHidden/>
          </w:rPr>
        </w:r>
        <w:r w:rsidR="00967536">
          <w:rPr>
            <w:noProof/>
            <w:webHidden/>
          </w:rPr>
          <w:fldChar w:fldCharType="separate"/>
        </w:r>
        <w:r w:rsidR="00967536">
          <w:rPr>
            <w:noProof/>
            <w:webHidden/>
          </w:rPr>
          <w:t>11</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34" w:history="1">
        <w:r w:rsidR="00967536" w:rsidRPr="00E97711">
          <w:rPr>
            <w:rStyle w:val="Hypertextovodkaz"/>
            <w:noProof/>
          </w:rPr>
          <w:t>3.2.3</w:t>
        </w:r>
        <w:r w:rsidR="00967536">
          <w:rPr>
            <w:rFonts w:asciiTheme="minorHAnsi" w:eastAsiaTheme="minorEastAsia" w:hAnsiTheme="minorHAnsi" w:cstheme="minorBidi"/>
            <w:noProof/>
            <w:sz w:val="22"/>
            <w:szCs w:val="22"/>
          </w:rPr>
          <w:tab/>
        </w:r>
        <w:r w:rsidR="00967536" w:rsidRPr="00E97711">
          <w:rPr>
            <w:rStyle w:val="Hypertextovodkaz"/>
            <w:noProof/>
          </w:rPr>
          <w:t>Výpočet podobnosti obsahu bloků</w:t>
        </w:r>
        <w:r w:rsidR="00967536">
          <w:rPr>
            <w:noProof/>
            <w:webHidden/>
          </w:rPr>
          <w:tab/>
        </w:r>
        <w:r w:rsidR="00967536">
          <w:rPr>
            <w:noProof/>
            <w:webHidden/>
          </w:rPr>
          <w:fldChar w:fldCharType="begin"/>
        </w:r>
        <w:r w:rsidR="00967536">
          <w:rPr>
            <w:noProof/>
            <w:webHidden/>
          </w:rPr>
          <w:instrText xml:space="preserve"> PAGEREF _Toc448407834 \h </w:instrText>
        </w:r>
        <w:r w:rsidR="00967536">
          <w:rPr>
            <w:noProof/>
            <w:webHidden/>
          </w:rPr>
        </w:r>
        <w:r w:rsidR="00967536">
          <w:rPr>
            <w:noProof/>
            <w:webHidden/>
          </w:rPr>
          <w:fldChar w:fldCharType="separate"/>
        </w:r>
        <w:r w:rsidR="00967536">
          <w:rPr>
            <w:noProof/>
            <w:webHidden/>
          </w:rPr>
          <w:t>12</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35" w:history="1">
        <w:r w:rsidR="00967536" w:rsidRPr="00E97711">
          <w:rPr>
            <w:rStyle w:val="Hypertextovodkaz"/>
            <w:noProof/>
          </w:rPr>
          <w:t>3.2.4</w:t>
        </w:r>
        <w:r w:rsidR="00967536">
          <w:rPr>
            <w:rFonts w:asciiTheme="minorHAnsi" w:eastAsiaTheme="minorEastAsia" w:hAnsiTheme="minorHAnsi" w:cstheme="minorBidi"/>
            <w:noProof/>
            <w:sz w:val="22"/>
            <w:szCs w:val="22"/>
          </w:rPr>
          <w:tab/>
        </w:r>
        <w:r w:rsidR="00967536" w:rsidRPr="00E97711">
          <w:rPr>
            <w:rStyle w:val="Hypertextovodkaz"/>
            <w:noProof/>
          </w:rPr>
          <w:t>Segment webové stránky</w:t>
        </w:r>
        <w:r w:rsidR="00967536">
          <w:rPr>
            <w:noProof/>
            <w:webHidden/>
          </w:rPr>
          <w:tab/>
        </w:r>
        <w:r w:rsidR="00967536">
          <w:rPr>
            <w:noProof/>
            <w:webHidden/>
          </w:rPr>
          <w:fldChar w:fldCharType="begin"/>
        </w:r>
        <w:r w:rsidR="00967536">
          <w:rPr>
            <w:noProof/>
            <w:webHidden/>
          </w:rPr>
          <w:instrText xml:space="preserve"> PAGEREF _Toc448407835 \h </w:instrText>
        </w:r>
        <w:r w:rsidR="00967536">
          <w:rPr>
            <w:noProof/>
            <w:webHidden/>
          </w:rPr>
        </w:r>
        <w:r w:rsidR="00967536">
          <w:rPr>
            <w:noProof/>
            <w:webHidden/>
          </w:rPr>
          <w:fldChar w:fldCharType="separate"/>
        </w:r>
        <w:r w:rsidR="00967536">
          <w:rPr>
            <w:noProof/>
            <w:webHidden/>
          </w:rPr>
          <w:t>15</w:t>
        </w:r>
        <w:r w:rsidR="00967536">
          <w:rPr>
            <w:noProof/>
            <w:webHidden/>
          </w:rPr>
          <w:fldChar w:fldCharType="end"/>
        </w:r>
      </w:hyperlink>
    </w:p>
    <w:p w:rsidR="00967536" w:rsidRDefault="003F1583">
      <w:pPr>
        <w:pStyle w:val="Obsah1"/>
        <w:tabs>
          <w:tab w:val="left" w:pos="480"/>
          <w:tab w:val="right" w:leader="dot" w:pos="9050"/>
        </w:tabs>
        <w:rPr>
          <w:rFonts w:asciiTheme="minorHAnsi" w:eastAsiaTheme="minorEastAsia" w:hAnsiTheme="minorHAnsi" w:cstheme="minorBidi"/>
          <w:noProof/>
          <w:sz w:val="22"/>
          <w:szCs w:val="22"/>
        </w:rPr>
      </w:pPr>
      <w:hyperlink w:anchor="_Toc448407836" w:history="1">
        <w:r w:rsidR="00967536" w:rsidRPr="00E97711">
          <w:rPr>
            <w:rStyle w:val="Hypertextovodkaz"/>
            <w:noProof/>
          </w:rPr>
          <w:t>4</w:t>
        </w:r>
        <w:r w:rsidR="00967536">
          <w:rPr>
            <w:rFonts w:asciiTheme="minorHAnsi" w:eastAsiaTheme="minorEastAsia" w:hAnsiTheme="minorHAnsi" w:cstheme="minorBidi"/>
            <w:noProof/>
            <w:sz w:val="22"/>
            <w:szCs w:val="22"/>
          </w:rPr>
          <w:tab/>
        </w:r>
        <w:r w:rsidR="00967536" w:rsidRPr="00E97711">
          <w:rPr>
            <w:rStyle w:val="Hypertextovodkaz"/>
            <w:noProof/>
          </w:rPr>
          <w:t>FitLayout</w:t>
        </w:r>
        <w:r w:rsidR="00967536">
          <w:rPr>
            <w:noProof/>
            <w:webHidden/>
          </w:rPr>
          <w:tab/>
        </w:r>
        <w:r w:rsidR="00967536">
          <w:rPr>
            <w:noProof/>
            <w:webHidden/>
          </w:rPr>
          <w:fldChar w:fldCharType="begin"/>
        </w:r>
        <w:r w:rsidR="00967536">
          <w:rPr>
            <w:noProof/>
            <w:webHidden/>
          </w:rPr>
          <w:instrText xml:space="preserve"> PAGEREF _Toc448407836 \h </w:instrText>
        </w:r>
        <w:r w:rsidR="00967536">
          <w:rPr>
            <w:noProof/>
            <w:webHidden/>
          </w:rPr>
        </w:r>
        <w:r w:rsidR="00967536">
          <w:rPr>
            <w:noProof/>
            <w:webHidden/>
          </w:rPr>
          <w:fldChar w:fldCharType="separate"/>
        </w:r>
        <w:r w:rsidR="00967536">
          <w:rPr>
            <w:noProof/>
            <w:webHidden/>
          </w:rPr>
          <w:t>17</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37" w:history="1">
        <w:r w:rsidR="00967536" w:rsidRPr="00E97711">
          <w:rPr>
            <w:rStyle w:val="Hypertextovodkaz"/>
            <w:noProof/>
          </w:rPr>
          <w:t>4.1</w:t>
        </w:r>
        <w:r w:rsidR="00967536">
          <w:rPr>
            <w:rFonts w:asciiTheme="minorHAnsi" w:eastAsiaTheme="minorEastAsia" w:hAnsiTheme="minorHAnsi" w:cstheme="minorBidi"/>
            <w:noProof/>
            <w:sz w:val="22"/>
            <w:szCs w:val="22"/>
          </w:rPr>
          <w:tab/>
        </w:r>
        <w:r w:rsidR="00967536" w:rsidRPr="00E97711">
          <w:rPr>
            <w:rStyle w:val="Hypertextovodkaz"/>
            <w:noProof/>
          </w:rPr>
          <w:t>FitLayout Moduly</w:t>
        </w:r>
        <w:r w:rsidR="00967536">
          <w:rPr>
            <w:noProof/>
            <w:webHidden/>
          </w:rPr>
          <w:tab/>
        </w:r>
        <w:r w:rsidR="00967536">
          <w:rPr>
            <w:noProof/>
            <w:webHidden/>
          </w:rPr>
          <w:fldChar w:fldCharType="begin"/>
        </w:r>
        <w:r w:rsidR="00967536">
          <w:rPr>
            <w:noProof/>
            <w:webHidden/>
          </w:rPr>
          <w:instrText xml:space="preserve"> PAGEREF _Toc448407837 \h </w:instrText>
        </w:r>
        <w:r w:rsidR="00967536">
          <w:rPr>
            <w:noProof/>
            <w:webHidden/>
          </w:rPr>
        </w:r>
        <w:r w:rsidR="00967536">
          <w:rPr>
            <w:noProof/>
            <w:webHidden/>
          </w:rPr>
          <w:fldChar w:fldCharType="separate"/>
        </w:r>
        <w:r w:rsidR="00967536">
          <w:rPr>
            <w:noProof/>
            <w:webHidden/>
          </w:rPr>
          <w:t>17</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38" w:history="1">
        <w:r w:rsidR="00967536" w:rsidRPr="00E97711">
          <w:rPr>
            <w:rStyle w:val="Hypertextovodkaz"/>
            <w:noProof/>
          </w:rPr>
          <w:t>4.1.1</w:t>
        </w:r>
        <w:r w:rsidR="00967536">
          <w:rPr>
            <w:rFonts w:asciiTheme="minorHAnsi" w:eastAsiaTheme="minorEastAsia" w:hAnsiTheme="minorHAnsi" w:cstheme="minorBidi"/>
            <w:noProof/>
            <w:sz w:val="22"/>
            <w:szCs w:val="22"/>
          </w:rPr>
          <w:tab/>
        </w:r>
        <w:r w:rsidR="00967536" w:rsidRPr="00E97711">
          <w:rPr>
            <w:rStyle w:val="Hypertextovodkaz"/>
            <w:noProof/>
          </w:rPr>
          <w:t>FitLayout API</w:t>
        </w:r>
        <w:r w:rsidR="00967536">
          <w:rPr>
            <w:noProof/>
            <w:webHidden/>
          </w:rPr>
          <w:tab/>
        </w:r>
        <w:r w:rsidR="00967536">
          <w:rPr>
            <w:noProof/>
            <w:webHidden/>
          </w:rPr>
          <w:fldChar w:fldCharType="begin"/>
        </w:r>
        <w:r w:rsidR="00967536">
          <w:rPr>
            <w:noProof/>
            <w:webHidden/>
          </w:rPr>
          <w:instrText xml:space="preserve"> PAGEREF _Toc448407838 \h </w:instrText>
        </w:r>
        <w:r w:rsidR="00967536">
          <w:rPr>
            <w:noProof/>
            <w:webHidden/>
          </w:rPr>
        </w:r>
        <w:r w:rsidR="00967536">
          <w:rPr>
            <w:noProof/>
            <w:webHidden/>
          </w:rPr>
          <w:fldChar w:fldCharType="separate"/>
        </w:r>
        <w:r w:rsidR="00967536">
          <w:rPr>
            <w:noProof/>
            <w:webHidden/>
          </w:rPr>
          <w:t>17</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39" w:history="1">
        <w:r w:rsidR="00967536" w:rsidRPr="00E97711">
          <w:rPr>
            <w:rStyle w:val="Hypertextovodkaz"/>
            <w:noProof/>
          </w:rPr>
          <w:t>4.1.2</w:t>
        </w:r>
        <w:r w:rsidR="00967536">
          <w:rPr>
            <w:rFonts w:asciiTheme="minorHAnsi" w:eastAsiaTheme="minorEastAsia" w:hAnsiTheme="minorHAnsi" w:cstheme="minorBidi"/>
            <w:noProof/>
            <w:sz w:val="22"/>
            <w:szCs w:val="22"/>
          </w:rPr>
          <w:tab/>
        </w:r>
        <w:r w:rsidR="00967536" w:rsidRPr="00E97711">
          <w:rPr>
            <w:rStyle w:val="Hypertextovodkaz"/>
            <w:noProof/>
          </w:rPr>
          <w:t>CSSBox</w:t>
        </w:r>
        <w:r w:rsidR="00967536">
          <w:rPr>
            <w:noProof/>
            <w:webHidden/>
          </w:rPr>
          <w:tab/>
        </w:r>
        <w:r w:rsidR="00967536">
          <w:rPr>
            <w:noProof/>
            <w:webHidden/>
          </w:rPr>
          <w:fldChar w:fldCharType="begin"/>
        </w:r>
        <w:r w:rsidR="00967536">
          <w:rPr>
            <w:noProof/>
            <w:webHidden/>
          </w:rPr>
          <w:instrText xml:space="preserve"> PAGEREF _Toc448407839 \h </w:instrText>
        </w:r>
        <w:r w:rsidR="00967536">
          <w:rPr>
            <w:noProof/>
            <w:webHidden/>
          </w:rPr>
        </w:r>
        <w:r w:rsidR="00967536">
          <w:rPr>
            <w:noProof/>
            <w:webHidden/>
          </w:rPr>
          <w:fldChar w:fldCharType="separate"/>
        </w:r>
        <w:r w:rsidR="00967536">
          <w:rPr>
            <w:noProof/>
            <w:webHidden/>
          </w:rPr>
          <w:t>18</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40" w:history="1">
        <w:r w:rsidR="00967536" w:rsidRPr="00E97711">
          <w:rPr>
            <w:rStyle w:val="Hypertextovodkaz"/>
            <w:noProof/>
          </w:rPr>
          <w:t>4.1.3</w:t>
        </w:r>
        <w:r w:rsidR="00967536">
          <w:rPr>
            <w:rFonts w:asciiTheme="minorHAnsi" w:eastAsiaTheme="minorEastAsia" w:hAnsiTheme="minorHAnsi" w:cstheme="minorBidi"/>
            <w:noProof/>
            <w:sz w:val="22"/>
            <w:szCs w:val="22"/>
          </w:rPr>
          <w:tab/>
        </w:r>
        <w:r w:rsidR="00967536" w:rsidRPr="00E97711">
          <w:rPr>
            <w:rStyle w:val="Hypertextovodkaz"/>
            <w:noProof/>
          </w:rPr>
          <w:t>Segmentace</w:t>
        </w:r>
        <w:r w:rsidR="00967536">
          <w:rPr>
            <w:noProof/>
            <w:webHidden/>
          </w:rPr>
          <w:tab/>
        </w:r>
        <w:r w:rsidR="00967536">
          <w:rPr>
            <w:noProof/>
            <w:webHidden/>
          </w:rPr>
          <w:fldChar w:fldCharType="begin"/>
        </w:r>
        <w:r w:rsidR="00967536">
          <w:rPr>
            <w:noProof/>
            <w:webHidden/>
          </w:rPr>
          <w:instrText xml:space="preserve"> PAGEREF _Toc448407840 \h </w:instrText>
        </w:r>
        <w:r w:rsidR="00967536">
          <w:rPr>
            <w:noProof/>
            <w:webHidden/>
          </w:rPr>
        </w:r>
        <w:r w:rsidR="00967536">
          <w:rPr>
            <w:noProof/>
            <w:webHidden/>
          </w:rPr>
          <w:fldChar w:fldCharType="separate"/>
        </w:r>
        <w:r w:rsidR="00967536">
          <w:rPr>
            <w:noProof/>
            <w:webHidden/>
          </w:rPr>
          <w:t>19</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41" w:history="1">
        <w:r w:rsidR="00967536" w:rsidRPr="00E97711">
          <w:rPr>
            <w:rStyle w:val="Hypertextovodkaz"/>
            <w:noProof/>
          </w:rPr>
          <w:t>4.1.4</w:t>
        </w:r>
        <w:r w:rsidR="00967536">
          <w:rPr>
            <w:rFonts w:asciiTheme="minorHAnsi" w:eastAsiaTheme="minorEastAsia" w:hAnsiTheme="minorHAnsi" w:cstheme="minorBidi"/>
            <w:noProof/>
            <w:sz w:val="22"/>
            <w:szCs w:val="22"/>
          </w:rPr>
          <w:tab/>
        </w:r>
        <w:r w:rsidR="00967536" w:rsidRPr="00E97711">
          <w:rPr>
            <w:rStyle w:val="Hypertextovodkaz"/>
            <w:noProof/>
          </w:rPr>
          <w:t>Klasifikace</w:t>
        </w:r>
        <w:r w:rsidR="00967536">
          <w:rPr>
            <w:noProof/>
            <w:webHidden/>
          </w:rPr>
          <w:tab/>
        </w:r>
        <w:r w:rsidR="00967536">
          <w:rPr>
            <w:noProof/>
            <w:webHidden/>
          </w:rPr>
          <w:fldChar w:fldCharType="begin"/>
        </w:r>
        <w:r w:rsidR="00967536">
          <w:rPr>
            <w:noProof/>
            <w:webHidden/>
          </w:rPr>
          <w:instrText xml:space="preserve"> PAGEREF _Toc448407841 \h </w:instrText>
        </w:r>
        <w:r w:rsidR="00967536">
          <w:rPr>
            <w:noProof/>
            <w:webHidden/>
          </w:rPr>
        </w:r>
        <w:r w:rsidR="00967536">
          <w:rPr>
            <w:noProof/>
            <w:webHidden/>
          </w:rPr>
          <w:fldChar w:fldCharType="separate"/>
        </w:r>
        <w:r w:rsidR="00967536">
          <w:rPr>
            <w:noProof/>
            <w:webHidden/>
          </w:rPr>
          <w:t>19</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42" w:history="1">
        <w:r w:rsidR="00967536" w:rsidRPr="00E97711">
          <w:rPr>
            <w:rStyle w:val="Hypertextovodkaz"/>
            <w:noProof/>
          </w:rPr>
          <w:t>4.1.5</w:t>
        </w:r>
        <w:r w:rsidR="00967536">
          <w:rPr>
            <w:rFonts w:asciiTheme="minorHAnsi" w:eastAsiaTheme="minorEastAsia" w:hAnsiTheme="minorHAnsi" w:cstheme="minorBidi"/>
            <w:noProof/>
            <w:sz w:val="22"/>
            <w:szCs w:val="22"/>
          </w:rPr>
          <w:tab/>
        </w:r>
        <w:r w:rsidR="00967536" w:rsidRPr="00E97711">
          <w:rPr>
            <w:rStyle w:val="Hypertextovodkaz"/>
            <w:noProof/>
          </w:rPr>
          <w:t>Nástroje</w:t>
        </w:r>
        <w:r w:rsidR="00967536">
          <w:rPr>
            <w:noProof/>
            <w:webHidden/>
          </w:rPr>
          <w:tab/>
        </w:r>
        <w:r w:rsidR="00967536">
          <w:rPr>
            <w:noProof/>
            <w:webHidden/>
          </w:rPr>
          <w:fldChar w:fldCharType="begin"/>
        </w:r>
        <w:r w:rsidR="00967536">
          <w:rPr>
            <w:noProof/>
            <w:webHidden/>
          </w:rPr>
          <w:instrText xml:space="preserve"> PAGEREF _Toc448407842 \h </w:instrText>
        </w:r>
        <w:r w:rsidR="00967536">
          <w:rPr>
            <w:noProof/>
            <w:webHidden/>
          </w:rPr>
        </w:r>
        <w:r w:rsidR="00967536">
          <w:rPr>
            <w:noProof/>
            <w:webHidden/>
          </w:rPr>
          <w:fldChar w:fldCharType="separate"/>
        </w:r>
        <w:r w:rsidR="00967536">
          <w:rPr>
            <w:noProof/>
            <w:webHidden/>
          </w:rPr>
          <w:t>19</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43" w:history="1">
        <w:r w:rsidR="00967536" w:rsidRPr="00E97711">
          <w:rPr>
            <w:rStyle w:val="Hypertextovodkaz"/>
            <w:noProof/>
          </w:rPr>
          <w:t>4.2</w:t>
        </w:r>
        <w:r w:rsidR="00967536">
          <w:rPr>
            <w:rFonts w:asciiTheme="minorHAnsi" w:eastAsiaTheme="minorEastAsia" w:hAnsiTheme="minorHAnsi" w:cstheme="minorBidi"/>
            <w:noProof/>
            <w:sz w:val="22"/>
            <w:szCs w:val="22"/>
          </w:rPr>
          <w:tab/>
        </w:r>
        <w:r w:rsidR="00967536" w:rsidRPr="00E97711">
          <w:rPr>
            <w:rStyle w:val="Hypertextovodkaz"/>
            <w:noProof/>
          </w:rPr>
          <w:t>Práce s Frameworkem</w:t>
        </w:r>
        <w:r w:rsidR="00967536">
          <w:rPr>
            <w:noProof/>
            <w:webHidden/>
          </w:rPr>
          <w:tab/>
        </w:r>
        <w:r w:rsidR="00967536">
          <w:rPr>
            <w:noProof/>
            <w:webHidden/>
          </w:rPr>
          <w:fldChar w:fldCharType="begin"/>
        </w:r>
        <w:r w:rsidR="00967536">
          <w:rPr>
            <w:noProof/>
            <w:webHidden/>
          </w:rPr>
          <w:instrText xml:space="preserve"> PAGEREF _Toc448407843 \h </w:instrText>
        </w:r>
        <w:r w:rsidR="00967536">
          <w:rPr>
            <w:noProof/>
            <w:webHidden/>
          </w:rPr>
        </w:r>
        <w:r w:rsidR="00967536">
          <w:rPr>
            <w:noProof/>
            <w:webHidden/>
          </w:rPr>
          <w:fldChar w:fldCharType="separate"/>
        </w:r>
        <w:r w:rsidR="00967536">
          <w:rPr>
            <w:noProof/>
            <w:webHidden/>
          </w:rPr>
          <w:t>20</w:t>
        </w:r>
        <w:r w:rsidR="00967536">
          <w:rPr>
            <w:noProof/>
            <w:webHidden/>
          </w:rPr>
          <w:fldChar w:fldCharType="end"/>
        </w:r>
      </w:hyperlink>
    </w:p>
    <w:p w:rsidR="00967536" w:rsidRDefault="003F1583">
      <w:pPr>
        <w:pStyle w:val="Obsah1"/>
        <w:tabs>
          <w:tab w:val="left" w:pos="480"/>
          <w:tab w:val="right" w:leader="dot" w:pos="9050"/>
        </w:tabs>
        <w:rPr>
          <w:rFonts w:asciiTheme="minorHAnsi" w:eastAsiaTheme="minorEastAsia" w:hAnsiTheme="minorHAnsi" w:cstheme="minorBidi"/>
          <w:noProof/>
          <w:sz w:val="22"/>
          <w:szCs w:val="22"/>
        </w:rPr>
      </w:pPr>
      <w:hyperlink w:anchor="_Toc448407844" w:history="1">
        <w:r w:rsidR="00967536" w:rsidRPr="00E97711">
          <w:rPr>
            <w:rStyle w:val="Hypertextovodkaz"/>
            <w:noProof/>
          </w:rPr>
          <w:t>5</w:t>
        </w:r>
        <w:r w:rsidR="00967536">
          <w:rPr>
            <w:rFonts w:asciiTheme="minorHAnsi" w:eastAsiaTheme="minorEastAsia" w:hAnsiTheme="minorHAnsi" w:cstheme="minorBidi"/>
            <w:noProof/>
            <w:sz w:val="22"/>
            <w:szCs w:val="22"/>
          </w:rPr>
          <w:tab/>
        </w:r>
        <w:r w:rsidR="00967536" w:rsidRPr="00E97711">
          <w:rPr>
            <w:rStyle w:val="Hypertextovodkaz"/>
            <w:noProof/>
          </w:rPr>
          <w:t>Implementace algoritmu</w:t>
        </w:r>
        <w:r w:rsidR="00967536">
          <w:rPr>
            <w:noProof/>
            <w:webHidden/>
          </w:rPr>
          <w:tab/>
        </w:r>
        <w:r w:rsidR="00967536">
          <w:rPr>
            <w:noProof/>
            <w:webHidden/>
          </w:rPr>
          <w:fldChar w:fldCharType="begin"/>
        </w:r>
        <w:r w:rsidR="00967536">
          <w:rPr>
            <w:noProof/>
            <w:webHidden/>
          </w:rPr>
          <w:instrText xml:space="preserve"> PAGEREF _Toc448407844 \h </w:instrText>
        </w:r>
        <w:r w:rsidR="00967536">
          <w:rPr>
            <w:noProof/>
            <w:webHidden/>
          </w:rPr>
        </w:r>
        <w:r w:rsidR="00967536">
          <w:rPr>
            <w:noProof/>
            <w:webHidden/>
          </w:rPr>
          <w:fldChar w:fldCharType="separate"/>
        </w:r>
        <w:r w:rsidR="00967536">
          <w:rPr>
            <w:noProof/>
            <w:webHidden/>
          </w:rPr>
          <w:t>22</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45" w:history="1">
        <w:r w:rsidR="00967536" w:rsidRPr="00E97711">
          <w:rPr>
            <w:rStyle w:val="Hypertextovodkaz"/>
            <w:noProof/>
          </w:rPr>
          <w:t>5.1</w:t>
        </w:r>
        <w:r w:rsidR="00967536">
          <w:rPr>
            <w:rFonts w:asciiTheme="minorHAnsi" w:eastAsiaTheme="minorEastAsia" w:hAnsiTheme="minorHAnsi" w:cstheme="minorBidi"/>
            <w:noProof/>
            <w:sz w:val="22"/>
            <w:szCs w:val="22"/>
          </w:rPr>
          <w:tab/>
        </w:r>
        <w:r w:rsidR="00967536" w:rsidRPr="00E97711">
          <w:rPr>
            <w:rStyle w:val="Hypertextovodkaz"/>
            <w:noProof/>
          </w:rPr>
          <w:t>Sousednost bloků</w:t>
        </w:r>
        <w:r w:rsidR="00967536">
          <w:rPr>
            <w:noProof/>
            <w:webHidden/>
          </w:rPr>
          <w:tab/>
        </w:r>
        <w:r w:rsidR="00967536">
          <w:rPr>
            <w:noProof/>
            <w:webHidden/>
          </w:rPr>
          <w:fldChar w:fldCharType="begin"/>
        </w:r>
        <w:r w:rsidR="00967536">
          <w:rPr>
            <w:noProof/>
            <w:webHidden/>
          </w:rPr>
          <w:instrText xml:space="preserve"> PAGEREF _Toc448407845 \h </w:instrText>
        </w:r>
        <w:r w:rsidR="00967536">
          <w:rPr>
            <w:noProof/>
            <w:webHidden/>
          </w:rPr>
        </w:r>
        <w:r w:rsidR="00967536">
          <w:rPr>
            <w:noProof/>
            <w:webHidden/>
          </w:rPr>
          <w:fldChar w:fldCharType="separate"/>
        </w:r>
        <w:r w:rsidR="00967536">
          <w:rPr>
            <w:noProof/>
            <w:webHidden/>
          </w:rPr>
          <w:t>22</w:t>
        </w:r>
        <w:r w:rsidR="00967536">
          <w:rPr>
            <w:noProof/>
            <w:webHidden/>
          </w:rPr>
          <w:fldChar w:fldCharType="end"/>
        </w:r>
      </w:hyperlink>
    </w:p>
    <w:p w:rsidR="00967536" w:rsidRDefault="003F1583" w:rsidP="00967536">
      <w:pPr>
        <w:pStyle w:val="Obsah3"/>
        <w:tabs>
          <w:tab w:val="left" w:pos="1320"/>
          <w:tab w:val="right" w:leader="dot" w:pos="9050"/>
        </w:tabs>
        <w:rPr>
          <w:rFonts w:asciiTheme="minorHAnsi" w:eastAsiaTheme="minorEastAsia" w:hAnsiTheme="minorHAnsi" w:cstheme="minorBidi"/>
          <w:noProof/>
          <w:sz w:val="22"/>
          <w:szCs w:val="22"/>
        </w:rPr>
      </w:pPr>
      <w:hyperlink w:anchor="_Toc448407846" w:history="1">
        <w:r w:rsidR="00967536" w:rsidRPr="00E97711">
          <w:rPr>
            <w:rStyle w:val="Hypertextovodkaz"/>
            <w:noProof/>
          </w:rPr>
          <w:t>5.1.1</w:t>
        </w:r>
        <w:r w:rsidR="00967536">
          <w:rPr>
            <w:rFonts w:asciiTheme="minorHAnsi" w:eastAsiaTheme="minorEastAsia" w:hAnsiTheme="minorHAnsi" w:cstheme="minorBidi"/>
            <w:noProof/>
            <w:sz w:val="22"/>
            <w:szCs w:val="22"/>
          </w:rPr>
          <w:tab/>
        </w:r>
        <w:r w:rsidR="00967536" w:rsidRPr="00E97711">
          <w:rPr>
            <w:rStyle w:val="Hypertextovodkaz"/>
            <w:noProof/>
          </w:rPr>
          <w:t>Nesousedící bloky</w:t>
        </w:r>
        <w:r w:rsidR="00967536">
          <w:rPr>
            <w:noProof/>
            <w:webHidden/>
          </w:rPr>
          <w:tab/>
        </w:r>
        <w:r w:rsidR="00967536">
          <w:rPr>
            <w:noProof/>
            <w:webHidden/>
          </w:rPr>
          <w:fldChar w:fldCharType="begin"/>
        </w:r>
        <w:r w:rsidR="00967536">
          <w:rPr>
            <w:noProof/>
            <w:webHidden/>
          </w:rPr>
          <w:instrText xml:space="preserve"> PAGEREF _Toc448407846 \h </w:instrText>
        </w:r>
        <w:r w:rsidR="00967536">
          <w:rPr>
            <w:noProof/>
            <w:webHidden/>
          </w:rPr>
        </w:r>
        <w:r w:rsidR="00967536">
          <w:rPr>
            <w:noProof/>
            <w:webHidden/>
          </w:rPr>
          <w:fldChar w:fldCharType="separate"/>
        </w:r>
        <w:r w:rsidR="00967536">
          <w:rPr>
            <w:noProof/>
            <w:webHidden/>
          </w:rPr>
          <w:t>22</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48" w:history="1">
        <w:r w:rsidR="00967536" w:rsidRPr="00E97711">
          <w:rPr>
            <w:rStyle w:val="Hypertextovodkaz"/>
            <w:noProof/>
          </w:rPr>
          <w:t>5.1.2</w:t>
        </w:r>
        <w:r w:rsidR="00967536">
          <w:rPr>
            <w:rFonts w:asciiTheme="minorHAnsi" w:eastAsiaTheme="minorEastAsia" w:hAnsiTheme="minorHAnsi" w:cstheme="minorBidi"/>
            <w:noProof/>
            <w:sz w:val="22"/>
            <w:szCs w:val="22"/>
          </w:rPr>
          <w:tab/>
        </w:r>
        <w:r w:rsidR="00967536" w:rsidRPr="00E97711">
          <w:rPr>
            <w:rStyle w:val="Hypertextovodkaz"/>
            <w:noProof/>
          </w:rPr>
          <w:t>Sousedící bloky</w:t>
        </w:r>
        <w:r w:rsidR="00967536">
          <w:rPr>
            <w:noProof/>
            <w:webHidden/>
          </w:rPr>
          <w:tab/>
        </w:r>
        <w:r w:rsidR="00967536">
          <w:rPr>
            <w:noProof/>
            <w:webHidden/>
          </w:rPr>
          <w:fldChar w:fldCharType="begin"/>
        </w:r>
        <w:r w:rsidR="00967536">
          <w:rPr>
            <w:noProof/>
            <w:webHidden/>
          </w:rPr>
          <w:instrText xml:space="preserve"> PAGEREF _Toc448407848 \h </w:instrText>
        </w:r>
        <w:r w:rsidR="00967536">
          <w:rPr>
            <w:noProof/>
            <w:webHidden/>
          </w:rPr>
        </w:r>
        <w:r w:rsidR="00967536">
          <w:rPr>
            <w:noProof/>
            <w:webHidden/>
          </w:rPr>
          <w:fldChar w:fldCharType="separate"/>
        </w:r>
        <w:r w:rsidR="00967536">
          <w:rPr>
            <w:noProof/>
            <w:webHidden/>
          </w:rPr>
          <w:t>25</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49" w:history="1">
        <w:r w:rsidR="00967536" w:rsidRPr="00E97711">
          <w:rPr>
            <w:rStyle w:val="Hypertextovodkaz"/>
            <w:noProof/>
          </w:rPr>
          <w:t>5.2</w:t>
        </w:r>
        <w:r w:rsidR="00967536">
          <w:rPr>
            <w:rFonts w:asciiTheme="minorHAnsi" w:eastAsiaTheme="minorEastAsia" w:hAnsiTheme="minorHAnsi" w:cstheme="minorBidi"/>
            <w:noProof/>
            <w:sz w:val="22"/>
            <w:szCs w:val="22"/>
          </w:rPr>
          <w:tab/>
        </w:r>
        <w:r w:rsidR="00967536" w:rsidRPr="00E97711">
          <w:rPr>
            <w:rStyle w:val="Hypertextovodkaz"/>
            <w:noProof/>
          </w:rPr>
          <w:t>Vizuální obsah bloků</w:t>
        </w:r>
        <w:r w:rsidR="00967536">
          <w:rPr>
            <w:noProof/>
            <w:webHidden/>
          </w:rPr>
          <w:tab/>
        </w:r>
        <w:r w:rsidR="00967536">
          <w:rPr>
            <w:noProof/>
            <w:webHidden/>
          </w:rPr>
          <w:fldChar w:fldCharType="begin"/>
        </w:r>
        <w:r w:rsidR="00967536">
          <w:rPr>
            <w:noProof/>
            <w:webHidden/>
          </w:rPr>
          <w:instrText xml:space="preserve"> PAGEREF _Toc448407849 \h </w:instrText>
        </w:r>
        <w:r w:rsidR="00967536">
          <w:rPr>
            <w:noProof/>
            <w:webHidden/>
          </w:rPr>
        </w:r>
        <w:r w:rsidR="00967536">
          <w:rPr>
            <w:noProof/>
            <w:webHidden/>
          </w:rPr>
          <w:fldChar w:fldCharType="separate"/>
        </w:r>
        <w:r w:rsidR="00967536">
          <w:rPr>
            <w:noProof/>
            <w:webHidden/>
          </w:rPr>
          <w:t>28</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50" w:history="1">
        <w:r w:rsidR="00967536" w:rsidRPr="00E97711">
          <w:rPr>
            <w:rStyle w:val="Hypertextovodkaz"/>
            <w:noProof/>
          </w:rPr>
          <w:t>5.2.1</w:t>
        </w:r>
        <w:r w:rsidR="00967536">
          <w:rPr>
            <w:rFonts w:asciiTheme="minorHAnsi" w:eastAsiaTheme="minorEastAsia" w:hAnsiTheme="minorHAnsi" w:cstheme="minorBidi"/>
            <w:noProof/>
            <w:sz w:val="22"/>
            <w:szCs w:val="22"/>
          </w:rPr>
          <w:tab/>
        </w:r>
        <w:r w:rsidR="00967536" w:rsidRPr="00E97711">
          <w:rPr>
            <w:rStyle w:val="Hypertextovodkaz"/>
            <w:noProof/>
          </w:rPr>
          <w:t>Vektory obsahu</w:t>
        </w:r>
        <w:r w:rsidR="00967536">
          <w:rPr>
            <w:noProof/>
            <w:webHidden/>
          </w:rPr>
          <w:tab/>
        </w:r>
        <w:r w:rsidR="00967536">
          <w:rPr>
            <w:noProof/>
            <w:webHidden/>
          </w:rPr>
          <w:fldChar w:fldCharType="begin"/>
        </w:r>
        <w:r w:rsidR="00967536">
          <w:rPr>
            <w:noProof/>
            <w:webHidden/>
          </w:rPr>
          <w:instrText xml:space="preserve"> PAGEREF _Toc448407850 \h </w:instrText>
        </w:r>
        <w:r w:rsidR="00967536">
          <w:rPr>
            <w:noProof/>
            <w:webHidden/>
          </w:rPr>
        </w:r>
        <w:r w:rsidR="00967536">
          <w:rPr>
            <w:noProof/>
            <w:webHidden/>
          </w:rPr>
          <w:fldChar w:fldCharType="separate"/>
        </w:r>
        <w:r w:rsidR="00967536">
          <w:rPr>
            <w:noProof/>
            <w:webHidden/>
          </w:rPr>
          <w:t>29</w:t>
        </w:r>
        <w:r w:rsidR="00967536">
          <w:rPr>
            <w:noProof/>
            <w:webHidden/>
          </w:rPr>
          <w:fldChar w:fldCharType="end"/>
        </w:r>
      </w:hyperlink>
    </w:p>
    <w:p w:rsidR="00967536" w:rsidRDefault="003F1583">
      <w:pPr>
        <w:pStyle w:val="Obsah3"/>
        <w:tabs>
          <w:tab w:val="left" w:pos="1320"/>
          <w:tab w:val="right" w:leader="dot" w:pos="9050"/>
        </w:tabs>
        <w:rPr>
          <w:rFonts w:asciiTheme="minorHAnsi" w:eastAsiaTheme="minorEastAsia" w:hAnsiTheme="minorHAnsi" w:cstheme="minorBidi"/>
          <w:noProof/>
          <w:sz w:val="22"/>
          <w:szCs w:val="22"/>
        </w:rPr>
      </w:pPr>
      <w:hyperlink w:anchor="_Toc448407851" w:history="1">
        <w:r w:rsidR="00967536" w:rsidRPr="00E97711">
          <w:rPr>
            <w:rStyle w:val="Hypertextovodkaz"/>
            <w:noProof/>
          </w:rPr>
          <w:t>5.2.2</w:t>
        </w:r>
        <w:r w:rsidR="00967536">
          <w:rPr>
            <w:rFonts w:asciiTheme="minorHAnsi" w:eastAsiaTheme="minorEastAsia" w:hAnsiTheme="minorHAnsi" w:cstheme="minorBidi"/>
            <w:noProof/>
            <w:sz w:val="22"/>
            <w:szCs w:val="22"/>
          </w:rPr>
          <w:tab/>
        </w:r>
        <w:r w:rsidR="00967536" w:rsidRPr="00E97711">
          <w:rPr>
            <w:rStyle w:val="Hypertextovodkaz"/>
            <w:noProof/>
          </w:rPr>
          <w:t>Podobnost obsahu</w:t>
        </w:r>
        <w:r w:rsidR="00967536">
          <w:rPr>
            <w:noProof/>
            <w:webHidden/>
          </w:rPr>
          <w:tab/>
        </w:r>
        <w:r w:rsidR="00967536">
          <w:rPr>
            <w:noProof/>
            <w:webHidden/>
          </w:rPr>
          <w:fldChar w:fldCharType="begin"/>
        </w:r>
        <w:r w:rsidR="00967536">
          <w:rPr>
            <w:noProof/>
            <w:webHidden/>
          </w:rPr>
          <w:instrText xml:space="preserve"> PAGEREF _Toc448407851 \h </w:instrText>
        </w:r>
        <w:r w:rsidR="00967536">
          <w:rPr>
            <w:noProof/>
            <w:webHidden/>
          </w:rPr>
        </w:r>
        <w:r w:rsidR="00967536">
          <w:rPr>
            <w:noProof/>
            <w:webHidden/>
          </w:rPr>
          <w:fldChar w:fldCharType="separate"/>
        </w:r>
        <w:r w:rsidR="00967536">
          <w:rPr>
            <w:noProof/>
            <w:webHidden/>
          </w:rPr>
          <w:t>30</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52" w:history="1">
        <w:r w:rsidR="00967536" w:rsidRPr="00E97711">
          <w:rPr>
            <w:rStyle w:val="Hypertextovodkaz"/>
            <w:noProof/>
          </w:rPr>
          <w:t>5.3</w:t>
        </w:r>
        <w:r w:rsidR="00967536">
          <w:rPr>
            <w:rFonts w:asciiTheme="minorHAnsi" w:eastAsiaTheme="minorEastAsia" w:hAnsiTheme="minorHAnsi" w:cstheme="minorBidi"/>
            <w:noProof/>
            <w:sz w:val="22"/>
            <w:szCs w:val="22"/>
          </w:rPr>
          <w:tab/>
        </w:r>
        <w:r w:rsidR="00967536" w:rsidRPr="00E97711">
          <w:rPr>
            <w:rStyle w:val="Hypertextovodkaz"/>
            <w:noProof/>
          </w:rPr>
          <w:t>Řízení algoritmu</w:t>
        </w:r>
        <w:r w:rsidR="00967536">
          <w:rPr>
            <w:noProof/>
            <w:webHidden/>
          </w:rPr>
          <w:tab/>
        </w:r>
        <w:r w:rsidR="00967536">
          <w:rPr>
            <w:noProof/>
            <w:webHidden/>
          </w:rPr>
          <w:fldChar w:fldCharType="begin"/>
        </w:r>
        <w:r w:rsidR="00967536">
          <w:rPr>
            <w:noProof/>
            <w:webHidden/>
          </w:rPr>
          <w:instrText xml:space="preserve"> PAGEREF _Toc448407852 \h </w:instrText>
        </w:r>
        <w:r w:rsidR="00967536">
          <w:rPr>
            <w:noProof/>
            <w:webHidden/>
          </w:rPr>
        </w:r>
        <w:r w:rsidR="00967536">
          <w:rPr>
            <w:noProof/>
            <w:webHidden/>
          </w:rPr>
          <w:fldChar w:fldCharType="separate"/>
        </w:r>
        <w:r w:rsidR="00967536">
          <w:rPr>
            <w:noProof/>
            <w:webHidden/>
          </w:rPr>
          <w:t>30</w:t>
        </w:r>
        <w:r w:rsidR="00967536">
          <w:rPr>
            <w:noProof/>
            <w:webHidden/>
          </w:rPr>
          <w:fldChar w:fldCharType="end"/>
        </w:r>
      </w:hyperlink>
    </w:p>
    <w:p w:rsidR="00967536" w:rsidRDefault="003F1583">
      <w:pPr>
        <w:pStyle w:val="Obsah2"/>
        <w:tabs>
          <w:tab w:val="left" w:pos="880"/>
          <w:tab w:val="right" w:leader="dot" w:pos="9050"/>
        </w:tabs>
        <w:rPr>
          <w:rFonts w:asciiTheme="minorHAnsi" w:eastAsiaTheme="minorEastAsia" w:hAnsiTheme="minorHAnsi" w:cstheme="minorBidi"/>
          <w:noProof/>
          <w:sz w:val="22"/>
          <w:szCs w:val="22"/>
        </w:rPr>
      </w:pPr>
      <w:hyperlink w:anchor="_Toc448407853" w:history="1">
        <w:r w:rsidR="00967536" w:rsidRPr="00E97711">
          <w:rPr>
            <w:rStyle w:val="Hypertextovodkaz"/>
            <w:noProof/>
          </w:rPr>
          <w:t>5.4</w:t>
        </w:r>
        <w:r w:rsidR="00967536">
          <w:rPr>
            <w:rFonts w:asciiTheme="minorHAnsi" w:eastAsiaTheme="minorEastAsia" w:hAnsiTheme="minorHAnsi" w:cstheme="minorBidi"/>
            <w:noProof/>
            <w:sz w:val="22"/>
            <w:szCs w:val="22"/>
          </w:rPr>
          <w:tab/>
        </w:r>
        <w:r w:rsidR="00967536" w:rsidRPr="00E97711">
          <w:rPr>
            <w:rStyle w:val="Hypertextovodkaz"/>
            <w:noProof/>
          </w:rPr>
          <w:t>Vstup a výstup algoritmu</w:t>
        </w:r>
        <w:r w:rsidR="00967536">
          <w:rPr>
            <w:noProof/>
            <w:webHidden/>
          </w:rPr>
          <w:tab/>
        </w:r>
        <w:r w:rsidR="00967536">
          <w:rPr>
            <w:noProof/>
            <w:webHidden/>
          </w:rPr>
          <w:fldChar w:fldCharType="begin"/>
        </w:r>
        <w:r w:rsidR="00967536">
          <w:rPr>
            <w:noProof/>
            <w:webHidden/>
          </w:rPr>
          <w:instrText xml:space="preserve"> PAGEREF _Toc448407853 \h </w:instrText>
        </w:r>
        <w:r w:rsidR="00967536">
          <w:rPr>
            <w:noProof/>
            <w:webHidden/>
          </w:rPr>
        </w:r>
        <w:r w:rsidR="00967536">
          <w:rPr>
            <w:noProof/>
            <w:webHidden/>
          </w:rPr>
          <w:fldChar w:fldCharType="separate"/>
        </w:r>
        <w:r w:rsidR="00967536">
          <w:rPr>
            <w:noProof/>
            <w:webHidden/>
          </w:rPr>
          <w:t>31</w:t>
        </w:r>
        <w:r w:rsidR="00967536">
          <w:rPr>
            <w:noProof/>
            <w:webHidden/>
          </w:rPr>
          <w:fldChar w:fldCharType="end"/>
        </w:r>
      </w:hyperlink>
    </w:p>
    <w:p w:rsidR="00967536" w:rsidRDefault="003F1583">
      <w:pPr>
        <w:pStyle w:val="Obsah1"/>
        <w:tabs>
          <w:tab w:val="left" w:pos="480"/>
          <w:tab w:val="right" w:leader="dot" w:pos="9050"/>
        </w:tabs>
        <w:rPr>
          <w:rFonts w:asciiTheme="minorHAnsi" w:eastAsiaTheme="minorEastAsia" w:hAnsiTheme="minorHAnsi" w:cstheme="minorBidi"/>
          <w:noProof/>
          <w:sz w:val="22"/>
          <w:szCs w:val="22"/>
        </w:rPr>
      </w:pPr>
      <w:hyperlink w:anchor="_Toc448407854" w:history="1">
        <w:r w:rsidR="00967536" w:rsidRPr="00E97711">
          <w:rPr>
            <w:rStyle w:val="Hypertextovodkaz"/>
            <w:noProof/>
          </w:rPr>
          <w:t>6</w:t>
        </w:r>
        <w:r w:rsidR="00967536">
          <w:rPr>
            <w:rFonts w:asciiTheme="minorHAnsi" w:eastAsiaTheme="minorEastAsia" w:hAnsiTheme="minorHAnsi" w:cstheme="minorBidi"/>
            <w:noProof/>
            <w:sz w:val="22"/>
            <w:szCs w:val="22"/>
          </w:rPr>
          <w:tab/>
        </w:r>
        <w:r w:rsidR="00967536" w:rsidRPr="00E97711">
          <w:rPr>
            <w:rStyle w:val="Hypertextovodkaz"/>
            <w:noProof/>
          </w:rPr>
          <w:t>Dosažené výsledky</w:t>
        </w:r>
        <w:r w:rsidR="00967536">
          <w:rPr>
            <w:noProof/>
            <w:webHidden/>
          </w:rPr>
          <w:tab/>
        </w:r>
        <w:r w:rsidR="00967536">
          <w:rPr>
            <w:noProof/>
            <w:webHidden/>
          </w:rPr>
          <w:fldChar w:fldCharType="begin"/>
        </w:r>
        <w:r w:rsidR="00967536">
          <w:rPr>
            <w:noProof/>
            <w:webHidden/>
          </w:rPr>
          <w:instrText xml:space="preserve"> PAGEREF _Toc448407854 \h </w:instrText>
        </w:r>
        <w:r w:rsidR="00967536">
          <w:rPr>
            <w:noProof/>
            <w:webHidden/>
          </w:rPr>
        </w:r>
        <w:r w:rsidR="00967536">
          <w:rPr>
            <w:noProof/>
            <w:webHidden/>
          </w:rPr>
          <w:fldChar w:fldCharType="separate"/>
        </w:r>
        <w:r w:rsidR="00967536">
          <w:rPr>
            <w:noProof/>
            <w:webHidden/>
          </w:rPr>
          <w:t>33</w:t>
        </w:r>
        <w:r w:rsidR="00967536">
          <w:rPr>
            <w:noProof/>
            <w:webHidden/>
          </w:rPr>
          <w:fldChar w:fldCharType="end"/>
        </w:r>
      </w:hyperlink>
    </w:p>
    <w:p w:rsidR="00967536" w:rsidRDefault="003F1583">
      <w:pPr>
        <w:pStyle w:val="Obsah1"/>
        <w:tabs>
          <w:tab w:val="left" w:pos="480"/>
          <w:tab w:val="right" w:leader="dot" w:pos="9050"/>
        </w:tabs>
        <w:rPr>
          <w:rFonts w:asciiTheme="minorHAnsi" w:eastAsiaTheme="minorEastAsia" w:hAnsiTheme="minorHAnsi" w:cstheme="minorBidi"/>
          <w:noProof/>
          <w:sz w:val="22"/>
          <w:szCs w:val="22"/>
        </w:rPr>
      </w:pPr>
      <w:hyperlink w:anchor="_Toc448407855" w:history="1">
        <w:r w:rsidR="00967536" w:rsidRPr="00E97711">
          <w:rPr>
            <w:rStyle w:val="Hypertextovodkaz"/>
            <w:noProof/>
          </w:rPr>
          <w:t>7</w:t>
        </w:r>
        <w:r w:rsidR="00967536">
          <w:rPr>
            <w:rFonts w:asciiTheme="minorHAnsi" w:eastAsiaTheme="minorEastAsia" w:hAnsiTheme="minorHAnsi" w:cstheme="minorBidi"/>
            <w:noProof/>
            <w:sz w:val="22"/>
            <w:szCs w:val="22"/>
          </w:rPr>
          <w:tab/>
        </w:r>
        <w:r w:rsidR="00967536" w:rsidRPr="00E97711">
          <w:rPr>
            <w:rStyle w:val="Hypertextovodkaz"/>
            <w:noProof/>
          </w:rPr>
          <w:t>Závěr</w:t>
        </w:r>
        <w:r w:rsidR="00967536">
          <w:rPr>
            <w:noProof/>
            <w:webHidden/>
          </w:rPr>
          <w:tab/>
        </w:r>
        <w:r w:rsidR="00967536">
          <w:rPr>
            <w:noProof/>
            <w:webHidden/>
          </w:rPr>
          <w:fldChar w:fldCharType="begin"/>
        </w:r>
        <w:r w:rsidR="00967536">
          <w:rPr>
            <w:noProof/>
            <w:webHidden/>
          </w:rPr>
          <w:instrText xml:space="preserve"> PAGEREF _Toc448407855 \h </w:instrText>
        </w:r>
        <w:r w:rsidR="00967536">
          <w:rPr>
            <w:noProof/>
            <w:webHidden/>
          </w:rPr>
        </w:r>
        <w:r w:rsidR="00967536">
          <w:rPr>
            <w:noProof/>
            <w:webHidden/>
          </w:rPr>
          <w:fldChar w:fldCharType="separate"/>
        </w:r>
        <w:r w:rsidR="00967536">
          <w:rPr>
            <w:noProof/>
            <w:webHidden/>
          </w:rPr>
          <w:t>34</w:t>
        </w:r>
        <w:r w:rsidR="00967536">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8407822"/>
      <w:r w:rsidR="00335724" w:rsidRPr="00912EE1">
        <w:lastRenderedPageBreak/>
        <w:t>Úvod</w:t>
      </w:r>
      <w:bookmarkEnd w:id="4"/>
      <w:bookmarkEnd w:id="5"/>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042693">
        <w:t xml:space="preserve">ale </w:t>
      </w:r>
      <w:r w:rsidR="004F0D09">
        <w:t xml:space="preserve">zase </w:t>
      </w:r>
      <w:r w:rsidR="003F6A1A">
        <w:t>nejsou vhodné pro větší sady stránek.</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Metoda bude implementována v rámci Frameworku FitLayout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DOM-based Page Segmentation, která realizuje segmentaci webové stránky na základě jejího DOM stromu.</w:t>
      </w:r>
      <w:r w:rsidR="00F55ABF">
        <w:t xml:space="preserve"> Dále se pak seznámíme z jednou nejznámějších metod pro segmentaci a tou je Vision-based Page Segmentation. Ta pro segmentaci využívá vizuálních vlastností prvků na webové stránce. </w:t>
      </w:r>
      <w:r w:rsidR="00A72D14">
        <w:t>Na závěr této kapitoly se seznámíme ještě s metodou Box Clustering Page Segmentation.</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zaměříme především na teoretickou část této metody. Ukážeme si, jaké se zde</w:t>
      </w:r>
      <w:r w:rsidR="00740AB8">
        <w:t xml:space="preserve"> využívají vzorce pro výpočty </w:t>
      </w:r>
      <w:r w:rsidR="00EF4242">
        <w:t>různých vlastností</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r w:rsidR="00662A39">
        <w:t>F</w:t>
      </w:r>
      <w:r w:rsidR="00701380">
        <w:t>rameworkem FitLayout</w:t>
      </w:r>
      <w:r>
        <w:t xml:space="preserve">. </w:t>
      </w:r>
      <w:r w:rsidR="00493DBC">
        <w:t>Metoda, která bude implementovat segmentaci webových stránek</w:t>
      </w:r>
      <w:r w:rsidR="00074478">
        <w:t>,</w:t>
      </w:r>
      <w:r w:rsidR="00493DBC">
        <w:t xml:space="preserve"> </w:t>
      </w:r>
      <w:r w:rsidR="00F819A0">
        <w:t>importujeme</w:t>
      </w:r>
      <w:r w:rsidR="00493DBC">
        <w:t xml:space="preserve"> do tohoto Frameworku. Taktéž bude využívat jeho již hotové části a je tedy zapotřebí se s některými nejprve obeznámit.</w:t>
      </w:r>
    </w:p>
    <w:p w:rsidR="004B2E33" w:rsidRDefault="00DA79E2" w:rsidP="00530E56">
      <w:pPr>
        <w:spacing w:line="312" w:lineRule="auto"/>
      </w:pPr>
      <w:r>
        <w:tab/>
        <w:t>V poslední páté kapitole této práce jsou shrnuty výsledky</w:t>
      </w:r>
      <w:r w:rsidR="00557EA0">
        <w:t>,</w:t>
      </w:r>
      <w:r>
        <w:t xml:space="preserve"> </w:t>
      </w:r>
      <w:r w:rsidR="00557EA0">
        <w:t>jakých cílů bylo</w:t>
      </w:r>
      <w:r>
        <w:t xml:space="preserve"> dosaženo v semestrálním projektu, a jak se bude dál tato práce rozvíjet v rámci navazující diplomové práce. </w:t>
      </w:r>
    </w:p>
    <w:p w:rsidR="004B2E33" w:rsidRDefault="004B2E33" w:rsidP="00530E56">
      <w:pPr>
        <w:spacing w:line="312" w:lineRule="auto"/>
      </w:pPr>
    </w:p>
    <w:p w:rsidR="005C0977" w:rsidRDefault="00566CED" w:rsidP="00530E56">
      <w:pPr>
        <w:pStyle w:val="Nadpis1"/>
        <w:spacing w:line="312" w:lineRule="auto"/>
      </w:pPr>
      <w:r>
        <w:br w:type="page"/>
      </w:r>
      <w:bookmarkStart w:id="7" w:name="_Toc448407823"/>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tři nejznámější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48407824"/>
      <w:r>
        <w:t>DOM-based Page Segmentation</w:t>
      </w:r>
      <w:bookmarkEnd w:id="8"/>
    </w:p>
    <w:p w:rsidR="00D91B1F" w:rsidRDefault="000E7564" w:rsidP="00530E56">
      <w:pPr>
        <w:pStyle w:val="Odstavecprvn"/>
        <w:spacing w:line="312" w:lineRule="auto"/>
      </w:pPr>
      <w:r>
        <w:t>Jednou z metod segmentace je metoda D</w:t>
      </w:r>
      <w:r w:rsidR="001F45A3">
        <w:t>OM-based Page Segmentation</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2.1</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&lt;H1&gt; až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r w:rsidR="006627DB">
        <w:rPr>
          <w:lang w:val="en-US"/>
        </w:rPr>
        <w:t xml:space="preserve">atd. </w:t>
      </w:r>
      <w:r w:rsidR="001636CD">
        <w:t>Výsledky této metody jsou však často neuspokojivé. Hlavním důvode</w:t>
      </w:r>
      <w:r w:rsidR="00D91B1F">
        <w:t>m jsou následující tři aspekty:</w:t>
      </w:r>
    </w:p>
    <w:p w:rsidR="00C90604" w:rsidRDefault="00C90604" w:rsidP="00530E56">
      <w:pPr>
        <w:pStyle w:val="Odstavecprvn"/>
        <w:numPr>
          <w:ilvl w:val="0"/>
          <w:numId w:val="25"/>
        </w:numPr>
        <w:spacing w:line="312" w:lineRule="auto"/>
      </w:pPr>
      <w:r>
        <w:t>DOM je stále lineární struktura a vizuálně sousední bloky mohou být ve struktuře daleko od sebe.</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11C72" w:rsidRDefault="00800E06" w:rsidP="00530E56">
      <w:pPr>
        <w:pStyle w:val="Odstavecdal"/>
        <w:numPr>
          <w:ilvl w:val="0"/>
          <w:numId w:val="25"/>
        </w:numPr>
        <w:spacing w:line="312" w:lineRule="auto"/>
      </w:pPr>
      <w:r>
        <w:t>Mnoho webových stránek nedodržuje specifikace HTML a ztěžují tak správnou segmentaci.</w:t>
      </w:r>
    </w:p>
    <w:p w:rsidR="00D72855" w:rsidRDefault="00D72855" w:rsidP="00530E56">
      <w:pPr>
        <w:pStyle w:val="Odstavecdal"/>
        <w:spacing w:line="312" w:lineRule="auto"/>
      </w:pPr>
    </w:p>
    <w:p w:rsidR="004434FD" w:rsidRDefault="00D72855" w:rsidP="00530E56">
      <w:pPr>
        <w:pStyle w:val="Odstavecdal"/>
        <w:keepNext/>
        <w:spacing w:line="312" w:lineRule="auto"/>
        <w:ind w:firstLine="0"/>
        <w:jc w:val="center"/>
      </w:pPr>
      <w:r>
        <w:rPr>
          <w:noProof/>
        </w:rPr>
        <w:lastRenderedPageBreak/>
        <w:drawing>
          <wp:inline distT="0" distB="0" distL="0" distR="0" wp14:anchorId="45F486FB" wp14:editId="50EB1DC1">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5">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r w:rsidRPr="00A67BEC">
        <w:rPr>
          <w:b w:val="0"/>
          <w:color w:val="auto"/>
          <w:sz w:val="24"/>
          <w:szCs w:val="24"/>
        </w:rPr>
        <w:t xml:space="preserve">Obrázek </w:t>
      </w:r>
      <w:r w:rsidR="006C0CA1">
        <w:rPr>
          <w:b w:val="0"/>
          <w:color w:val="auto"/>
          <w:sz w:val="24"/>
          <w:szCs w:val="24"/>
        </w:rPr>
        <w:t>2.</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AE678A">
        <w:rPr>
          <w:b w:val="0"/>
          <w:noProof/>
          <w:color w:val="auto"/>
          <w:sz w:val="24"/>
          <w:szCs w:val="24"/>
        </w:rPr>
        <w:t>1</w:t>
      </w:r>
      <w:r w:rsidRPr="00A67BEC">
        <w:rPr>
          <w:b w:val="0"/>
          <w:color w:val="auto"/>
          <w:sz w:val="24"/>
          <w:szCs w:val="24"/>
        </w:rPr>
        <w:fldChar w:fldCharType="end"/>
      </w:r>
      <w:bookmarkEnd w:id="9"/>
      <w:r w:rsidRPr="00A67BEC">
        <w:rPr>
          <w:b w:val="0"/>
          <w:color w:val="auto"/>
          <w:sz w:val="24"/>
          <w:szCs w:val="24"/>
        </w:rPr>
        <w:t>: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48407825"/>
      <w:r>
        <w:t xml:space="preserve">Vision-based Page Segmentation </w:t>
      </w:r>
      <w:r w:rsidR="008B5E81">
        <w:t>–</w:t>
      </w:r>
      <w:r>
        <w:t xml:space="preserve"> VIPS</w:t>
      </w:r>
      <w:bookmarkEnd w:id="11"/>
    </w:p>
    <w:p w:rsidR="008B5E81" w:rsidRPr="00AD4D36" w:rsidRDefault="00877DF7" w:rsidP="00530E56">
      <w:pPr>
        <w:pStyle w:val="Odstavecprvn"/>
        <w:spacing w:line="312" w:lineRule="auto"/>
        <w:rPr>
          <w:lang w:val="en-US"/>
        </w:rPr>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Vision-based Page Segmentation neboli VIPS.</w:t>
      </w:r>
      <w:r w:rsidR="00AD4D36">
        <w:t xml:space="preserve"> </w:t>
      </w:r>
      <w:r w:rsidR="001325D1">
        <w:rPr>
          <w:lang w:val="en-US"/>
        </w:rPr>
        <w:t>Podrobnější popis algoritmu najdeme zde [5]</w:t>
      </w:r>
    </w:p>
    <w:p w:rsidR="0014126A" w:rsidRDefault="00331EA7" w:rsidP="00530E56">
      <w:pPr>
        <w:pStyle w:val="Odstavecdal"/>
        <w:spacing w:line="312" w:lineRule="auto"/>
        <w:ind w:firstLine="0"/>
      </w:pPr>
      <w:r>
        <w:tab/>
      </w:r>
      <w:r w:rsidR="00E02855">
        <w:t>Nejprve je získá</w:t>
      </w:r>
      <w:r w:rsidR="00355729">
        <w:t>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DOM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Každý nově vytvářený vizuální blok je kontrolován, zda vyhovuje požadavku granularity.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Algoritmus VIPS lze vidět na obrázku 2</w:t>
      </w:r>
      <w:r w:rsidR="00925CCA">
        <w:t>.2</w:t>
      </w:r>
      <w:r w:rsidR="0033017D">
        <w:t xml:space="preserve">.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DOM stromu může reprezentovat vizuální blok.</w:t>
      </w:r>
    </w:p>
    <w:p w:rsidR="00EA1CE8" w:rsidRDefault="00EA1CE8" w:rsidP="00530E56">
      <w:pPr>
        <w:pStyle w:val="Odstavecdal"/>
        <w:numPr>
          <w:ilvl w:val="0"/>
          <w:numId w:val="24"/>
        </w:numPr>
        <w:spacing w:line="312" w:lineRule="auto"/>
      </w:pPr>
      <w:r>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lastRenderedPageBreak/>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66E15565" wp14:editId="6D95ED30">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00925CCA">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AE678A">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00925CCA">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AE678A">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2BB9410D" wp14:editId="7D0157E0">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6">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48407826"/>
      <w:r w:rsidRPr="00746C74">
        <w:t xml:space="preserve">Box </w:t>
      </w:r>
      <w:r>
        <w:t>C</w:t>
      </w:r>
      <w:r w:rsidRPr="00746C74">
        <w:t xml:space="preserve">lustering </w:t>
      </w:r>
      <w:r>
        <w:t>S</w:t>
      </w:r>
      <w:r w:rsidRPr="00746C74">
        <w:t>egmentation</w:t>
      </w:r>
      <w:bookmarkEnd w:id="12"/>
    </w:p>
    <w:p w:rsidR="00994135" w:rsidRDefault="00CA0E59" w:rsidP="00530E56">
      <w:pPr>
        <w:spacing w:line="312" w:lineRule="auto"/>
      </w:pPr>
      <w:r>
        <w:t>Poslední příkladem algoritmu, který zde uvedeme, je Box Clustering Segmentation</w:t>
      </w:r>
      <w:r w:rsidR="0089252D">
        <w:t xml:space="preserve"> </w:t>
      </w:r>
      <w:r w:rsidR="0089252D">
        <w:rPr>
          <w:lang w:val="en-US"/>
        </w:rPr>
        <w:t>[7]</w:t>
      </w:r>
      <w:r>
        <w:t xml:space="preserve">. </w:t>
      </w:r>
      <w:r w:rsidR="005F0366">
        <w:t xml:space="preserve">Tato metoda je založená čistě na vzhledu stránky. Když ji porovnáme s ostatními </w:t>
      </w:r>
      <w:r w:rsidR="004A089E">
        <w:t>metodami, pak výsledek není v žádné hierarchické st</w:t>
      </w:r>
      <w:r w:rsidR="00B076F6">
        <w:t>r</w:t>
      </w:r>
      <w:r w:rsidR="004A089E">
        <w:t xml:space="preserve">uktuře, ale spíše jsou uspořádány </w:t>
      </w:r>
      <w:r w:rsidR="00680B60">
        <w:t>ve struktuře podobné dlaždicím</w:t>
      </w:r>
      <w:r w:rsidR="004A089E">
        <w:t>.</w:t>
      </w:r>
    </w:p>
    <w:p w:rsidR="00964385" w:rsidRDefault="00390BB6" w:rsidP="00530E56">
      <w:pPr>
        <w:spacing w:line="312" w:lineRule="auto"/>
      </w:pPr>
      <w:r>
        <w:rPr>
          <w:noProof/>
        </w:rPr>
        <w:lastRenderedPageBreak/>
        <mc:AlternateContent>
          <mc:Choice Requires="wps">
            <w:drawing>
              <wp:anchor distT="0" distB="0" distL="114300" distR="114300" simplePos="0" relativeHeight="251681792" behindDoc="0" locked="0" layoutInCell="1" allowOverlap="1" wp14:anchorId="37952982" wp14:editId="706620E3">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005475B9">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AE678A">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005475B9">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AE678A">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9089B4E" wp14:editId="7A3AB61B">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7">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 xml:space="preserve">Celou architekturu algoritmu je vidět na obrázku </w:t>
      </w:r>
      <w:r w:rsidR="00FB6B97">
        <w:t>2.</w:t>
      </w:r>
      <w:r w:rsidR="00967EBF">
        <w:t xml:space="preserve">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můžete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tomto kroku je vytvořen neuspořádaný vážený graf. </w:t>
      </w:r>
    </w:p>
    <w:p w:rsidR="00834290" w:rsidRPr="00746C74" w:rsidRDefault="004D07DD" w:rsidP="00530E56">
      <w:pPr>
        <w:pStyle w:val="Odstavecseseznamem"/>
        <w:numPr>
          <w:ilvl w:val="0"/>
          <w:numId w:val="29"/>
        </w:numPr>
        <w:spacing w:line="312" w:lineRule="auto"/>
      </w:pPr>
      <w:r>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FC39ED" w:rsidRDefault="008E3C6F" w:rsidP="00530E56">
      <w:pPr>
        <w:pStyle w:val="Nadpis1"/>
        <w:spacing w:line="312" w:lineRule="auto"/>
      </w:pPr>
      <w:bookmarkStart w:id="13" w:name="_Toc448407827"/>
      <w:r>
        <w:lastRenderedPageBreak/>
        <w:t>Segmentace webových stránek za pomocí vizuální sémantiky</w:t>
      </w:r>
      <w:bookmarkEnd w:id="13"/>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tree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r>
        <w:t xml:space="preserve">Seam degree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r>
        <w:t>Content similarity (podobnost obsahu) – je používán k popisu obsahu stupně soudržnosti mezi bloky</w:t>
      </w:r>
      <w:r w:rsidR="00D636E0">
        <w:t>.</w:t>
      </w:r>
    </w:p>
    <w:p w:rsidR="00AF501E" w:rsidRDefault="009E6666" w:rsidP="00530E56">
      <w:pPr>
        <w:pStyle w:val="Nadpis2"/>
        <w:spacing w:line="312" w:lineRule="auto"/>
      </w:pPr>
      <w:bookmarkStart w:id="14" w:name="_Toc448407828"/>
      <w:r>
        <w:t>Příprava</w:t>
      </w:r>
      <w:bookmarkEnd w:id="14"/>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5" w:name="_Ref436866399"/>
      <w:bookmarkStart w:id="16" w:name="_Toc448407829"/>
      <w:r>
        <w:lastRenderedPageBreak/>
        <w:t>Vizuální bloky</w:t>
      </w:r>
      <w:bookmarkEnd w:id="15"/>
      <w:bookmarkEnd w:id="16"/>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DOM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7" w:name="_Toc448407830"/>
      <w:r>
        <w:t>Předzpracování webových stránek</w:t>
      </w:r>
      <w:bookmarkEnd w:id="17"/>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 xml:space="preserve">V DOM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tagy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tagy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Neviditelné uzly, jejichž tagy jsou</w:t>
      </w:r>
      <w:r w:rsidRPr="00D53200">
        <w:rPr>
          <w:rFonts w:ascii="Courier New" w:hAnsi="Courier New" w:cs="Courier New"/>
        </w:rPr>
        <w:t xml:space="preserve"> &lt;head&gt;</w:t>
      </w:r>
      <w:r w:rsidRPr="00D53200">
        <w:t>,</w:t>
      </w:r>
      <w:r w:rsidRPr="00D53200">
        <w:rPr>
          <w:rFonts w:ascii="Courier New" w:hAnsi="Courier New" w:cs="Courier New"/>
        </w:rPr>
        <w:t xml:space="preserve"> &lt;script&gt;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 xml:space="preserve">Poznamenejme, že oba elementární uzly a textové uzly mají odpovídající objekty v DOM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8" w:name="_Toc448407831"/>
      <w:r>
        <w:t>Algoritmus segmentace</w:t>
      </w:r>
      <w:bookmarkEnd w:id="18"/>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19" w:name="_Toc448407832"/>
      <w:r>
        <w:t>Rozpoznání podobných vizuálních bloků</w:t>
      </w:r>
      <w:bookmarkEnd w:id="19"/>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e-shopu</w:t>
      </w:r>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3969218B" wp14:editId="1138B587">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8">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4798C253" wp14:editId="4A63D28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 xml:space="preserve">můžeme vypočítat jejich podobnost. K tomu slouží algoritmu TED (Tree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0" w:name="_Toc448407833"/>
      <w:r>
        <w:t xml:space="preserve">Výpočet stupně </w:t>
      </w:r>
      <w:r w:rsidR="008D4912">
        <w:t>sousednosti</w:t>
      </w:r>
      <w:r>
        <w:t xml:space="preserve"> bloků</w:t>
      </w:r>
      <w:bookmarkEnd w:id="20"/>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(seam degree).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72905FDA" wp14:editId="27BA3418">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00825F3F">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00825F3F">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D6D46F9" wp14:editId="54489885">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0">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1" w:name="_Toc448407834"/>
      <w:r>
        <w:t xml:space="preserve">Výpočet </w:t>
      </w:r>
      <w:r w:rsidR="009C6D0F">
        <w:t>podobnosti obsahu bloků</w:t>
      </w:r>
      <w:bookmarkEnd w:id="21"/>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Zde využijeme jednoduchého algoritmu a to kosínové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kosínové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r w:rsidR="006603D8">
        <w:t xml:space="preserve">Kosínová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kosínovou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2" w:name="_Toc448407835"/>
      <w:r>
        <w:lastRenderedPageBreak/>
        <w:t>Segment webové stránky</w:t>
      </w:r>
      <w:bookmarkEnd w:id="22"/>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 xml:space="preserve">Pseudokód můžeme vidět napsán níže algoritmus </w:t>
      </w:r>
      <w:r w:rsidR="0095149B">
        <w:t>3.1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3" w:name="RANGE!G5:H12"/>
            <w:r w:rsidRPr="00FA5214">
              <w:rPr>
                <w:color w:val="000000"/>
              </w:rPr>
              <w:lastRenderedPageBreak/>
              <w:t>Krok 1</w:t>
            </w:r>
            <w:bookmarkEnd w:id="23"/>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Av</m:t>
              </m:r>
              <m:r>
                <w:rPr>
                  <w:rFonts w:ascii="Cambria Math" w:hAnsi="Cambria Math"/>
                </w:rPr>
                <m:t xml:space="preserve">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r w:rsidRPr="00A761AE">
        <w:t xml:space="preserve">Tabulka </w:t>
      </w:r>
      <w:r w:rsidR="005111AE">
        <w:t>3.</w:t>
      </w:r>
      <w:fldSimple w:instr=" SEQ Tabulka \* ARABIC ">
        <w:r w:rsidR="00605EFA">
          <w:rPr>
            <w:noProof/>
          </w:rPr>
          <w:t>1</w:t>
        </w:r>
      </w:fldSimple>
      <w:r w:rsidRPr="00A761AE">
        <w:t>: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4" w:name="_Toc448407836"/>
      <w:r>
        <w:lastRenderedPageBreak/>
        <w:t>FitLayout</w:t>
      </w:r>
      <w:bookmarkEnd w:id="24"/>
    </w:p>
    <w:p w:rsidR="000175D4" w:rsidRDefault="000175D4" w:rsidP="00530E56">
      <w:pPr>
        <w:spacing w:line="312" w:lineRule="auto"/>
      </w:pPr>
      <w:r>
        <w:t>Základním stavebním kamenem této práce je dozajista Framework FitLayout</w:t>
      </w:r>
      <w:r>
        <w:rPr>
          <w:rStyle w:val="Znakapoznpodarou"/>
        </w:rPr>
        <w:footnoteReference w:id="3"/>
      </w:r>
      <w:r>
        <w:t>. Jedná se o jednoduše rozšiřitelný Framework pro analýzu webových stránek. Je psán v jazyce Java a definuje obecné Java API pro reprezentaci renderované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5" w:name="_Toc448407837"/>
      <w:r w:rsidR="00903E43">
        <w:t>FitLayout Moduly</w:t>
      </w:r>
      <w:bookmarkEnd w:id="25"/>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CSSBox</w:t>
      </w:r>
      <w:r w:rsidR="00AA6A68">
        <w:t>, což</w:t>
      </w:r>
      <w:r w:rsidR="00E17D96">
        <w:t xml:space="preserve"> </w:t>
      </w:r>
      <w:r w:rsidR="004D44F6">
        <w:t xml:space="preserve">je </w:t>
      </w:r>
      <w:r w:rsidR="00E17D96">
        <w:t>renderovací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6" w:name="_Toc448407838"/>
      <w:r>
        <w:t>FitLayout API</w:t>
      </w:r>
      <w:bookmarkEnd w:id="26"/>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w:t>
      </w:r>
      <w:r w:rsidR="005111AE">
        <w:t>4.1</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r w:rsidR="00EF0A16">
        <w:t>org.fit.layout.model</w:t>
      </w:r>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7" w:name="_Toc437950588"/>
      <w:bookmarkStart w:id="28" w:name="_Toc437952189"/>
      <w:bookmarkStart w:id="29" w:name="_Toc437965175"/>
      <w:bookmarkStart w:id="30" w:name="_Toc438294197"/>
      <w:bookmarkStart w:id="31" w:name="_Toc440128375"/>
      <w:bookmarkStart w:id="32" w:name="_Toc447572596"/>
      <w:bookmarkStart w:id="33" w:name="_Toc447748897"/>
      <w:bookmarkStart w:id="34" w:name="_Toc448407839"/>
      <w:r w:rsidRPr="00856F17">
        <w:rPr>
          <w:noProof/>
        </w:rPr>
        <w:lastRenderedPageBreak/>
        <w:drawing>
          <wp:anchor distT="0" distB="0" distL="114300" distR="114300" simplePos="0" relativeHeight="251665408" behindDoc="1" locked="0" layoutInCell="1" allowOverlap="1" wp14:anchorId="666B6562" wp14:editId="411D5E1B">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1">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0F79DBE2" wp14:editId="50F51D21">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B7137C" w:rsidRPr="00467A08" w:rsidRDefault="00B7137C" w:rsidP="00467A08">
                            <w:pPr>
                              <w:pStyle w:val="Titulek"/>
                              <w:jc w:val="center"/>
                              <w:rPr>
                                <w:b w:val="0"/>
                                <w:noProof/>
                                <w:color w:val="auto"/>
                                <w:sz w:val="36"/>
                                <w:szCs w:val="24"/>
                              </w:rPr>
                            </w:pPr>
                            <w:bookmarkStart w:id="35" w:name="_Ref435991932"/>
                            <w:r w:rsidRPr="00467A08">
                              <w:rPr>
                                <w:b w:val="0"/>
                                <w:color w:val="auto"/>
                                <w:sz w:val="24"/>
                              </w:rPr>
                              <w:t xml:space="preserve">Obrázek </w:t>
                            </w:r>
                            <w:bookmarkEnd w:id="35"/>
                            <w:r w:rsidR="005111AE">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B7137C" w:rsidRPr="00467A08" w:rsidRDefault="00B7137C" w:rsidP="00467A08">
                      <w:pPr>
                        <w:pStyle w:val="Titulek"/>
                        <w:jc w:val="center"/>
                        <w:rPr>
                          <w:b w:val="0"/>
                          <w:noProof/>
                          <w:color w:val="auto"/>
                          <w:sz w:val="36"/>
                          <w:szCs w:val="24"/>
                        </w:rPr>
                      </w:pPr>
                      <w:bookmarkStart w:id="37" w:name="_Ref435991932"/>
                      <w:r w:rsidRPr="00467A08">
                        <w:rPr>
                          <w:b w:val="0"/>
                          <w:color w:val="auto"/>
                          <w:sz w:val="24"/>
                        </w:rPr>
                        <w:t xml:space="preserve">Obrázek </w:t>
                      </w:r>
                      <w:bookmarkEnd w:id="37"/>
                      <w:r w:rsidR="005111AE">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7"/>
      <w:bookmarkEnd w:id="28"/>
      <w:bookmarkEnd w:id="29"/>
      <w:bookmarkEnd w:id="30"/>
      <w:bookmarkEnd w:id="31"/>
      <w:bookmarkEnd w:id="32"/>
      <w:bookmarkEnd w:id="33"/>
      <w:r w:rsidR="001B1152" w:rsidRPr="00856F17">
        <w:t>CSSBox</w:t>
      </w:r>
      <w:bookmarkEnd w:id="34"/>
    </w:p>
    <w:p w:rsidR="00B43943" w:rsidRDefault="00B43943" w:rsidP="00530E56">
      <w:pPr>
        <w:spacing w:line="312" w:lineRule="auto"/>
      </w:pPr>
      <w:r>
        <w:t>CSS</w:t>
      </w:r>
      <w:r w:rsidR="009C2A9F">
        <w:t>B</w:t>
      </w:r>
      <w:r>
        <w:t xml:space="preserve">ox </w:t>
      </w:r>
      <w:r w:rsidR="009C2A9F" w:rsidRPr="009C2A9F">
        <w:rPr>
          <w:color w:val="FF0000"/>
        </w:rPr>
        <w:t xml:space="preserve">ODKAZ NA STRANKU </w:t>
      </w:r>
      <w:r>
        <w:t xml:space="preserve">je použit jako </w:t>
      </w:r>
      <w:r w:rsidR="00895EBD">
        <w:t>výchozí</w:t>
      </w:r>
      <w:r>
        <w:t xml:space="preserve"> renderovací nástroj. </w:t>
      </w:r>
      <w:r w:rsidR="00761D47">
        <w:t>Jedná se o</w:t>
      </w:r>
      <w:r w:rsidR="00CE17C6">
        <w:t xml:space="preserve"> (X)</w:t>
      </w:r>
      <w:r w:rsidR="00761D47">
        <w:t>H</w:t>
      </w:r>
      <w:r w:rsidR="00761D47" w:rsidRPr="00761D47">
        <w:t>TML/CSS</w:t>
      </w:r>
      <w:r w:rsidR="00CE17C6">
        <w:t xml:space="preserve"> renderovací nástroj napsaný v jazyce Java</w:t>
      </w:r>
      <w:r w:rsidR="0053360D">
        <w:t>.</w:t>
      </w:r>
      <w:r w:rsidR="00CE17C6">
        <w:t xml:space="preserve"> </w:t>
      </w:r>
      <w:r w:rsidR="00223CBC">
        <w:t xml:space="preserve">Hlavním účelem tohoto nástroje je poskytnout kompletní a další zpracovatelné informace o poskytovaném obsahu rozložení webové stránky. </w:t>
      </w:r>
      <w:r w:rsidR="009C2A9F">
        <w:t xml:space="preserve">Nicméně CSSBox se dá taktéž využít, pro prohlížení vyrenderovaných dokumentů v Java Swing </w:t>
      </w:r>
      <w:r w:rsidR="009C2A9F" w:rsidRPr="009C2A9F">
        <w:rPr>
          <w:color w:val="FF0000"/>
        </w:rPr>
        <w:t xml:space="preserve">ODKAZ NA LITERATURU </w:t>
      </w:r>
      <w:r w:rsidR="009C2A9F">
        <w:t xml:space="preserve">aplikacích. </w:t>
      </w:r>
    </w:p>
    <w:p w:rsidR="00647E8E" w:rsidRPr="009C75D9" w:rsidRDefault="00647E8E" w:rsidP="00530E56">
      <w:pPr>
        <w:spacing w:line="312" w:lineRule="auto"/>
      </w:pPr>
      <w:r>
        <w:tab/>
        <w:t xml:space="preserve">Vstupem tohoto nástroje je DOM strom webové stránky a sada stylů odkazovaných z této stránky. </w:t>
      </w:r>
      <w:r w:rsidR="00BB03C5">
        <w:t xml:space="preserve">Výstupem je objektově orientovaný model rozložení stránky. Tento model může být přímo zobrazen, avšak hlavně je vhodný k dalšímu zpracování a k různým analýzám, jako jsou segmentační algoritmy. </w:t>
      </w:r>
      <w:r w:rsidR="00720099">
        <w:t xml:space="preserve">V našem případě se výstup nazývá box strom (dále </w:t>
      </w:r>
      <w:r w:rsidR="00720099">
        <w:rPr>
          <w:i/>
        </w:rPr>
        <w:t>BoxTree</w:t>
      </w:r>
      <w:r w:rsidR="00720099">
        <w:t xml:space="preserve">). </w:t>
      </w:r>
      <w:r w:rsidR="009C75D9">
        <w:t xml:space="preserve">Ukázka takto vyrenderované stránky i s vyznačenými prvky </w:t>
      </w:r>
      <w:r w:rsidR="009C75D9">
        <w:rPr>
          <w:i/>
        </w:rPr>
        <w:t>BoxTree</w:t>
      </w:r>
      <w:r w:rsidR="009C75D9">
        <w:t xml:space="preserve"> můžeme vidět na obrázku </w:t>
      </w:r>
      <w:r w:rsidR="006A0F26">
        <w:t>č. 4.2</w:t>
      </w:r>
      <w:r w:rsidR="009C75D9">
        <w:t xml:space="preserve">. </w:t>
      </w:r>
    </w:p>
    <w:p w:rsidR="000C199E" w:rsidRDefault="00720099" w:rsidP="00530E56">
      <w:pPr>
        <w:spacing w:line="312" w:lineRule="auto"/>
      </w:pPr>
      <w:r>
        <w:tab/>
      </w:r>
      <w:r w:rsidR="00536AE7">
        <w:t xml:space="preserve">Jádro knihovny CSSBoxu může být taktéž použito pro získání bitmapy nebo vektoru obrázku renderované stránky. </w:t>
      </w:r>
      <w:r w:rsidR="00EC539E">
        <w:t xml:space="preserve">Při použití v kombinaci s Java Swing aplikací, může být CSSBox použit jako interaktivní součást webového prohlížeče. </w:t>
      </w:r>
    </w:p>
    <w:p w:rsidR="0010748C" w:rsidRDefault="0010748C" w:rsidP="0010748C">
      <w:pPr>
        <w:keepNext/>
        <w:spacing w:line="312" w:lineRule="auto"/>
      </w:pPr>
      <w:r>
        <w:rPr>
          <w:noProof/>
        </w:rPr>
        <w:lastRenderedPageBreak/>
        <w:drawing>
          <wp:inline distT="0" distB="0" distL="0" distR="0" wp14:anchorId="742F3AC2" wp14:editId="52EE0C1A">
            <wp:extent cx="5753100" cy="335343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BXTre.png"/>
                    <pic:cNvPicPr/>
                  </pic:nvPicPr>
                  <pic:blipFill>
                    <a:blip r:embed="rId22">
                      <a:extLst>
                        <a:ext uri="{28A0092B-C50C-407E-A947-70E740481C1C}">
                          <a14:useLocalDpi xmlns:a14="http://schemas.microsoft.com/office/drawing/2010/main" val="0"/>
                        </a:ext>
                      </a:extLst>
                    </a:blip>
                    <a:stretch>
                      <a:fillRect/>
                    </a:stretch>
                  </pic:blipFill>
                  <pic:spPr>
                    <a:xfrm>
                      <a:off x="0" y="0"/>
                      <a:ext cx="5753100" cy="3353435"/>
                    </a:xfrm>
                    <a:prstGeom prst="rect">
                      <a:avLst/>
                    </a:prstGeom>
                  </pic:spPr>
                </pic:pic>
              </a:graphicData>
            </a:graphic>
          </wp:inline>
        </w:drawing>
      </w:r>
    </w:p>
    <w:p w:rsidR="0010748C" w:rsidRDefault="0010748C" w:rsidP="0010748C">
      <w:pPr>
        <w:pStyle w:val="Titulek"/>
        <w:jc w:val="center"/>
        <w:rPr>
          <w:b w:val="0"/>
          <w:color w:val="auto"/>
          <w:sz w:val="24"/>
        </w:rPr>
      </w:pPr>
      <w:r w:rsidRPr="0010748C">
        <w:rPr>
          <w:b w:val="0"/>
          <w:color w:val="auto"/>
          <w:sz w:val="24"/>
        </w:rPr>
        <w:t xml:space="preserve">Obrázek </w:t>
      </w:r>
      <w:r w:rsidRPr="0010748C">
        <w:rPr>
          <w:b w:val="0"/>
          <w:color w:val="auto"/>
          <w:sz w:val="24"/>
        </w:rPr>
        <w:fldChar w:fldCharType="begin"/>
      </w:r>
      <w:r w:rsidRPr="0010748C">
        <w:rPr>
          <w:b w:val="0"/>
          <w:color w:val="auto"/>
          <w:sz w:val="24"/>
        </w:rPr>
        <w:instrText xml:space="preserve"> SEQ Obrázek \* ARABIC </w:instrText>
      </w:r>
      <w:r w:rsidRPr="0010748C">
        <w:rPr>
          <w:b w:val="0"/>
          <w:color w:val="auto"/>
          <w:sz w:val="24"/>
        </w:rPr>
        <w:fldChar w:fldCharType="separate"/>
      </w:r>
      <w:r w:rsidR="00AE678A">
        <w:rPr>
          <w:b w:val="0"/>
          <w:noProof/>
          <w:color w:val="auto"/>
          <w:sz w:val="24"/>
        </w:rPr>
        <w:t>4</w:t>
      </w:r>
      <w:r w:rsidRPr="0010748C">
        <w:rPr>
          <w:b w:val="0"/>
          <w:color w:val="auto"/>
          <w:sz w:val="24"/>
        </w:rPr>
        <w:fldChar w:fldCharType="end"/>
      </w:r>
      <w:r>
        <w:rPr>
          <w:b w:val="0"/>
          <w:color w:val="auto"/>
          <w:sz w:val="24"/>
        </w:rPr>
        <w:t>.2: Ukázka vyrenderované stránky ve FitLayoutu z označenými boxy z BoxTree.</w:t>
      </w:r>
    </w:p>
    <w:p w:rsidR="00380853" w:rsidRPr="00380853" w:rsidRDefault="00380853" w:rsidP="00380853"/>
    <w:p w:rsidR="00792F84" w:rsidRDefault="00792F84" w:rsidP="00530E56">
      <w:pPr>
        <w:pStyle w:val="Nadpis3"/>
        <w:spacing w:line="312" w:lineRule="auto"/>
      </w:pPr>
      <w:bookmarkStart w:id="36" w:name="_Toc448407840"/>
      <w:r w:rsidRPr="00D47099">
        <w:t>Segmentace</w:t>
      </w:r>
      <w:bookmarkEnd w:id="36"/>
    </w:p>
    <w:p w:rsidR="005C1978" w:rsidRDefault="001C3A92" w:rsidP="00530E56">
      <w:pPr>
        <w:spacing w:line="312" w:lineRule="auto"/>
      </w:pPr>
      <w:r>
        <w:t xml:space="preserve">Modul segmentace </w:t>
      </w:r>
      <w:r w:rsidR="00A2173D">
        <w:t>poskytuje obecný framework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FitLayout je navržen a implementován tak, že je snadno rozšiřitelný o další algoritmy pro segmentaci. </w:t>
      </w:r>
      <w:r w:rsidR="005B2FAE">
        <w:t>Výsledkem segmentace stránky je strom vizuálních oblastí.</w:t>
      </w:r>
    </w:p>
    <w:p w:rsidR="00395DE4" w:rsidRDefault="00395DE4" w:rsidP="00530E56">
      <w:pPr>
        <w:pStyle w:val="Nadpis3"/>
        <w:spacing w:line="312" w:lineRule="auto"/>
      </w:pPr>
      <w:bookmarkStart w:id="37" w:name="_Toc448407841"/>
      <w:r w:rsidRPr="00D47099">
        <w:t>Klasifikace</w:t>
      </w:r>
      <w:bookmarkEnd w:id="37"/>
    </w:p>
    <w:p w:rsidR="006930A5" w:rsidRPr="00D9760C"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[3] nebo dle textových</w:t>
      </w:r>
      <w:r w:rsidR="00D9760C">
        <w:t xml:space="preserve"> vlastností jako v </w:t>
      </w:r>
      <w:r w:rsidR="00D9760C">
        <w:rPr>
          <w:lang w:val="en-US"/>
        </w:rPr>
        <w:t>[4].</w:t>
      </w:r>
    </w:p>
    <w:p w:rsidR="00397D95" w:rsidRDefault="00395DE4" w:rsidP="00530E56">
      <w:pPr>
        <w:pStyle w:val="Nadpis3"/>
        <w:spacing w:line="312" w:lineRule="auto"/>
      </w:pPr>
      <w:bookmarkStart w:id="38" w:name="_Toc448407842"/>
      <w:r w:rsidRPr="00D47099">
        <w:t>Nástroje</w:t>
      </w:r>
      <w:bookmarkEnd w:id="38"/>
    </w:p>
    <w:p w:rsidR="00D2651F" w:rsidRDefault="00B96C05" w:rsidP="00D2651F">
      <w:pPr>
        <w:spacing w:line="312" w:lineRule="auto"/>
      </w:pPr>
      <w:r>
        <w:t xml:space="preserve">Nástroje FitLayoutu umožňují spustit segmentační algoritmy nad danou URL adresou a zkoumat pak výsledky segmentace </w:t>
      </w:r>
      <w:r w:rsidR="00EC0D84">
        <w:t>za pomocí jeho GUI. Příklad takto použitého GUI je na obrázku</w:t>
      </w:r>
      <w:r w:rsidR="003A4208" w:rsidRPr="007614AD">
        <w:t xml:space="preserve"> </w:t>
      </w:r>
      <w:r w:rsidR="00760C7E">
        <w:t>4.</w:t>
      </w:r>
      <w:r w:rsidR="00A95F4D">
        <w:t>3</w:t>
      </w:r>
      <w:r w:rsidR="00A93C63">
        <w:t>.</w:t>
      </w:r>
    </w:p>
    <w:p w:rsidR="002A30DA" w:rsidRDefault="002A30DA" w:rsidP="002A30DA">
      <w:pPr>
        <w:keepNext/>
        <w:spacing w:line="312" w:lineRule="auto"/>
      </w:pPr>
      <w:r>
        <w:rPr>
          <w:noProof/>
        </w:rPr>
        <w:lastRenderedPageBreak/>
        <w:drawing>
          <wp:inline distT="0" distB="0" distL="0" distR="0" wp14:anchorId="2B7144AC" wp14:editId="33643B39">
            <wp:extent cx="5753100" cy="322389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GUI.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inline>
        </w:drawing>
      </w:r>
    </w:p>
    <w:p w:rsidR="002A30DA" w:rsidRPr="002A30DA" w:rsidRDefault="002A30DA" w:rsidP="002A30DA">
      <w:pPr>
        <w:pStyle w:val="Titulek"/>
        <w:jc w:val="center"/>
        <w:rPr>
          <w:b w:val="0"/>
          <w:color w:val="auto"/>
          <w:sz w:val="24"/>
        </w:rPr>
      </w:pPr>
      <w:r w:rsidRPr="002A30DA">
        <w:rPr>
          <w:b w:val="0"/>
          <w:color w:val="auto"/>
          <w:sz w:val="24"/>
        </w:rPr>
        <w:t xml:space="preserve">Obrázek </w:t>
      </w:r>
      <w:r>
        <w:rPr>
          <w:b w:val="0"/>
          <w:color w:val="auto"/>
          <w:sz w:val="24"/>
        </w:rPr>
        <w:t>4.3: Ukázka GUI ve FitLayoutu. Na obrázku jsou vyznačené vizuální bloky nalezené segmentačním algoritmem.</w:t>
      </w:r>
    </w:p>
    <w:p w:rsidR="00D2651F" w:rsidRDefault="00C14C54" w:rsidP="00C1471B">
      <w:pPr>
        <w:pStyle w:val="Nadpis2"/>
        <w:spacing w:line="312" w:lineRule="auto"/>
      </w:pPr>
      <w:bookmarkStart w:id="39" w:name="_Toc448407843"/>
      <w:r>
        <w:t>Práce s</w:t>
      </w:r>
      <w:r w:rsidR="00D2651F">
        <w:t> </w:t>
      </w:r>
      <w:r>
        <w:t>Frameworkem</w:t>
      </w:r>
      <w:bookmarkEnd w:id="39"/>
    </w:p>
    <w:p w:rsidR="00D2651F" w:rsidRDefault="00284A81" w:rsidP="00C1471B">
      <w:pPr>
        <w:spacing w:line="312" w:lineRule="auto"/>
      </w:pPr>
      <w:r>
        <w:t>Než se pustíme do samotné implementace algoritmu</w:t>
      </w:r>
      <w:r w:rsidR="0034671F">
        <w:t>,</w:t>
      </w:r>
      <w:r>
        <w:t xml:space="preserve"> je vhodné seznámit se také s ovládáním Frameworku FitLayout.</w:t>
      </w:r>
      <w:r w:rsidR="0034671F">
        <w:t xml:space="preserve"> </w:t>
      </w:r>
      <w:r w:rsidR="00E34F5B">
        <w:t>Příklad jak vypadá grafické uživatelské rozhraní, jsme si ukázali na obrázku 4.</w:t>
      </w:r>
      <w:r w:rsidR="009923EA">
        <w:t>3</w:t>
      </w:r>
      <w:r w:rsidR="00E34F5B">
        <w:t xml:space="preserve">. Avšak je vhodné si taktéž </w:t>
      </w:r>
      <w:r w:rsidR="00652994">
        <w:t>sdělit</w:t>
      </w:r>
      <w:r w:rsidR="00E34F5B">
        <w:t xml:space="preserve">, jak Framework funguje při segmentaci. </w:t>
      </w:r>
      <w:r w:rsidR="00B810EA">
        <w:t xml:space="preserve">Důležitými dvěma prvky při segmentaci za použití Frameworku jsou </w:t>
      </w:r>
      <w:r w:rsidR="00B810EA" w:rsidRPr="00B810EA">
        <w:rPr>
          <w:i/>
        </w:rPr>
        <w:t>BoxTree</w:t>
      </w:r>
      <w:r w:rsidR="00B810EA">
        <w:t xml:space="preserve"> a </w:t>
      </w:r>
      <w:r w:rsidR="00B810EA" w:rsidRPr="00B810EA">
        <w:rPr>
          <w:i/>
        </w:rPr>
        <w:t>AreaTree</w:t>
      </w:r>
      <w:r w:rsidR="00B810EA">
        <w:t xml:space="preserve">. </w:t>
      </w:r>
    </w:p>
    <w:p w:rsidR="009A1350" w:rsidRDefault="009A1350" w:rsidP="00C1471B">
      <w:pPr>
        <w:spacing w:line="312" w:lineRule="auto"/>
      </w:pPr>
      <w:r>
        <w:tab/>
        <w:t xml:space="preserve">Prvně jmenovaný prvek vzniká přímo ze vstupní stránky. Odpovídá tak DOM stromu stránky. </w:t>
      </w:r>
      <w:r w:rsidR="000E42E9" w:rsidRPr="000E42E9">
        <w:rPr>
          <w:i/>
        </w:rPr>
        <w:t>BoxTree</w:t>
      </w:r>
      <w:r w:rsidR="000E42E9">
        <w:rPr>
          <w:i/>
        </w:rPr>
        <w:t xml:space="preserve"> </w:t>
      </w:r>
      <w:r w:rsidR="000E42E9">
        <w:t xml:space="preserve">získáme ze vstupní webové stránky za pomocí renderovacího nástroje. Ten je v případě FrameWorku CSSBox, který byl popsán výše v kapitole 4.1.1. </w:t>
      </w:r>
      <w:r w:rsidR="00825416">
        <w:t xml:space="preserve">Když to tedy shrneme, můžeme říct, že </w:t>
      </w:r>
      <w:r w:rsidR="00825416">
        <w:rPr>
          <w:i/>
        </w:rPr>
        <w:t>BoxTree</w:t>
      </w:r>
      <w:r w:rsidR="00825416">
        <w:t xml:space="preserve"> je strom boxů, které odpovídají prvkům v DOM stromu vstupní webové stránky.</w:t>
      </w:r>
    </w:p>
    <w:p w:rsidR="00825416" w:rsidRPr="00C84F0B" w:rsidRDefault="00825416" w:rsidP="00C1471B">
      <w:pPr>
        <w:spacing w:line="312" w:lineRule="auto"/>
      </w:pPr>
      <w:r>
        <w:tab/>
        <w:t xml:space="preserve">Naopak </w:t>
      </w:r>
      <w:r>
        <w:rPr>
          <w:i/>
        </w:rPr>
        <w:t>AreaTree</w:t>
      </w:r>
      <w:r>
        <w:t xml:space="preserve"> je strom vizuálních oblastí, které získáme převodem z </w:t>
      </w:r>
      <w:r>
        <w:rPr>
          <w:i/>
        </w:rPr>
        <w:t>BoxTree</w:t>
      </w:r>
      <w:r>
        <w:t xml:space="preserve">. </w:t>
      </w:r>
      <w:r w:rsidR="00F076F6">
        <w:rPr>
          <w:i/>
        </w:rPr>
        <w:t>AreaTree</w:t>
      </w:r>
      <w:r w:rsidR="00F076F6">
        <w:t xml:space="preserve"> se používá jako vstupní parametr do všech algoritmu pro segmentaci webových stránek ve Frameworku FitLayout. Je taktéž výstupem těchto algoritmů. </w:t>
      </w:r>
      <w:r w:rsidR="00C84F0B">
        <w:t xml:space="preserve">Na obrázku </w:t>
      </w:r>
      <w:r w:rsidR="00C84F0B" w:rsidRPr="00C84F0B">
        <w:rPr>
          <w:color w:val="FF0000"/>
        </w:rPr>
        <w:t>VLOZIT</w:t>
      </w:r>
      <w:r w:rsidR="00C84F0B">
        <w:rPr>
          <w:color w:val="FF0000"/>
        </w:rPr>
        <w:t xml:space="preserve"> </w:t>
      </w:r>
      <w:r w:rsidR="00C84F0B">
        <w:t xml:space="preserve">můžeme vidět obecně, jak Framework funguje při segmentaci webových stránek. </w:t>
      </w:r>
    </w:p>
    <w:p w:rsidR="00C84F0B" w:rsidRDefault="00C84F0B" w:rsidP="00C1471B">
      <w:pPr>
        <w:spacing w:line="312" w:lineRule="auto"/>
      </w:pPr>
    </w:p>
    <w:p w:rsidR="00553201" w:rsidRDefault="00553201" w:rsidP="00C94A03">
      <w:pPr>
        <w:keepNext/>
        <w:spacing w:line="312" w:lineRule="auto"/>
      </w:pPr>
      <w:r>
        <w:rPr>
          <w:noProof/>
        </w:rPr>
        <w:lastRenderedPageBreak/>
        <w:drawing>
          <wp:inline distT="0" distB="0" distL="0" distR="0" wp14:anchorId="79EC1603" wp14:editId="71156A19">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4">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Pr="00553201" w:rsidRDefault="00553201" w:rsidP="00553201">
      <w:pPr>
        <w:pStyle w:val="Titulek"/>
        <w:jc w:val="center"/>
        <w:rPr>
          <w:b w:val="0"/>
          <w:color w:val="auto"/>
          <w:sz w:val="24"/>
        </w:rPr>
      </w:pPr>
      <w:r w:rsidRPr="00553201">
        <w:rPr>
          <w:b w:val="0"/>
          <w:color w:val="auto"/>
          <w:sz w:val="24"/>
        </w:rPr>
        <w:t>Obrázek</w:t>
      </w:r>
      <w:r>
        <w:rPr>
          <w:b w:val="0"/>
          <w:color w:val="auto"/>
          <w:sz w:val="24"/>
        </w:rPr>
        <w:t xml:space="preserve"> 4.</w:t>
      </w:r>
      <w:r w:rsidR="000133C3">
        <w:rPr>
          <w:b w:val="0"/>
          <w:color w:val="auto"/>
          <w:sz w:val="24"/>
        </w:rPr>
        <w:t>4</w:t>
      </w:r>
      <w:r w:rsidR="009A1A06">
        <w:rPr>
          <w:b w:val="0"/>
          <w:color w:val="auto"/>
          <w:sz w:val="24"/>
        </w:rPr>
        <w:t>: Obecné znázornění Frameworku FitLayout při provádění segmentace.</w:t>
      </w:r>
    </w:p>
    <w:p w:rsidR="00D2651F" w:rsidRPr="00D66D9E" w:rsidRDefault="00D2651F" w:rsidP="00D66D9E">
      <w:pPr>
        <w:spacing w:line="312" w:lineRule="auto"/>
        <w:rPr>
          <w:color w:val="FF0000"/>
        </w:rPr>
      </w:pPr>
      <w:r>
        <w:br w:type="page"/>
      </w:r>
    </w:p>
    <w:p w:rsidR="0036298D" w:rsidRDefault="00B533E6" w:rsidP="00895EBD">
      <w:pPr>
        <w:pStyle w:val="Nadpis1"/>
        <w:spacing w:line="312" w:lineRule="auto"/>
      </w:pPr>
      <w:bookmarkStart w:id="40" w:name="_Toc448407844"/>
      <w:r>
        <w:lastRenderedPageBreak/>
        <w:t>Implementace algoritmu</w:t>
      </w:r>
      <w:bookmarkEnd w:id="40"/>
    </w:p>
    <w:p w:rsidR="0036298D" w:rsidRDefault="00AF7D23" w:rsidP="00895EBD">
      <w:pPr>
        <w:pStyle w:val="Odstavecprvn"/>
        <w:spacing w:line="312" w:lineRule="auto"/>
      </w:pPr>
      <w:r>
        <w:t xml:space="preserve">Doposud jsme se v práci soustředili pouze na teoretickou stránku použitého segmentačního algoritmu a je tedy vhodné říci </w:t>
      </w:r>
      <w:r w:rsidR="00DE11E5">
        <w:t xml:space="preserve">něco </w:t>
      </w:r>
      <w:r>
        <w:t xml:space="preserve">i o jeho implementaci. K tomuto slouží tato kapitola, </w:t>
      </w:r>
      <w:r w:rsidR="00DE11E5">
        <w:t xml:space="preserve">kde se zaměříme na popis implementace jednotlivých částí segmentační metody. </w:t>
      </w:r>
    </w:p>
    <w:p w:rsidR="005F4AE3" w:rsidRDefault="005F4AE3" w:rsidP="00DA1029">
      <w:pPr>
        <w:pStyle w:val="Odstavecdal"/>
        <w:spacing w:line="312" w:lineRule="auto"/>
        <w:ind w:firstLine="708"/>
        <w:rPr>
          <w:color w:val="FF0000"/>
        </w:rPr>
      </w:pPr>
      <w:r>
        <w:t xml:space="preserve">Implementace byla vytvořena jako samostatný projekt, který spolupracuje s Frameworkem FitLayout. </w:t>
      </w:r>
      <w:r w:rsidR="00C54CB0">
        <w:t xml:space="preserve">Skládá se z hlavní třídy, která řídí celý algoritmus a provádí jej podle uvedených postupů v kapitole 3. </w:t>
      </w:r>
      <w:r w:rsidR="00BF3E19" w:rsidRPr="00BF3E19">
        <w:rPr>
          <w:color w:val="FF0000"/>
        </w:rPr>
        <w:t>Tady ještě něco vymyslet</w:t>
      </w:r>
    </w:p>
    <w:p w:rsidR="00BF3E19" w:rsidRDefault="00BF3E19" w:rsidP="00DA1029">
      <w:pPr>
        <w:pStyle w:val="Odstavecdal"/>
        <w:spacing w:line="312" w:lineRule="auto"/>
        <w:ind w:firstLine="708"/>
      </w:pPr>
      <w:r>
        <w:t xml:space="preserve">V dalších podkapitolách si rozebereme jednotlivé části algoritmu z hlediska implementační části. Zaměříme se především na záludnosti, s kterými jsme se museli vypořádat a zároveň na jejich řešení. </w:t>
      </w:r>
    </w:p>
    <w:p w:rsidR="00F55100" w:rsidRDefault="001B74A7" w:rsidP="00F55100">
      <w:pPr>
        <w:pStyle w:val="Nadpis2"/>
      </w:pPr>
      <w:bookmarkStart w:id="41" w:name="_Toc448407845"/>
      <w:r>
        <w:t>Sousednost bloků</w:t>
      </w:r>
      <w:bookmarkEnd w:id="41"/>
    </w:p>
    <w:p w:rsidR="00536CBA" w:rsidRPr="00536CBA" w:rsidRDefault="007F4271" w:rsidP="00536CBA">
      <w:pPr>
        <w:pStyle w:val="Odstavecprvn"/>
        <w:spacing w:line="312" w:lineRule="auto"/>
      </w:pPr>
      <w:r>
        <w:t xml:space="preserve">Důležitou částí implementace segmentačního algoritmu podle vizuálních vlastností stránky je výpočet </w:t>
      </w:r>
      <w:r w:rsidRPr="0053374A">
        <w:t xml:space="preserve">průměrného Seam Degree.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seam degree.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2" w:name="_Toc448407846"/>
      <w:r>
        <w:t>Nesousedící bloky</w:t>
      </w:r>
      <w:bookmarkEnd w:id="42"/>
    </w:p>
    <w:p w:rsidR="00995B42" w:rsidRDefault="00966127" w:rsidP="00A13265">
      <w:pPr>
        <w:spacing w:line="312" w:lineRule="auto"/>
      </w:pPr>
      <w:r>
        <w:t>Nejdříve než začneme počítat seam degree pro dva dané bloky, potřebujeme určit</w:t>
      </w:r>
      <w:r w:rsidR="006C30FC">
        <w:t>,</w:t>
      </w:r>
      <w:r>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Na obrázku je patrné, že uvažované bloky jsou zvýrazněné tučněji. </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w:lastRenderedPageBreak/>
        <mc:AlternateContent>
          <mc:Choice Requires="wps">
            <w:drawing>
              <wp:anchor distT="0" distB="0" distL="114300" distR="114300" simplePos="0" relativeHeight="251684864" behindDoc="0" locked="0" layoutInCell="1" allowOverlap="1" wp14:anchorId="7C5BD939" wp14:editId="6AA95245">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sidR="00560591">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0"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" stroked="f">
                <v:textbox style="mso-fit-shape-to-text:t" inset="0,0,0,0">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sidR="00560591">
                        <w:rPr>
                          <w:b w:val="0"/>
                          <w:color w:val="auto"/>
                          <w:sz w:val="24"/>
                        </w:rPr>
                        <w:t>5.1</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7CC616ED" wp14:editId="566A7796">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5">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36B2A82E" wp14:editId="7EEAB4DD">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6">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16E71811" wp14:editId="3A930D75">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B7137C" w:rsidRPr="00456AA4" w:rsidRDefault="00560591" w:rsidP="00456AA4">
                            <w:pPr>
                              <w:pStyle w:val="Titulek"/>
                              <w:jc w:val="center"/>
                              <w:rPr>
                                <w:b w:val="0"/>
                                <w:noProof/>
                                <w:color w:val="auto"/>
                                <w:sz w:val="36"/>
                                <w:szCs w:val="24"/>
                              </w:rPr>
                            </w:pPr>
                            <w:r>
                              <w:rPr>
                                <w:b w:val="0"/>
                                <w:color w:val="auto"/>
                                <w:sz w:val="24"/>
                              </w:rPr>
                              <w:t>Obrázek 5.2</w:t>
                            </w:r>
                            <w:r w:rsidR="00B7137C"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1"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" stroked="f">
                <v:textbox style="mso-fit-shape-to-text:t" inset="0,0,0,0">
                  <w:txbxContent>
                    <w:p w:rsidR="00B7137C" w:rsidRPr="00456AA4" w:rsidRDefault="00560591" w:rsidP="00456AA4">
                      <w:pPr>
                        <w:pStyle w:val="Titulek"/>
                        <w:jc w:val="center"/>
                        <w:rPr>
                          <w:b w:val="0"/>
                          <w:noProof/>
                          <w:color w:val="auto"/>
                          <w:sz w:val="36"/>
                          <w:szCs w:val="24"/>
                        </w:rPr>
                      </w:pPr>
                      <w:r>
                        <w:rPr>
                          <w:b w:val="0"/>
                          <w:color w:val="auto"/>
                          <w:sz w:val="24"/>
                        </w:rPr>
                        <w:t>Obrázek 5.2</w:t>
                      </w:r>
                      <w:r w:rsidR="00B7137C" w:rsidRPr="00456AA4">
                        <w:rPr>
                          <w:b w:val="0"/>
                          <w:color w:val="auto"/>
                          <w:sz w:val="24"/>
                        </w:rPr>
                        <w:t>: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jsme vyřešili za pomocí souřadnic krajních bodů obou bloků. </w:t>
      </w:r>
      <w:r w:rsidR="00FA4F19">
        <w:t xml:space="preserve">Musíme porovnat jak souřadnice pro vertikální sousednost, tak i pro horizontální. </w:t>
      </w:r>
      <w:r w:rsidR="00F575E8">
        <w:t>Na obráz</w:t>
      </w:r>
      <w:r w:rsidR="000B42A5">
        <w:t xml:space="preserve">cích </w:t>
      </w:r>
      <w:r w:rsidR="00560591">
        <w:t>5.3</w:t>
      </w:r>
      <w:r w:rsidR="000B42A5">
        <w:t xml:space="preserve">. A </w:t>
      </w:r>
      <w:r w:rsidR="00560591">
        <w:t>5.4</w:t>
      </w:r>
      <w:r w:rsidR="000B42A5">
        <w:t xml:space="preserve">. </w:t>
      </w:r>
      <w:r w:rsidR="00EA0609">
        <w:t xml:space="preserve">je vidět,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w:t>
      </w:r>
      <w:r w:rsidR="00560591">
        <w:t>i můžeme vidět na obrázku č. 5.5</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0679B24C" wp14:editId="05B9D22C">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7">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44C09D2E" wp14:editId="2C5AB438">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8">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 xml:space="preserve">Obrázek </w:t>
      </w:r>
      <w:r w:rsidR="00560591">
        <w:rPr>
          <w:b w:val="0"/>
          <w:color w:val="auto"/>
          <w:sz w:val="24"/>
        </w:rPr>
        <w:t>5.3</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7436D6B0" wp14:editId="76D70EB4">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sidR="00560591">
                              <w:rPr>
                                <w:b w:val="0"/>
                                <w:color w:val="auto"/>
                                <w:sz w:val="24"/>
                              </w:rPr>
                              <w:t>5.4</w:t>
                            </w:r>
                            <w:r>
                              <w:rPr>
                                <w:b w:val="0"/>
                                <w:color w:val="auto"/>
                                <w:sz w:val="24"/>
                              </w:rPr>
                              <w:t>: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2"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" stroked="f">
                <v:textbox style="mso-fit-shape-to-text:t" inset="0,0,0,0">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sidR="00560591">
                        <w:rPr>
                          <w:b w:val="0"/>
                          <w:color w:val="auto"/>
                          <w:sz w:val="24"/>
                        </w:rPr>
                        <w:t>5.4</w:t>
                      </w:r>
                      <w:r>
                        <w:rPr>
                          <w:b w:val="0"/>
                          <w:color w:val="auto"/>
                          <w:sz w:val="24"/>
                        </w:rPr>
                        <w:t>: Ukázka nesousedících bloků. Blok 2 se nachází vpravo a blok vlevo.</w:t>
                      </w:r>
                    </w:p>
                  </w:txbxContent>
                </v:textbox>
              </v:shape>
            </w:pict>
          </mc:Fallback>
        </mc:AlternateContent>
      </w:r>
    </w:p>
    <w:bookmarkStart w:id="43" w:name="_Toc447887853"/>
    <w:bookmarkStart w:id="44" w:name="_Toc447911734"/>
    <w:bookmarkStart w:id="45" w:name="_Toc448224308"/>
    <w:bookmarkStart w:id="46" w:name="_Toc448397667"/>
    <w:bookmarkStart w:id="47" w:name="_Toc448407847"/>
    <w:p w:rsidR="00EB02CF" w:rsidRDefault="00EB02CF" w:rsidP="00EB02CF">
      <w:pPr>
        <w:pStyle w:val="Nadpis3"/>
        <w:numPr>
          <w:ilvl w:val="0"/>
          <w:numId w:val="0"/>
        </w:numPr>
        <w:ind w:left="1134" w:hanging="1134"/>
      </w:pPr>
      <w:r>
        <w:rPr>
          <w:noProof/>
        </w:rPr>
        <w:lastRenderedPageBreak/>
        <mc:AlternateContent>
          <mc:Choice Requires="wps">
            <w:drawing>
              <wp:anchor distT="0" distB="0" distL="114300" distR="114300" simplePos="0" relativeHeight="251695104" behindDoc="0" locked="0" layoutInCell="1" allowOverlap="1" wp14:anchorId="52AF5058" wp14:editId="2AAA3250">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sidR="00560591">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3"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" stroked="f">
                <v:textbox style="mso-fit-shape-to-text:t" inset="0,0,0,0">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sidR="00560591">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5E58E194" wp14:editId="12D2E5A7">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3"/>
      <w:bookmarkEnd w:id="44"/>
      <w:bookmarkEnd w:id="45"/>
      <w:bookmarkEnd w:id="46"/>
      <w:bookmarkEnd w:id="47"/>
    </w:p>
    <w:p w:rsidR="009254B3" w:rsidRDefault="0093301F" w:rsidP="00A92EC8">
      <w:pPr>
        <w:pStyle w:val="Nadpis3"/>
      </w:pPr>
      <w:bookmarkStart w:id="48" w:name="_Toc448407848"/>
      <w:r>
        <w:t>Sousedící bloky</w:t>
      </w:r>
      <w:bookmarkEnd w:id="48"/>
    </w:p>
    <w:p w:rsidR="009254B3" w:rsidRDefault="00CD2C19" w:rsidP="0093301F">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3301F">
      <w:pPr>
        <w:pStyle w:val="Nadpis4"/>
      </w:pPr>
      <w:r>
        <w:t xml:space="preserve">Horizontální sousednost </w:t>
      </w:r>
    </w:p>
    <w:p w:rsidR="0093301F" w:rsidRDefault="00755EDC" w:rsidP="00F94F83">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r w:rsidR="004F7EA1" w:rsidRPr="00F94F83">
        <w:rPr>
          <w:i/>
        </w:rPr>
        <w:t>SeamLength</w:t>
      </w:r>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333A8FF7" wp14:editId="68B1C6AD">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30">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7101A744" wp14:editId="677AD011">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1">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r w:rsidR="00031594" w:rsidRPr="00F94F83">
        <w:rPr>
          <w:i/>
        </w:rPr>
        <w:t>SeamLength</w:t>
      </w:r>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024CCB45" wp14:editId="571ECD83">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2">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5D8D68BA" wp14:editId="14F7936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3">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B4354" w:rsidRDefault="009B4354" w:rsidP="009B4354">
      <w:pPr>
        <w:spacing w:line="312" w:lineRule="auto"/>
      </w:pPr>
      <w:r>
        <w:t>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Seam Degree pro aktuálně dané dva bloky.</w:t>
      </w:r>
      <w:r w:rsidR="00A70FDE">
        <w:t xml:space="preserve"> </w:t>
      </w:r>
      <w:r w:rsidR="00761563">
        <w:t xml:space="preserve">Dle algoritmu popsaného v kapitole 3. můžeme dále spočítat průměrnou hodnotu Seam Degree pro všechny bloky uvnitř právě zpracovávaného bloku. V tabulce </w:t>
      </w:r>
      <w:r w:rsidR="004D1620">
        <w:t>3.</w:t>
      </w:r>
      <w:r w:rsidR="00761563">
        <w:t>1. lze vidět, kterého kroku se tento výpočet týká. Pokud vypočítaná hodnota nesplňuje zadanou podmínku</w:t>
      </w:r>
      <w:r w:rsidR="00C55A7C">
        <w:t>,</w:t>
      </w:r>
      <w:r w:rsidR="00761563">
        <w:t xml:space="preserve"> přechází se na následující krok.</w:t>
      </w:r>
    </w:p>
    <w:p w:rsidR="001B74A7" w:rsidRDefault="001B74A7" w:rsidP="00A13265">
      <w:pPr>
        <w:pStyle w:val="Nadpis2"/>
        <w:spacing w:line="312" w:lineRule="auto"/>
      </w:pPr>
      <w:bookmarkStart w:id="49" w:name="_Toc448407849"/>
      <w:r>
        <w:t>Vizuální obsah bloků</w:t>
      </w:r>
      <w:bookmarkEnd w:id="49"/>
    </w:p>
    <w:p w:rsidR="001B74A7" w:rsidRDefault="00ED18A4" w:rsidP="002501D5">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2501D5">
      <w:pPr>
        <w:pStyle w:val="Odstavecdal"/>
        <w:spacing w:line="312" w:lineRule="auto"/>
      </w:pPr>
    </w:p>
    <w:p w:rsidR="003D607A" w:rsidRDefault="003D607A" w:rsidP="002501D5">
      <w:pPr>
        <w:pStyle w:val="Odstavecdal"/>
        <w:spacing w:line="312" w:lineRule="auto"/>
      </w:pPr>
    </w:p>
    <w:p w:rsidR="003D607A" w:rsidRDefault="003D607A" w:rsidP="002501D5">
      <w:pPr>
        <w:pStyle w:val="Odstavecdal"/>
        <w:spacing w:line="312" w:lineRule="auto"/>
      </w:pPr>
    </w:p>
    <w:p w:rsidR="003D607A" w:rsidRDefault="003D607A" w:rsidP="003D607A">
      <w:pPr>
        <w:pStyle w:val="Nadpis3"/>
      </w:pPr>
      <w:bookmarkStart w:id="50" w:name="_Toc448407850"/>
      <w:r>
        <w:lastRenderedPageBreak/>
        <w:t>Vektory obsahu</w:t>
      </w:r>
      <w:bookmarkEnd w:id="50"/>
    </w:p>
    <w:p w:rsidR="006D38BB" w:rsidRDefault="00E47FF0" w:rsidP="009F7B84">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r w:rsidR="00C53C95">
        <w:t xml:space="preserve">Potřebujeme tedy 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9F7B84">
      <w:pPr>
        <w:spacing w:line="312" w:lineRule="auto"/>
      </w:pPr>
      <w:r>
        <w:tab/>
      </w:r>
      <w:r w:rsidR="008D492D">
        <w:t xml:space="preserve">Pokud chceme zjistit obsah bloku přímo ve Frameworku FitLayout, musíme přistoupit k Boxu daného bloku. </w:t>
      </w:r>
      <w:r w:rsidR="001D6905">
        <w:t>To znamená, že si ve</w:t>
      </w:r>
      <w:r w:rsidR="003938CA">
        <w:t>z</w:t>
      </w:r>
      <w:r w:rsidR="001D6905">
        <w:t>meme DOM uzel toho bloku za pomoc</w:t>
      </w:r>
      <w:r w:rsidR="00DA619C">
        <w:t>í</w:t>
      </w:r>
      <w:r w:rsidR="001D6905">
        <w:t xml:space="preserve"> Box Tree, který byl popsán v kapitole 4. a můžeme pak pomocí metod přistoupit přímo k hodnotě určující typ obsahu toho bloku. </w:t>
      </w:r>
    </w:p>
    <w:p w:rsidR="009D0DA3" w:rsidRPr="00C14C54" w:rsidRDefault="009D0DA3" w:rsidP="009F7B84">
      <w:pPr>
        <w:spacing w:line="312" w:lineRule="auto"/>
      </w:pPr>
    </w:p>
    <w:p w:rsidR="009D0DA3" w:rsidRDefault="009D0DA3" w:rsidP="009D0DA3">
      <w:pPr>
        <w:keepNext/>
        <w:spacing w:line="312" w:lineRule="auto"/>
      </w:pPr>
      <w:r>
        <w:rPr>
          <w:noProof/>
        </w:rPr>
        <w:drawing>
          <wp:inline distT="0" distB="0" distL="0" distR="0" wp14:anchorId="617B1D9B" wp14:editId="4B2BBA5F">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4">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A84F4E" w:rsidRPr="009D0DA3" w:rsidRDefault="009D0DA3" w:rsidP="005F007E">
      <w:pPr>
        <w:pStyle w:val="Titulek"/>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pPr>
        <w:jc w:val="left"/>
      </w:pPr>
      <w:r>
        <w:br w:type="page"/>
      </w:r>
    </w:p>
    <w:p w:rsidR="003D607A" w:rsidRDefault="00A84F4E" w:rsidP="009F7B84">
      <w:pPr>
        <w:pStyle w:val="Nadpis3"/>
        <w:spacing w:line="312" w:lineRule="auto"/>
      </w:pPr>
      <w:bookmarkStart w:id="51" w:name="_Toc448407851"/>
      <w:r>
        <w:lastRenderedPageBreak/>
        <w:t>Podobnost obsahu</w:t>
      </w:r>
      <w:bookmarkEnd w:id="51"/>
    </w:p>
    <w:p w:rsidR="00A84F4E" w:rsidRDefault="00965C54" w:rsidP="009F7B84">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Ten se skládá z několika výpočtů, které jsme si již definovali v kapitole 3. K výpočtu podobnosti obsahu tedy potřebujeme další dvě pomocné hodnoty. Jedná se o kosínovou podobnost a váhu.</w:t>
      </w:r>
      <w:r w:rsidR="00702591">
        <w:t xml:space="preserve"> </w:t>
      </w:r>
    </w:p>
    <w:p w:rsidR="0031427D" w:rsidRDefault="0031427D" w:rsidP="009F7B84">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kosínovou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9F7B84">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9F7B84">
      <w:pPr>
        <w:spacing w:line="312" w:lineRule="auto"/>
      </w:pPr>
      <w:r>
        <w:tab/>
        <w:t>Máme-li hodnotu kosínové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9F7B84">
      <w:pPr>
        <w:pStyle w:val="Nadpis2"/>
        <w:spacing w:line="312" w:lineRule="auto"/>
      </w:pPr>
      <w:bookmarkStart w:id="52" w:name="_Toc448407852"/>
      <w:r>
        <w:t>Řízení algoritmu</w:t>
      </w:r>
      <w:bookmarkEnd w:id="52"/>
    </w:p>
    <w:p w:rsidR="007368C8" w:rsidRDefault="00A121FA" w:rsidP="001C4B87">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1C4B87">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r w:rsidR="001D5418" w:rsidRPr="001D5418">
        <w:rPr>
          <w:rFonts w:ascii="Courier New" w:hAnsi="Courier New" w:cs="Courier New"/>
        </w:rPr>
        <w:t>VisualSemanticsOperator</w:t>
      </w:r>
      <w:r w:rsidR="001D5418">
        <w:rPr>
          <w:rFonts w:ascii="Courier New" w:hAnsi="Courier New" w:cs="Courier New"/>
        </w:rPr>
        <w:t xml:space="preserve"> </w:t>
      </w:r>
      <w:r w:rsidR="001D5418">
        <w:t xml:space="preserve">a rozšiřuje rozhraní </w:t>
      </w:r>
      <w:r w:rsidR="001D5418" w:rsidRPr="001D5418">
        <w:rPr>
          <w:rFonts w:ascii="Courier New" w:hAnsi="Courier New" w:cs="Courier New"/>
        </w:rPr>
        <w:t>BaseOperator</w:t>
      </w:r>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1C4B87">
      <w:pPr>
        <w:spacing w:line="312" w:lineRule="auto"/>
      </w:pPr>
      <w:r>
        <w:tab/>
      </w:r>
      <w:r w:rsidRPr="00870E4E">
        <w:t xml:space="preserve">Po spuštění algoritmu se jako první volá metoda </w:t>
      </w:r>
      <w:r w:rsidRPr="00870E4E">
        <w:rPr>
          <w:rFonts w:ascii="Courier New" w:hAnsi="Courier New" w:cs="Courier New"/>
        </w:rPr>
        <w:t>Apply()</w:t>
      </w:r>
      <w:r w:rsidR="00870E4E" w:rsidRPr="00870E4E">
        <w:t xml:space="preserve">.Této metodě je předán jako vstupní parametr </w:t>
      </w:r>
      <w:r w:rsidR="00870E4E" w:rsidRPr="00870E4E">
        <w:rPr>
          <w:i/>
        </w:rPr>
        <w:t>AreaTree</w:t>
      </w:r>
      <w:r w:rsidR="00870E4E">
        <w:t xml:space="preserve">, který je velmi blízký DOM stromu, jenž je brán jako vstupní prvek našeho algoritmu. </w:t>
      </w:r>
      <w:r w:rsidR="007D35CE">
        <w:t xml:space="preserve">Poté můžeme začít s algoritmem. Ten řídí metoda </w:t>
      </w:r>
      <w:r w:rsidR="007D35CE" w:rsidRPr="000A2752">
        <w:rPr>
          <w:rFonts w:ascii="Courier New" w:hAnsi="Courier New" w:cs="Courier New"/>
        </w:rPr>
        <w:t>makeSegmentation</w:t>
      </w:r>
      <w:r w:rsidR="007D35CE">
        <w:t xml:space="preserve">. Ta obdrží kořenový uzel stromu a nad ním spustí rekurzivní metodu </w:t>
      </w:r>
      <w:r w:rsidR="007D35CE" w:rsidRPr="000A2752">
        <w:rPr>
          <w:rFonts w:ascii="Courier New" w:hAnsi="Courier New" w:cs="Courier New"/>
        </w:rPr>
        <w:t>runAlgorithm</w:t>
      </w:r>
      <w:r w:rsidR="007D35CE">
        <w:t xml:space="preserve">, která prochází celý strom a podle pravidel v tabulce </w:t>
      </w:r>
      <w:r w:rsidR="00F6272E">
        <w:t>3.</w:t>
      </w:r>
      <w:r w:rsidR="007D35CE">
        <w:t>1. řeší dělení jednotlivých prvků vstupního stromu. Což jsou i naše bloky.</w:t>
      </w:r>
      <w:r w:rsidR="0088401B">
        <w:t xml:space="preserve"> </w:t>
      </w:r>
    </w:p>
    <w:p w:rsidR="001D5418" w:rsidRPr="00870E4E" w:rsidRDefault="0088401B" w:rsidP="001C4B87">
      <w:pPr>
        <w:spacing w:line="312" w:lineRule="auto"/>
      </w:pPr>
      <w:r>
        <w:lastRenderedPageBreak/>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r w:rsidR="00D51714" w:rsidRPr="00D51714">
        <w:rPr>
          <w:i/>
        </w:rPr>
        <w:t>AreaTree</w:t>
      </w:r>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h</w:t>
      </w:r>
      <w:r w:rsidR="00562D69">
        <w:t>i</w:t>
      </w:r>
      <w:r w:rsidR="00FF3C43">
        <w:t>earch</w:t>
      </w:r>
      <w:r w:rsidR="00E370BB">
        <w:t>ic</w:t>
      </w:r>
      <w:r w:rsidR="00FF3C43">
        <w:t>ky uspořádán.</w:t>
      </w:r>
      <w:r w:rsidR="00897781">
        <w:t xml:space="preserve"> Na obrázku </w:t>
      </w:r>
      <w:r w:rsidR="00FD65A8" w:rsidRPr="00FD65A8">
        <w:t xml:space="preserve">č. </w:t>
      </w:r>
      <w:r w:rsidR="00D72DBF">
        <w:t>5.11</w:t>
      </w:r>
      <w:r w:rsidR="00897781" w:rsidRPr="00FD65A8">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7AE51CE2" wp14:editId="4291F39A">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5">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BD2ED5" w:rsidRDefault="00BD2ED5" w:rsidP="00B30984">
      <w:pPr>
        <w:pStyle w:val="Odstavecdal"/>
        <w:ind w:firstLine="0"/>
        <w:rPr>
          <w:color w:val="FF0000"/>
        </w:rPr>
      </w:pPr>
    </w:p>
    <w:p w:rsidR="00B30984" w:rsidRPr="00B30984" w:rsidRDefault="00B30984" w:rsidP="00B30984">
      <w:pPr>
        <w:pStyle w:val="Odstavecdal"/>
        <w:ind w:firstLine="0"/>
      </w:pPr>
      <w:r w:rsidRPr="00B30984">
        <w:rPr>
          <w:color w:val="FF0000"/>
        </w:rPr>
        <w:t>CO TAKHLE VLOZIT GRAF TAKÉ JAK SE PROCHAZI REKURZIVNE STROM</w:t>
      </w:r>
    </w:p>
    <w:p w:rsidR="00ED18A4" w:rsidRDefault="00ED18A4" w:rsidP="009F7B84">
      <w:pPr>
        <w:pStyle w:val="Nadpis2"/>
        <w:spacing w:line="312" w:lineRule="auto"/>
      </w:pPr>
      <w:bookmarkStart w:id="53" w:name="_Toc448407853"/>
      <w:r>
        <w:t>Vstup a výstup algoritmu</w:t>
      </w:r>
      <w:bookmarkEnd w:id="53"/>
    </w:p>
    <w:p w:rsidR="004C7CB2" w:rsidRPr="008D44C6"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renderovací nástroj. </w:t>
      </w:r>
      <w:r w:rsidR="00B0255C">
        <w:t>Vstupní stránka se převede na Box Tree, který je shodný s DOM stromem</w:t>
      </w:r>
      <w:r w:rsidR="00197EF8">
        <w:t>,</w:t>
      </w:r>
      <w:r w:rsidR="00B0255C">
        <w:t xml:space="preserve"> a ta se poté převede na</w:t>
      </w:r>
      <w:r w:rsidR="00197EF8">
        <w:t xml:space="preserve"> totožný</w:t>
      </w:r>
      <w:r w:rsidR="00B0255C">
        <w:t xml:space="preserve"> Area Tree, který přijímá na vstup náš algoritmus. </w:t>
      </w:r>
      <w:r w:rsidR="00763FC6">
        <w:t xml:space="preserve">Na následujících obrázcích můžeme vidět, jak vypadají vstupní a výstupní </w:t>
      </w:r>
      <w:r w:rsidR="00A06B98">
        <w:t>prvky</w:t>
      </w:r>
      <w:r w:rsidR="00763FC6">
        <w:t xml:space="preserve"> a taktéž jejich odpovídající stromy. </w:t>
      </w:r>
      <w:r w:rsidR="008D44C6">
        <w:t xml:space="preserve">U </w:t>
      </w:r>
      <w:r w:rsidR="008D44C6">
        <w:rPr>
          <w:i/>
        </w:rPr>
        <w:t>BoxTree</w:t>
      </w:r>
      <w:r w:rsidR="008D44C6">
        <w:t xml:space="preserve"> se jedná o webovou stránku jako vstupní prvek a výstupním je strom.</w:t>
      </w:r>
      <w:r w:rsidR="005F091C">
        <w:t xml:space="preserve"> To můžeme vidět na obrázku 5.12, kde je část webové stránky a vyznačené zeleně </w:t>
      </w:r>
      <w:r w:rsidR="005F091C">
        <w:lastRenderedPageBreak/>
        <w:t>nalezené prvky v BoxTree. Dále pak je zde část BoxTree, který odpovídá žlutě vyznačené části.</w:t>
      </w:r>
      <w:r w:rsidR="008D44C6">
        <w:t xml:space="preserve"> Kdežto u </w:t>
      </w:r>
      <w:r w:rsidR="008D44C6">
        <w:rPr>
          <w:i/>
        </w:rPr>
        <w:t xml:space="preserve">AreaTree </w:t>
      </w:r>
      <w:r w:rsidR="008D44C6">
        <w:t xml:space="preserve">se jedná o seznam jednotlivých prvků webové stránky, což jsou naše již nedělitelné vizuální bloky, a na výstupu opět vzniká strom. </w:t>
      </w:r>
      <w:r w:rsidR="005F091C">
        <w:t>To opět vidíme na obrázku a to konkrétně 5.13. Zde lze vidět část webové stránce, na které jsou vyznačené růžově nalezené vizuální oblasti a dále seznam, z kterého byly oblasti skládány do výsledného stromu. Ten je zde taktéž zaznačen. Můžeme si všimnout i z tak krátké ukázky, že výsledný strom našeho segmentačního algoritmu je velmi plytký. Toto upravíme za pomocí vstupních parametrů, které změníme v uživatelském rozhraní a ovlivníme tak výstupný seznam.</w:t>
      </w:r>
      <w:bookmarkStart w:id="54" w:name="_GoBack"/>
      <w:bookmarkEnd w:id="54"/>
    </w:p>
    <w:p w:rsidR="004C2259" w:rsidRDefault="004C2259" w:rsidP="004C2259">
      <w:pPr>
        <w:spacing w:line="312" w:lineRule="auto"/>
      </w:pPr>
    </w:p>
    <w:p w:rsidR="007432FE" w:rsidRDefault="007432FE" w:rsidP="007432FE">
      <w:pPr>
        <w:keepNext/>
        <w:spacing w:line="312" w:lineRule="auto"/>
      </w:pPr>
      <w:r>
        <w:rPr>
          <w:noProof/>
        </w:rPr>
        <w:drawing>
          <wp:inline distT="0" distB="0" distL="0" distR="0" wp14:anchorId="489157C2" wp14:editId="0AE09A5A">
            <wp:extent cx="5753100" cy="3234690"/>
            <wp:effectExtent l="76200" t="76200" r="76200" b="800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Tree prevod.png"/>
                    <pic:cNvPicPr/>
                  </pic:nvPicPr>
                  <pic:blipFill>
                    <a:blip r:embed="rId36">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7432FE" w:rsidRDefault="007432FE" w:rsidP="007432FE">
      <w:pPr>
        <w:pStyle w:val="Titulek"/>
        <w:jc w:val="center"/>
        <w:rPr>
          <w:b w:val="0"/>
          <w:color w:val="auto"/>
          <w:sz w:val="24"/>
        </w:rPr>
      </w:pPr>
      <w:r w:rsidRPr="007432FE">
        <w:rPr>
          <w:b w:val="0"/>
          <w:color w:val="auto"/>
          <w:sz w:val="24"/>
        </w:rPr>
        <w:t xml:space="preserve">Obrázek </w:t>
      </w:r>
      <w:r w:rsidRPr="007432FE">
        <w:rPr>
          <w:b w:val="0"/>
          <w:color w:val="auto"/>
          <w:sz w:val="24"/>
        </w:rPr>
        <w:fldChar w:fldCharType="begin"/>
      </w:r>
      <w:r w:rsidRPr="007432FE">
        <w:rPr>
          <w:b w:val="0"/>
          <w:color w:val="auto"/>
          <w:sz w:val="24"/>
        </w:rPr>
        <w:instrText xml:space="preserve"> SEQ Obrázek \* ARABIC </w:instrText>
      </w:r>
      <w:r w:rsidRPr="007432FE">
        <w:rPr>
          <w:b w:val="0"/>
          <w:color w:val="auto"/>
          <w:sz w:val="24"/>
        </w:rPr>
        <w:fldChar w:fldCharType="separate"/>
      </w:r>
      <w:r w:rsidR="00AE678A">
        <w:rPr>
          <w:b w:val="0"/>
          <w:noProof/>
          <w:color w:val="auto"/>
          <w:sz w:val="24"/>
        </w:rPr>
        <w:t>5</w:t>
      </w:r>
      <w:r w:rsidRPr="007432FE">
        <w:rPr>
          <w:b w:val="0"/>
          <w:color w:val="auto"/>
          <w:sz w:val="24"/>
        </w:rPr>
        <w:fldChar w:fldCharType="end"/>
      </w:r>
      <w:r>
        <w:rPr>
          <w:b w:val="0"/>
          <w:color w:val="auto"/>
          <w:sz w:val="24"/>
        </w:rPr>
        <w:t xml:space="preserve">.12: Ukázka </w:t>
      </w:r>
      <w:r>
        <w:rPr>
          <w:b w:val="0"/>
          <w:i/>
          <w:color w:val="auto"/>
          <w:sz w:val="24"/>
        </w:rPr>
        <w:t>BoxTree</w:t>
      </w:r>
      <w:r>
        <w:rPr>
          <w:b w:val="0"/>
          <w:color w:val="auto"/>
          <w:sz w:val="24"/>
        </w:rPr>
        <w:t>, který odpovídá bloku na webové stránce.</w:t>
      </w:r>
    </w:p>
    <w:p w:rsidR="00A065AA" w:rsidRDefault="00A065AA" w:rsidP="00A065AA"/>
    <w:p w:rsidR="00AE678A" w:rsidRDefault="00D45CF5" w:rsidP="00AE678A">
      <w:pPr>
        <w:keepNext/>
        <w:jc w:val="left"/>
      </w:pPr>
      <w:r>
        <w:rPr>
          <w:noProof/>
        </w:rPr>
        <w:lastRenderedPageBreak/>
        <w:drawing>
          <wp:inline distT="0" distB="0" distL="0" distR="0" wp14:anchorId="7A7134B7" wp14:editId="6400496A">
            <wp:extent cx="5753100" cy="3234690"/>
            <wp:effectExtent l="76200" t="76200" r="76200" b="800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Tree prevod.png"/>
                    <pic:cNvPicPr/>
                  </pic:nvPicPr>
                  <pic:blipFill>
                    <a:blip r:embed="rId37">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AE678A" w:rsidRDefault="00AE678A" w:rsidP="00AE678A">
      <w:pPr>
        <w:keepNext/>
        <w:jc w:val="left"/>
      </w:pPr>
    </w:p>
    <w:p w:rsidR="00AE678A" w:rsidRPr="00AE678A" w:rsidRDefault="00AE678A" w:rsidP="00AE678A">
      <w:pPr>
        <w:pStyle w:val="Titulek"/>
        <w:jc w:val="center"/>
        <w:rPr>
          <w:b w:val="0"/>
          <w:color w:val="auto"/>
          <w:sz w:val="24"/>
        </w:rPr>
      </w:pPr>
      <w:r w:rsidRPr="00AE678A">
        <w:rPr>
          <w:b w:val="0"/>
          <w:color w:val="auto"/>
          <w:sz w:val="24"/>
        </w:rPr>
        <w:t xml:space="preserve">Obrázek </w:t>
      </w:r>
      <w:r>
        <w:rPr>
          <w:b w:val="0"/>
          <w:color w:val="auto"/>
          <w:sz w:val="24"/>
        </w:rPr>
        <w:t xml:space="preserve">5.13: Ukázka </w:t>
      </w:r>
      <w:r>
        <w:rPr>
          <w:b w:val="0"/>
          <w:i/>
          <w:color w:val="auto"/>
          <w:sz w:val="24"/>
        </w:rPr>
        <w:t>AreaTree</w:t>
      </w:r>
      <w:r>
        <w:rPr>
          <w:b w:val="0"/>
          <w:color w:val="auto"/>
          <w:sz w:val="24"/>
        </w:rPr>
        <w:t>, který odpovídá seznamu nalezeného ze stránky.</w:t>
      </w:r>
    </w:p>
    <w:p w:rsidR="00A065AA" w:rsidRDefault="00A065AA" w:rsidP="00D45CF5">
      <w:pPr>
        <w:jc w:val="left"/>
      </w:pPr>
      <w:r>
        <w:br w:type="page"/>
      </w:r>
    </w:p>
    <w:p w:rsidR="005B1FC8" w:rsidRDefault="00B533E6" w:rsidP="00A065AA">
      <w:pPr>
        <w:pStyle w:val="Nadpis1"/>
      </w:pPr>
      <w:bookmarkStart w:id="55" w:name="_Toc448407854"/>
      <w:r w:rsidRPr="00ED18A4">
        <w:lastRenderedPageBreak/>
        <w:t>Dosažené</w:t>
      </w:r>
      <w:r>
        <w:t xml:space="preserve"> výsledky</w:t>
      </w:r>
      <w:bookmarkEnd w:id="55"/>
      <w:r>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Pr="000340E5" w:rsidRDefault="000340E5" w:rsidP="000340E5">
      <w:pPr>
        <w:pStyle w:val="Odstavecdal"/>
        <w:ind w:firstLine="0"/>
      </w:pPr>
    </w:p>
    <w:p w:rsidR="003A249B" w:rsidRDefault="003A249B" w:rsidP="00895EBD">
      <w:pPr>
        <w:spacing w:line="312" w:lineRule="auto"/>
        <w:jc w:val="left"/>
      </w:pPr>
      <w:r>
        <w:br w:type="page"/>
      </w:r>
    </w:p>
    <w:p w:rsidR="003A249B" w:rsidRDefault="003A249B" w:rsidP="003A249B">
      <w:pPr>
        <w:pStyle w:val="Nadpis1"/>
      </w:pPr>
      <w:bookmarkStart w:id="56" w:name="_Toc448407855"/>
      <w:r>
        <w:lastRenderedPageBreak/>
        <w:t>Závěr</w:t>
      </w:r>
      <w:bookmarkEnd w:id="56"/>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DOM-based Segmentation, VIPS a Box Clustering Segmentation. </w:t>
      </w:r>
      <w:r w:rsidR="00D5319E">
        <w:t>H</w:t>
      </w:r>
      <w:r w:rsidR="0003334B">
        <w:t xml:space="preserve">lavním cílem práce je rozšířit Framework FitLayout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Frameworkem FitLayout. To bylo splněno a algoritmus je podrobněji popsán v kapitole 3. Taktéž FitLayout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Frameworku.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57" w:name="_Toc101325796"/>
      <w:r w:rsidRPr="00912EE1">
        <w:rPr>
          <w:lang w:val="cs-CZ"/>
        </w:rPr>
        <w:lastRenderedPageBreak/>
        <w:t>Literatura</w:t>
      </w:r>
      <w:bookmarkEnd w:id="57"/>
    </w:p>
    <w:p w:rsidR="00C21457" w:rsidRPr="00934381" w:rsidRDefault="00C21457" w:rsidP="00530E56">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Information Extraction from Web Sources based </w:t>
      </w:r>
      <w:r w:rsidR="00DB79B1" w:rsidRPr="00934381">
        <w:rPr>
          <w:lang w:val="cs-CZ"/>
        </w:rPr>
        <w:t xml:space="preserve">  </w:t>
      </w:r>
      <w:r w:rsidRPr="00934381">
        <w:rPr>
          <w:lang w:val="cs-CZ"/>
        </w:rPr>
        <w:t>on Multi-aspect Content Analysis. In: Semantic Web Evaluation Challenges, SemWebEval 2015 at ESWC 2015. Portorož: Springer International Publishing, 2015, s</w:t>
      </w:r>
      <w:r w:rsidR="006A19EF">
        <w:rPr>
          <w:lang w:val="cs-CZ"/>
        </w:rPr>
        <w:t>tr</w:t>
      </w:r>
      <w:r w:rsidRPr="00934381">
        <w:rPr>
          <w:lang w:val="cs-CZ"/>
        </w:rPr>
        <w:t>. 81-92. ISBN 978-3-319-25517-0. ISSN 1865-0929.</w:t>
      </w:r>
    </w:p>
    <w:p w:rsidR="006B5956" w:rsidRPr="00934381" w:rsidRDefault="006B5956" w:rsidP="00530E56">
      <w:pPr>
        <w:pStyle w:val="Literatura"/>
        <w:tabs>
          <w:tab w:val="left" w:pos="1080"/>
        </w:tabs>
        <w:spacing w:line="312" w:lineRule="auto"/>
        <w:ind w:left="570" w:hanging="570"/>
        <w:rPr>
          <w:lang w:val="cs-CZ"/>
        </w:rPr>
      </w:pPr>
    </w:p>
    <w:p w:rsidR="001C1CDB" w:rsidRPr="00934381" w:rsidRDefault="001A50D3" w:rsidP="00530E56">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Document Description Based on Ontologies. In: Proceedings of the 2nd annual conference ICIA 2013. Łódź: The Society of Digital Information and Wireless Communications, 2013, </w:t>
      </w:r>
      <w:r w:rsidR="006A19EF">
        <w:rPr>
          <w:lang w:val="cs-CZ"/>
        </w:rPr>
        <w:t>str</w:t>
      </w:r>
      <w:r w:rsidR="001C1CDB" w:rsidRPr="00934381">
        <w:rPr>
          <w:lang w:val="cs-CZ"/>
        </w:rPr>
        <w:t>. 288-293. ISBN 978-1-4673-5255-0.</w:t>
      </w:r>
    </w:p>
    <w:p w:rsidR="001A50D3" w:rsidRPr="00934381" w:rsidRDefault="001A50D3" w:rsidP="00530E56">
      <w:pPr>
        <w:pStyle w:val="Literatura"/>
        <w:tabs>
          <w:tab w:val="left" w:pos="1080"/>
        </w:tabs>
        <w:spacing w:line="312" w:lineRule="auto"/>
        <w:ind w:left="570" w:hanging="570"/>
        <w:rPr>
          <w:lang w:val="cs-CZ"/>
        </w:rPr>
      </w:pPr>
    </w:p>
    <w:p w:rsidR="00AA7B6C" w:rsidRPr="00934381" w:rsidRDefault="00424BEB" w:rsidP="00530E56">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Based Information Extraction from HTML Documents. In: 9th International Conference on Document Analysis and Recognition ICDAR 2007. Curitiba: IEEE Computer Society, 2007, </w:t>
      </w:r>
      <w:r w:rsidR="006A19EF">
        <w:rPr>
          <w:lang w:val="cs-CZ"/>
        </w:rPr>
        <w:t>str</w:t>
      </w:r>
      <w:r w:rsidR="00AA7B6C" w:rsidRPr="00934381">
        <w:rPr>
          <w:lang w:val="cs-CZ"/>
        </w:rPr>
        <w:t>. 624-629. ISBN 0-7695-2822-8.</w:t>
      </w:r>
    </w:p>
    <w:p w:rsidR="00AA7B6C" w:rsidRPr="00934381" w:rsidRDefault="00AA7B6C" w:rsidP="00530E56">
      <w:pPr>
        <w:pStyle w:val="Literatura"/>
        <w:tabs>
          <w:tab w:val="left" w:pos="1080"/>
        </w:tabs>
        <w:spacing w:line="312" w:lineRule="auto"/>
        <w:ind w:left="570" w:hanging="570"/>
        <w:rPr>
          <w:lang w:val="cs-CZ"/>
        </w:rPr>
      </w:pPr>
    </w:p>
    <w:p w:rsidR="007A54B9" w:rsidRPr="00934381" w:rsidRDefault="00AA7B6C" w:rsidP="00530E56">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Page Element Classification Based on Visual Features. In: 1st Asian Conference on Intelligent Information and Database Systems ACIIDS 2009. Dong Hoi: IEEE Computer Society, 2009, </w:t>
      </w:r>
      <w:r w:rsidR="00484C64">
        <w:rPr>
          <w:lang w:val="cs-CZ"/>
        </w:rPr>
        <w:t>str</w:t>
      </w:r>
      <w:r w:rsidR="007A54B9" w:rsidRPr="00934381">
        <w:rPr>
          <w:lang w:val="cs-CZ"/>
        </w:rPr>
        <w:t>. 67-72. ISBN 978-0-7695-3580-7.</w:t>
      </w:r>
    </w:p>
    <w:p w:rsidR="00AA7B6C" w:rsidRPr="00AA7B6C" w:rsidRDefault="00AA7B6C" w:rsidP="00530E56">
      <w:pPr>
        <w:pStyle w:val="Literatura"/>
        <w:tabs>
          <w:tab w:val="left" w:pos="1080"/>
        </w:tabs>
        <w:spacing w:line="312" w:lineRule="auto"/>
        <w:ind w:left="570" w:hanging="570"/>
        <w:rPr>
          <w:lang w:val="en-US"/>
        </w:rPr>
      </w:pPr>
    </w:p>
    <w:p w:rsidR="00F51F89" w:rsidRDefault="00C235E6" w:rsidP="00C235E6">
      <w:pPr>
        <w:pStyle w:val="Literatura"/>
        <w:tabs>
          <w:tab w:val="left" w:pos="1080"/>
        </w:tabs>
        <w:spacing w:line="312" w:lineRule="auto"/>
        <w:rPr>
          <w:lang w:val="en-US"/>
        </w:rPr>
      </w:pPr>
      <w:r>
        <w:rPr>
          <w:lang w:val="cs-CZ"/>
        </w:rPr>
        <w:t>[5]</w:t>
      </w:r>
      <w:r>
        <w:rPr>
          <w:lang w:val="cs-CZ"/>
        </w:rPr>
        <w:tab/>
      </w:r>
      <w:r w:rsidR="00255E5A">
        <w:rPr>
          <w:lang w:val="cs-CZ"/>
        </w:rPr>
        <w:t>Deng, C.; Shipeng, Y.; Ji-Rong, W. VIPS: a Vision-based Page Segmentation</w:t>
      </w:r>
      <w:r>
        <w:rPr>
          <w:lang w:val="cs-CZ"/>
        </w:rPr>
        <w:t xml:space="preserve"> </w:t>
      </w:r>
      <w:r w:rsidR="00255E5A">
        <w:rPr>
          <w:lang w:val="cs-CZ"/>
        </w:rPr>
        <w:t xml:space="preserve">Algorithm. </w:t>
      </w:r>
      <w:r>
        <w:rPr>
          <w:lang w:val="cs-CZ"/>
        </w:rPr>
        <w:t>2</w:t>
      </w:r>
      <w:r w:rsidR="00255E5A">
        <w:rPr>
          <w:lang w:val="cs-CZ"/>
        </w:rPr>
        <w:t xml:space="preserve">003, </w:t>
      </w:r>
      <w:r w:rsidR="00255E5A">
        <w:rPr>
          <w:lang w:val="en-US"/>
        </w:rPr>
        <w:t>[online]</w:t>
      </w:r>
    </w:p>
    <w:p w:rsidR="00FC1A93" w:rsidRDefault="00FC1A93" w:rsidP="00C235E6">
      <w:pPr>
        <w:pStyle w:val="Literatura"/>
        <w:tabs>
          <w:tab w:val="left" w:pos="1080"/>
        </w:tabs>
        <w:spacing w:line="312" w:lineRule="auto"/>
        <w:rPr>
          <w:lang w:val="en-US"/>
        </w:rPr>
      </w:pPr>
    </w:p>
    <w:p w:rsidR="00FC1A93" w:rsidRPr="000A5135" w:rsidRDefault="000A5135" w:rsidP="00C235E6">
      <w:pPr>
        <w:pStyle w:val="Literatura"/>
        <w:tabs>
          <w:tab w:val="left" w:pos="1080"/>
        </w:tabs>
        <w:spacing w:line="312" w:lineRule="auto"/>
        <w:rPr>
          <w:lang w:val="cs-CZ"/>
        </w:rPr>
      </w:pPr>
      <w:r>
        <w:rPr>
          <w:lang w:val="en-US"/>
        </w:rPr>
        <w:t>[6]</w:t>
      </w:r>
      <w:r>
        <w:rPr>
          <w:lang w:val="en-US"/>
        </w:rPr>
        <w:tab/>
        <w:t>Popela, T. Implementace algoritmu pro vi</w:t>
      </w:r>
      <w:r>
        <w:rPr>
          <w:lang w:val="cs-CZ"/>
        </w:rPr>
        <w:t>zuální segmentaci www stránek, diplomová práce, Brno, FIT VUT v Brně, 2012</w:t>
      </w:r>
    </w:p>
    <w:p w:rsidR="00020172" w:rsidRPr="00823EC8" w:rsidRDefault="00020172" w:rsidP="00530E56">
      <w:pPr>
        <w:pStyle w:val="Literatura"/>
        <w:tabs>
          <w:tab w:val="left" w:pos="1080"/>
        </w:tabs>
        <w:spacing w:line="312" w:lineRule="auto"/>
        <w:ind w:left="1080" w:hanging="1080"/>
        <w:rPr>
          <w:lang w:val="cs-CZ"/>
        </w:rPr>
      </w:pPr>
    </w:p>
    <w:p w:rsidR="00C23E80" w:rsidRPr="00912EE1" w:rsidRDefault="00E75E54" w:rsidP="00145A7E">
      <w:pPr>
        <w:pStyle w:val="Literatura"/>
        <w:spacing w:line="312" w:lineRule="auto"/>
      </w:pPr>
      <w:r>
        <w:rPr>
          <w:lang w:val="cs-CZ"/>
        </w:rPr>
        <w:t>[7]</w:t>
      </w:r>
      <w:r w:rsidR="006B2808">
        <w:rPr>
          <w:lang w:val="cs-CZ"/>
        </w:rPr>
        <w:tab/>
      </w:r>
      <w:r w:rsidR="00145A7E">
        <w:rPr>
          <w:shd w:val="clear" w:color="auto" w:fill="FFFFFF"/>
        </w:rPr>
        <w:t>Zelený,</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B</w:t>
      </w:r>
      <w:r w:rsidR="00145A7E">
        <w:rPr>
          <w:shd w:val="clear" w:color="auto" w:fill="FFFFFF"/>
        </w:rPr>
        <w:t>urget</w:t>
      </w:r>
      <w:r w:rsidR="00145A7E" w:rsidRPr="00145A7E">
        <w:rPr>
          <w:shd w:val="clear" w:color="auto" w:fill="FFFFFF"/>
        </w:rPr>
        <w:t xml:space="preserve"> R.</w:t>
      </w:r>
      <w:r w:rsidR="00145A7E" w:rsidRPr="00145A7E">
        <w:rPr>
          <w:rStyle w:val="apple-converted-space"/>
          <w:shd w:val="clear" w:color="auto" w:fill="FFFFFF"/>
        </w:rPr>
        <w:t> </w:t>
      </w:r>
      <w:hyperlink r:id="rId38" w:history="1">
        <w:r w:rsidR="00145A7E" w:rsidRPr="00145A7E">
          <w:rPr>
            <w:rStyle w:val="Hypertextovodkaz"/>
            <w:color w:val="auto"/>
            <w:u w:val="none"/>
            <w:shd w:val="clear" w:color="auto" w:fill="FFFFFF"/>
          </w:rPr>
          <w:t>Cluster-based Page Segmentation - a fast and precise method for web page pre-processing</w:t>
        </w:r>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The Third International Conference on Web Intelligence, Mining and Semantics</w:t>
      </w:r>
      <w:r w:rsidR="00145A7E" w:rsidRPr="00145A7E">
        <w:rPr>
          <w:shd w:val="clear" w:color="auto" w:fill="FFFFFF"/>
        </w:rPr>
        <w:t>. Madrid: Association for Computing Machinery, 2013,</w:t>
      </w:r>
      <w:r w:rsidR="00145A7E" w:rsidRPr="00145A7E">
        <w:rPr>
          <w:rStyle w:val="apple-converted-space"/>
          <w:shd w:val="clear" w:color="auto" w:fill="FFFFFF"/>
        </w:rPr>
        <w:t> </w:t>
      </w:r>
      <w:r w:rsidR="00145A7E" w:rsidRPr="00145A7E">
        <w:rPr>
          <w:shd w:val="clear" w:color="auto" w:fill="FFFFFF"/>
        </w:rPr>
        <w:t>s</w:t>
      </w:r>
      <w:r w:rsidR="00484C64">
        <w:rPr>
          <w:shd w:val="clear" w:color="auto" w:fill="FFFFFF"/>
        </w:rPr>
        <w:t>tr</w:t>
      </w:r>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530E56">
      <w:pPr>
        <w:spacing w:line="312" w:lineRule="auto"/>
      </w:pPr>
    </w:p>
    <w:p w:rsidR="00BC30F0" w:rsidRDefault="00BC30F0" w:rsidP="00530E56">
      <w:pPr>
        <w:spacing w:line="312" w:lineRule="auto"/>
        <w:rPr>
          <w:lang w:val="en-US"/>
        </w:rPr>
      </w:pPr>
      <w:r>
        <w:rPr>
          <w:lang w:val="en-US"/>
        </w:rPr>
        <w:t>[8]</w:t>
      </w:r>
      <w:r w:rsidR="002A5A0F">
        <w:rPr>
          <w:lang w:val="en-US"/>
        </w:rPr>
        <w:tab/>
      </w:r>
      <w:r w:rsidR="00346357">
        <w:rPr>
          <w:lang w:val="en-US"/>
        </w:rPr>
        <w:t>Zeng, J.; Flanagan, B.; Hirokawa, S. A Web Page Segmentation Approach Using Visual Sema</w:t>
      </w:r>
      <w:r w:rsidR="004716F4">
        <w:rPr>
          <w:lang w:val="en-US"/>
        </w:rPr>
        <w:t>ntics. IEICE TRANS. INF. &amp; SYST</w:t>
      </w:r>
      <w:r w:rsidR="00346357">
        <w:rPr>
          <w:lang w:val="en-US"/>
        </w:rPr>
        <w:t>, Vol.E97-D, NO.2 February 2014</w:t>
      </w:r>
    </w:p>
    <w:p w:rsidR="00245462" w:rsidRDefault="00245462" w:rsidP="00530E56">
      <w:pPr>
        <w:spacing w:line="312" w:lineRule="auto"/>
        <w:rPr>
          <w:lang w:val="en-US"/>
        </w:rPr>
      </w:pPr>
    </w:p>
    <w:p w:rsidR="00245462" w:rsidRPr="00A575C1" w:rsidRDefault="00245462" w:rsidP="00530E56">
      <w:pPr>
        <w:spacing w:line="312" w:lineRule="auto"/>
      </w:pPr>
      <w:r>
        <w:rPr>
          <w:lang w:val="en-US"/>
        </w:rPr>
        <w:t>[9]</w:t>
      </w:r>
      <w:r w:rsidR="007C25E4">
        <w:rPr>
          <w:lang w:val="en-US"/>
        </w:rPr>
        <w:tab/>
      </w:r>
      <w:r w:rsidR="00A575C1">
        <w:rPr>
          <w:lang w:val="en-US"/>
        </w:rPr>
        <w:t xml:space="preserve">Zeng, J.; Flanagan, B.; Hirokawa, S. Layout tree-based approach for identyfing visual similar blocks from web pages. Proc. </w:t>
      </w:r>
      <w:r w:rsidR="00A575C1">
        <w:t xml:space="preserve">Int´l Symposium Web Engeneering and related problems, June 2013, </w:t>
      </w:r>
      <w:r w:rsidR="00484C64">
        <w:t>str.</w:t>
      </w:r>
      <w:r w:rsidR="00A575C1">
        <w:t xml:space="preserve"> 66-70</w:t>
      </w:r>
    </w:p>
    <w:p w:rsidR="00906FA0" w:rsidRDefault="00906FA0" w:rsidP="00530E56">
      <w:pPr>
        <w:spacing w:line="312" w:lineRule="auto"/>
      </w:pPr>
    </w:p>
    <w:p w:rsidR="001559A2" w:rsidRDefault="001559A2" w:rsidP="00530E56">
      <w:pPr>
        <w:spacing w:line="312" w:lineRule="auto"/>
      </w:pPr>
      <w:r>
        <w:lastRenderedPageBreak/>
        <w:t>[10]</w:t>
      </w:r>
      <w:r w:rsidR="00F77FFA">
        <w:tab/>
        <w:t>Zhang, K.; Shasha, D. Simple fast algorithms for the editing distance between trees and related problems. SIAM J. Comput</w:t>
      </w:r>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530E56">
      <w:pPr>
        <w:spacing w:line="312" w:lineRule="auto"/>
      </w:pPr>
    </w:p>
    <w:p w:rsidR="00E24C23" w:rsidRDefault="00E24C23" w:rsidP="00530E56">
      <w:pPr>
        <w:spacing w:line="312" w:lineRule="auto"/>
      </w:pPr>
      <w:r>
        <w:rPr>
          <w:lang w:val="en-US"/>
        </w:rPr>
        <w:t>[11]</w:t>
      </w:r>
      <w:r w:rsidR="00101325">
        <w:rPr>
          <w:lang w:val="en-US"/>
        </w:rPr>
        <w:tab/>
      </w:r>
      <w:r w:rsidR="00043370">
        <w:rPr>
          <w:lang w:val="en-US"/>
        </w:rPr>
        <w:t xml:space="preserve">Amit, S. Modern information retrieval: a brief overwiev. </w:t>
      </w:r>
      <w:r w:rsidR="00043370">
        <w:t>Bulletin of the IEEE Computer Society Technical Committee on Data Engineering,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530E56">
      <w:pPr>
        <w:spacing w:line="312" w:lineRule="auto"/>
      </w:pPr>
    </w:p>
    <w:p w:rsidR="0039190F" w:rsidRDefault="0039190F" w:rsidP="00530E56">
      <w:pPr>
        <w:spacing w:line="312" w:lineRule="auto"/>
      </w:pPr>
      <w:r>
        <w:t>[12]</w:t>
      </w:r>
      <w:r>
        <w:tab/>
      </w:r>
      <w:r w:rsidR="00ED483A">
        <w:t>Deng, C.; Shipeng, Y.; Ji-Rong, W. Block-based Web Search. 2004, [online]</w:t>
      </w:r>
    </w:p>
    <w:p w:rsidR="00583110" w:rsidRDefault="00583110" w:rsidP="00530E56">
      <w:pPr>
        <w:spacing w:line="312" w:lineRule="auto"/>
        <w:rPr>
          <w:lang w:val="en-US"/>
        </w:rPr>
      </w:pPr>
    </w:p>
    <w:p w:rsidR="00815D23" w:rsidRPr="00DE7BF7" w:rsidRDefault="00815D23" w:rsidP="00530E56">
      <w:pPr>
        <w:spacing w:line="312" w:lineRule="auto"/>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r w:rsidR="00DE7BF7">
        <w:rPr>
          <w:rStyle w:val="apple-converted-space"/>
          <w:shd w:val="clear" w:color="auto" w:fill="FFFFFF"/>
        </w:rPr>
        <w:t xml:space="preserve">FITlayout Web Page Analysis Framework, 2014-2015, </w:t>
      </w:r>
      <w:r w:rsidR="00DE7BF7">
        <w:rPr>
          <w:rStyle w:val="apple-converted-space"/>
          <w:shd w:val="clear" w:color="auto" w:fill="FFFFFF"/>
          <w:lang w:val="en-US"/>
        </w:rPr>
        <w:t xml:space="preserve">[online], </w:t>
      </w:r>
      <w:r w:rsidR="00DE7BF7" w:rsidRPr="00DE7BF7">
        <w:rPr>
          <w:rStyle w:val="apple-converted-space"/>
          <w:shd w:val="clear" w:color="auto" w:fill="FFFFFF"/>
          <w:lang w:val="en-US"/>
        </w:rPr>
        <w:t>http://www.fit.vutbr.cz/~burgetr/FITLayout/</w:t>
      </w: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39"/>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1583" w:rsidRDefault="003F1583">
      <w:r>
        <w:separator/>
      </w:r>
    </w:p>
  </w:endnote>
  <w:endnote w:type="continuationSeparator" w:id="0">
    <w:p w:rsidR="003F1583" w:rsidRDefault="003F1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B7137C" w:rsidRDefault="00B7137C"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B7137C" w:rsidRDefault="00B7137C">
        <w:pPr>
          <w:pStyle w:val="Zpat"/>
          <w:jc w:val="center"/>
        </w:pPr>
        <w:r>
          <w:fldChar w:fldCharType="begin"/>
        </w:r>
        <w:r>
          <w:instrText>PAGE   \* MERGEFORMAT</w:instrText>
        </w:r>
        <w:r>
          <w:fldChar w:fldCharType="separate"/>
        </w:r>
        <w:r w:rsidR="005F091C">
          <w:rPr>
            <w:noProof/>
          </w:rPr>
          <w:t>32</w:t>
        </w:r>
        <w:r>
          <w:fldChar w:fldCharType="end"/>
        </w:r>
      </w:p>
    </w:sdtContent>
  </w:sdt>
  <w:p w:rsidR="00B7137C" w:rsidRDefault="00B7137C"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1583" w:rsidRDefault="003F1583">
      <w:r>
        <w:separator/>
      </w:r>
    </w:p>
  </w:footnote>
  <w:footnote w:type="continuationSeparator" w:id="0">
    <w:p w:rsidR="003F1583" w:rsidRDefault="003F1583">
      <w:r>
        <w:continuationSeparator/>
      </w:r>
    </w:p>
  </w:footnote>
  <w:footnote w:id="1">
    <w:p w:rsidR="00B7137C" w:rsidRDefault="00B7137C">
      <w:pPr>
        <w:pStyle w:val="Textpoznpodarou"/>
      </w:pPr>
      <w:r>
        <w:rPr>
          <w:rStyle w:val="Znakapoznpodarou"/>
        </w:rPr>
        <w:footnoteRef/>
      </w:r>
      <w:r>
        <w:t xml:space="preserve"> Document Object Model - </w:t>
      </w:r>
      <w:r w:rsidRPr="000E7564">
        <w:t>http://www.w3.org/DOM/</w:t>
      </w:r>
    </w:p>
  </w:footnote>
  <w:footnote w:id="2">
    <w:p w:rsidR="00B7137C" w:rsidRDefault="00B7137C">
      <w:pPr>
        <w:pStyle w:val="Textpoznpodarou"/>
      </w:pPr>
      <w:r>
        <w:rPr>
          <w:rStyle w:val="Znakapoznpodarou"/>
        </w:rPr>
        <w:footnoteRef/>
      </w:r>
      <w:r>
        <w:t xml:space="preserve"> W3C - </w:t>
      </w:r>
      <w:r w:rsidRPr="00F72B52">
        <w:t>World Wide Web Consortium je mezinárodní konsorcium, jehož členové společně s veřejností vyvíjejí webové standardy pro World Wide Web</w:t>
      </w:r>
    </w:p>
  </w:footnote>
  <w:footnote w:id="3">
    <w:p w:rsidR="00B7137C" w:rsidRDefault="00B7137C" w:rsidP="000175D4">
      <w:pPr>
        <w:pStyle w:val="Textpoznpodarou"/>
      </w:pPr>
      <w:r>
        <w:rPr>
          <w:rStyle w:val="Znakapoznpodarou"/>
        </w:rPr>
        <w:footnoteRef/>
      </w:r>
      <w:r>
        <w:t xml:space="preserve"> Ke stažení na </w:t>
      </w:r>
      <w:r w:rsidRPr="00DA16D2">
        <w:t>https://github.com/FitLayout/FitLayout.github.io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3">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4">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1">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2">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3">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6">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8">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1">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2">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5">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6">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8"/>
  </w:num>
  <w:num w:numId="5">
    <w:abstractNumId w:val="27"/>
  </w:num>
  <w:num w:numId="6">
    <w:abstractNumId w:val="13"/>
  </w:num>
  <w:num w:numId="7">
    <w:abstractNumId w:val="23"/>
  </w:num>
  <w:num w:numId="8">
    <w:abstractNumId w:val="17"/>
  </w:num>
  <w:num w:numId="9">
    <w:abstractNumId w:val="3"/>
  </w:num>
  <w:num w:numId="10">
    <w:abstractNumId w:val="0"/>
  </w:num>
  <w:num w:numId="11">
    <w:abstractNumId w:val="12"/>
  </w:num>
  <w:num w:numId="12">
    <w:abstractNumId w:val="24"/>
  </w:num>
  <w:num w:numId="13">
    <w:abstractNumId w:val="21"/>
  </w:num>
  <w:num w:numId="14">
    <w:abstractNumId w:val="14"/>
  </w:num>
  <w:num w:numId="15">
    <w:abstractNumId w:val="10"/>
  </w:num>
  <w:num w:numId="16">
    <w:abstractNumId w:val="22"/>
  </w:num>
  <w:num w:numId="17">
    <w:abstractNumId w:val="25"/>
  </w:num>
  <w:num w:numId="18">
    <w:abstractNumId w:val="9"/>
  </w:num>
  <w:num w:numId="19">
    <w:abstractNumId w:val="8"/>
  </w:num>
  <w:num w:numId="20">
    <w:abstractNumId w:val="5"/>
  </w:num>
  <w:num w:numId="21">
    <w:abstractNumId w:val="16"/>
  </w:num>
  <w:num w:numId="22">
    <w:abstractNumId w:val="6"/>
  </w:num>
  <w:num w:numId="23">
    <w:abstractNumId w:val="26"/>
  </w:num>
  <w:num w:numId="24">
    <w:abstractNumId w:val="18"/>
  </w:num>
  <w:num w:numId="25">
    <w:abstractNumId w:val="4"/>
  </w:num>
  <w:num w:numId="26">
    <w:abstractNumId w:val="11"/>
  </w:num>
  <w:num w:numId="27">
    <w:abstractNumId w:val="20"/>
  </w:num>
  <w:num w:numId="28">
    <w:abstractNumId w:val="15"/>
  </w:num>
  <w:num w:numId="29">
    <w:abstractNumId w:val="29"/>
  </w:num>
  <w:num w:numId="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37CA"/>
    <w:rsid w:val="00004B7A"/>
    <w:rsid w:val="000068D4"/>
    <w:rsid w:val="00007CBC"/>
    <w:rsid w:val="00012454"/>
    <w:rsid w:val="000133C3"/>
    <w:rsid w:val="00015363"/>
    <w:rsid w:val="000175D4"/>
    <w:rsid w:val="00020172"/>
    <w:rsid w:val="0002145A"/>
    <w:rsid w:val="000241DE"/>
    <w:rsid w:val="00024AA9"/>
    <w:rsid w:val="00027108"/>
    <w:rsid w:val="0002772A"/>
    <w:rsid w:val="00027A0E"/>
    <w:rsid w:val="000309C8"/>
    <w:rsid w:val="00031594"/>
    <w:rsid w:val="00031BFF"/>
    <w:rsid w:val="0003334B"/>
    <w:rsid w:val="000340E5"/>
    <w:rsid w:val="000356FD"/>
    <w:rsid w:val="00037527"/>
    <w:rsid w:val="000406D3"/>
    <w:rsid w:val="0004084B"/>
    <w:rsid w:val="00041F1D"/>
    <w:rsid w:val="00042640"/>
    <w:rsid w:val="00042693"/>
    <w:rsid w:val="00043370"/>
    <w:rsid w:val="00045629"/>
    <w:rsid w:val="00045D2E"/>
    <w:rsid w:val="00046152"/>
    <w:rsid w:val="00046B23"/>
    <w:rsid w:val="0005324F"/>
    <w:rsid w:val="000548C9"/>
    <w:rsid w:val="000564E0"/>
    <w:rsid w:val="00061264"/>
    <w:rsid w:val="00062FF9"/>
    <w:rsid w:val="0006323F"/>
    <w:rsid w:val="000676E6"/>
    <w:rsid w:val="00067E4E"/>
    <w:rsid w:val="00073170"/>
    <w:rsid w:val="000732E8"/>
    <w:rsid w:val="00073512"/>
    <w:rsid w:val="000739A9"/>
    <w:rsid w:val="00074478"/>
    <w:rsid w:val="00076E1D"/>
    <w:rsid w:val="00083B69"/>
    <w:rsid w:val="000847AD"/>
    <w:rsid w:val="0008511D"/>
    <w:rsid w:val="00085BB5"/>
    <w:rsid w:val="000870BA"/>
    <w:rsid w:val="000926B9"/>
    <w:rsid w:val="00094021"/>
    <w:rsid w:val="0009424B"/>
    <w:rsid w:val="00094795"/>
    <w:rsid w:val="00094FD9"/>
    <w:rsid w:val="000969E8"/>
    <w:rsid w:val="00096D7D"/>
    <w:rsid w:val="000A2752"/>
    <w:rsid w:val="000A4906"/>
    <w:rsid w:val="000A5135"/>
    <w:rsid w:val="000A71A7"/>
    <w:rsid w:val="000B0F8C"/>
    <w:rsid w:val="000B2D8B"/>
    <w:rsid w:val="000B42A5"/>
    <w:rsid w:val="000B585C"/>
    <w:rsid w:val="000B6C0E"/>
    <w:rsid w:val="000B75D4"/>
    <w:rsid w:val="000B75FE"/>
    <w:rsid w:val="000C00ED"/>
    <w:rsid w:val="000C1089"/>
    <w:rsid w:val="000C199E"/>
    <w:rsid w:val="000C33F9"/>
    <w:rsid w:val="000C787B"/>
    <w:rsid w:val="000D56C6"/>
    <w:rsid w:val="000E0638"/>
    <w:rsid w:val="000E1643"/>
    <w:rsid w:val="000E26BA"/>
    <w:rsid w:val="000E3890"/>
    <w:rsid w:val="000E42E9"/>
    <w:rsid w:val="000E7564"/>
    <w:rsid w:val="000F5247"/>
    <w:rsid w:val="000F615B"/>
    <w:rsid w:val="000F6180"/>
    <w:rsid w:val="000F6D98"/>
    <w:rsid w:val="000F738B"/>
    <w:rsid w:val="00101325"/>
    <w:rsid w:val="0010140F"/>
    <w:rsid w:val="00102CA7"/>
    <w:rsid w:val="0010322C"/>
    <w:rsid w:val="00105CA4"/>
    <w:rsid w:val="00106840"/>
    <w:rsid w:val="0010748C"/>
    <w:rsid w:val="00114120"/>
    <w:rsid w:val="00117302"/>
    <w:rsid w:val="00121980"/>
    <w:rsid w:val="001226F4"/>
    <w:rsid w:val="00122D0E"/>
    <w:rsid w:val="00126B24"/>
    <w:rsid w:val="00126F55"/>
    <w:rsid w:val="00131485"/>
    <w:rsid w:val="001325D1"/>
    <w:rsid w:val="00132D90"/>
    <w:rsid w:val="00132FD8"/>
    <w:rsid w:val="001336F3"/>
    <w:rsid w:val="001353A6"/>
    <w:rsid w:val="00137477"/>
    <w:rsid w:val="0014126A"/>
    <w:rsid w:val="001421B2"/>
    <w:rsid w:val="001445D7"/>
    <w:rsid w:val="00145A7E"/>
    <w:rsid w:val="00150FB8"/>
    <w:rsid w:val="00152F59"/>
    <w:rsid w:val="001559A2"/>
    <w:rsid w:val="00156192"/>
    <w:rsid w:val="00157AFD"/>
    <w:rsid w:val="001609DA"/>
    <w:rsid w:val="001636CD"/>
    <w:rsid w:val="00165434"/>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6A61"/>
    <w:rsid w:val="00197EF8"/>
    <w:rsid w:val="001A053F"/>
    <w:rsid w:val="001A50D3"/>
    <w:rsid w:val="001B0A3F"/>
    <w:rsid w:val="001B1152"/>
    <w:rsid w:val="001B2AD2"/>
    <w:rsid w:val="001B344C"/>
    <w:rsid w:val="001B37DA"/>
    <w:rsid w:val="001B51C6"/>
    <w:rsid w:val="001B74A7"/>
    <w:rsid w:val="001C07A2"/>
    <w:rsid w:val="001C1CDB"/>
    <w:rsid w:val="001C3A92"/>
    <w:rsid w:val="001C4B87"/>
    <w:rsid w:val="001C4E6D"/>
    <w:rsid w:val="001C6422"/>
    <w:rsid w:val="001D2378"/>
    <w:rsid w:val="001D361D"/>
    <w:rsid w:val="001D5418"/>
    <w:rsid w:val="001D5A85"/>
    <w:rsid w:val="001D685F"/>
    <w:rsid w:val="001D6905"/>
    <w:rsid w:val="001D692C"/>
    <w:rsid w:val="001D7DF0"/>
    <w:rsid w:val="001E2D19"/>
    <w:rsid w:val="001E3881"/>
    <w:rsid w:val="001E3E87"/>
    <w:rsid w:val="001E432A"/>
    <w:rsid w:val="001E4495"/>
    <w:rsid w:val="001E4A6C"/>
    <w:rsid w:val="001E71E9"/>
    <w:rsid w:val="001F190F"/>
    <w:rsid w:val="001F30E8"/>
    <w:rsid w:val="001F45A3"/>
    <w:rsid w:val="001F61B5"/>
    <w:rsid w:val="002020DE"/>
    <w:rsid w:val="002036EC"/>
    <w:rsid w:val="002106D0"/>
    <w:rsid w:val="00211433"/>
    <w:rsid w:val="0021627D"/>
    <w:rsid w:val="002170A2"/>
    <w:rsid w:val="00217190"/>
    <w:rsid w:val="00220E6B"/>
    <w:rsid w:val="00223857"/>
    <w:rsid w:val="00223CBC"/>
    <w:rsid w:val="002241FA"/>
    <w:rsid w:val="002266AF"/>
    <w:rsid w:val="002303B2"/>
    <w:rsid w:val="00237458"/>
    <w:rsid w:val="00240669"/>
    <w:rsid w:val="002410D5"/>
    <w:rsid w:val="00241561"/>
    <w:rsid w:val="002436E6"/>
    <w:rsid w:val="00245462"/>
    <w:rsid w:val="002501D5"/>
    <w:rsid w:val="00253610"/>
    <w:rsid w:val="002545D6"/>
    <w:rsid w:val="00255E5A"/>
    <w:rsid w:val="00256E2D"/>
    <w:rsid w:val="0025793F"/>
    <w:rsid w:val="00260EC3"/>
    <w:rsid w:val="002616F1"/>
    <w:rsid w:val="00264F48"/>
    <w:rsid w:val="002671F1"/>
    <w:rsid w:val="00270053"/>
    <w:rsid w:val="0027576F"/>
    <w:rsid w:val="00277354"/>
    <w:rsid w:val="00277DFA"/>
    <w:rsid w:val="00281A8E"/>
    <w:rsid w:val="00282AB5"/>
    <w:rsid w:val="00284A81"/>
    <w:rsid w:val="00287726"/>
    <w:rsid w:val="002946D9"/>
    <w:rsid w:val="00294C04"/>
    <w:rsid w:val="00296C1B"/>
    <w:rsid w:val="002975FF"/>
    <w:rsid w:val="002A242B"/>
    <w:rsid w:val="002A30DA"/>
    <w:rsid w:val="002A5203"/>
    <w:rsid w:val="002A5A0F"/>
    <w:rsid w:val="002B2A73"/>
    <w:rsid w:val="002B3F48"/>
    <w:rsid w:val="002B6654"/>
    <w:rsid w:val="002C0A91"/>
    <w:rsid w:val="002C167C"/>
    <w:rsid w:val="002C2F39"/>
    <w:rsid w:val="002C7575"/>
    <w:rsid w:val="002D2A1B"/>
    <w:rsid w:val="002D40B8"/>
    <w:rsid w:val="002D4BEA"/>
    <w:rsid w:val="002D4CA1"/>
    <w:rsid w:val="002D4EE7"/>
    <w:rsid w:val="002D4F71"/>
    <w:rsid w:val="002D5425"/>
    <w:rsid w:val="002D7560"/>
    <w:rsid w:val="002E1D8B"/>
    <w:rsid w:val="002E2408"/>
    <w:rsid w:val="002E6B5C"/>
    <w:rsid w:val="002F65F6"/>
    <w:rsid w:val="0030210F"/>
    <w:rsid w:val="00302D87"/>
    <w:rsid w:val="003031E5"/>
    <w:rsid w:val="00304637"/>
    <w:rsid w:val="003100C1"/>
    <w:rsid w:val="00312925"/>
    <w:rsid w:val="00312FDE"/>
    <w:rsid w:val="0031427D"/>
    <w:rsid w:val="00315032"/>
    <w:rsid w:val="003158E6"/>
    <w:rsid w:val="00316D0C"/>
    <w:rsid w:val="003220B1"/>
    <w:rsid w:val="00324CD8"/>
    <w:rsid w:val="0033017D"/>
    <w:rsid w:val="00331EA7"/>
    <w:rsid w:val="003330DA"/>
    <w:rsid w:val="0033415D"/>
    <w:rsid w:val="00334E64"/>
    <w:rsid w:val="00335724"/>
    <w:rsid w:val="003363A9"/>
    <w:rsid w:val="0034061E"/>
    <w:rsid w:val="00341521"/>
    <w:rsid w:val="00344DB7"/>
    <w:rsid w:val="003451C9"/>
    <w:rsid w:val="00345520"/>
    <w:rsid w:val="003460BF"/>
    <w:rsid w:val="003460D2"/>
    <w:rsid w:val="00346357"/>
    <w:rsid w:val="0034671F"/>
    <w:rsid w:val="003470A5"/>
    <w:rsid w:val="003513BB"/>
    <w:rsid w:val="00355729"/>
    <w:rsid w:val="003570C5"/>
    <w:rsid w:val="00360863"/>
    <w:rsid w:val="00361022"/>
    <w:rsid w:val="00361626"/>
    <w:rsid w:val="0036298D"/>
    <w:rsid w:val="00364B7B"/>
    <w:rsid w:val="00365282"/>
    <w:rsid w:val="003663C4"/>
    <w:rsid w:val="00366865"/>
    <w:rsid w:val="00366F7F"/>
    <w:rsid w:val="0037135A"/>
    <w:rsid w:val="00373219"/>
    <w:rsid w:val="00373625"/>
    <w:rsid w:val="00374778"/>
    <w:rsid w:val="00374DA2"/>
    <w:rsid w:val="00375BF5"/>
    <w:rsid w:val="00376218"/>
    <w:rsid w:val="0038066A"/>
    <w:rsid w:val="0038075B"/>
    <w:rsid w:val="00380853"/>
    <w:rsid w:val="003813F7"/>
    <w:rsid w:val="00385FC9"/>
    <w:rsid w:val="003868ED"/>
    <w:rsid w:val="00390A27"/>
    <w:rsid w:val="00390BB6"/>
    <w:rsid w:val="0039190F"/>
    <w:rsid w:val="003926B2"/>
    <w:rsid w:val="003938CA"/>
    <w:rsid w:val="00395DE4"/>
    <w:rsid w:val="003964FA"/>
    <w:rsid w:val="003977F9"/>
    <w:rsid w:val="00397D95"/>
    <w:rsid w:val="003A249B"/>
    <w:rsid w:val="003A25AF"/>
    <w:rsid w:val="003A4208"/>
    <w:rsid w:val="003A50B5"/>
    <w:rsid w:val="003A6B70"/>
    <w:rsid w:val="003A7047"/>
    <w:rsid w:val="003B02D8"/>
    <w:rsid w:val="003B0A8C"/>
    <w:rsid w:val="003B47B8"/>
    <w:rsid w:val="003B4EA9"/>
    <w:rsid w:val="003B526B"/>
    <w:rsid w:val="003C27CC"/>
    <w:rsid w:val="003C6123"/>
    <w:rsid w:val="003C7205"/>
    <w:rsid w:val="003D39C7"/>
    <w:rsid w:val="003D3ACC"/>
    <w:rsid w:val="003D607A"/>
    <w:rsid w:val="003D768F"/>
    <w:rsid w:val="003E6857"/>
    <w:rsid w:val="003E7690"/>
    <w:rsid w:val="003F1583"/>
    <w:rsid w:val="003F18DF"/>
    <w:rsid w:val="003F3BF7"/>
    <w:rsid w:val="003F3C04"/>
    <w:rsid w:val="003F4D25"/>
    <w:rsid w:val="003F4F27"/>
    <w:rsid w:val="003F6A1A"/>
    <w:rsid w:val="00401D54"/>
    <w:rsid w:val="00402E13"/>
    <w:rsid w:val="00403B07"/>
    <w:rsid w:val="00403BC8"/>
    <w:rsid w:val="00407727"/>
    <w:rsid w:val="00415761"/>
    <w:rsid w:val="004157AF"/>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1C90"/>
    <w:rsid w:val="00453ED1"/>
    <w:rsid w:val="00456AA4"/>
    <w:rsid w:val="00456CA8"/>
    <w:rsid w:val="00457630"/>
    <w:rsid w:val="0045763F"/>
    <w:rsid w:val="004615D0"/>
    <w:rsid w:val="004646F7"/>
    <w:rsid w:val="00467A08"/>
    <w:rsid w:val="00467D7F"/>
    <w:rsid w:val="004716F4"/>
    <w:rsid w:val="00472C1F"/>
    <w:rsid w:val="00476501"/>
    <w:rsid w:val="0048005F"/>
    <w:rsid w:val="00480A73"/>
    <w:rsid w:val="0048107A"/>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1D5E"/>
    <w:rsid w:val="004B2E33"/>
    <w:rsid w:val="004B59B5"/>
    <w:rsid w:val="004B602A"/>
    <w:rsid w:val="004B730B"/>
    <w:rsid w:val="004C0F33"/>
    <w:rsid w:val="004C191A"/>
    <w:rsid w:val="004C2259"/>
    <w:rsid w:val="004C2E32"/>
    <w:rsid w:val="004C7CB2"/>
    <w:rsid w:val="004D07DD"/>
    <w:rsid w:val="004D13B6"/>
    <w:rsid w:val="004D1620"/>
    <w:rsid w:val="004D1C77"/>
    <w:rsid w:val="004D25F1"/>
    <w:rsid w:val="004D2796"/>
    <w:rsid w:val="004D32B5"/>
    <w:rsid w:val="004D3D75"/>
    <w:rsid w:val="004D44F6"/>
    <w:rsid w:val="004D751C"/>
    <w:rsid w:val="004D7FBB"/>
    <w:rsid w:val="004E1788"/>
    <w:rsid w:val="004E2952"/>
    <w:rsid w:val="004E406C"/>
    <w:rsid w:val="004E4FF0"/>
    <w:rsid w:val="004E5381"/>
    <w:rsid w:val="004E5B7B"/>
    <w:rsid w:val="004E5BE3"/>
    <w:rsid w:val="004E7A66"/>
    <w:rsid w:val="004F0D09"/>
    <w:rsid w:val="004F4A90"/>
    <w:rsid w:val="004F4B76"/>
    <w:rsid w:val="004F6A9E"/>
    <w:rsid w:val="004F7EA1"/>
    <w:rsid w:val="005024C3"/>
    <w:rsid w:val="005035C4"/>
    <w:rsid w:val="0050535A"/>
    <w:rsid w:val="005111AE"/>
    <w:rsid w:val="00512B65"/>
    <w:rsid w:val="00513166"/>
    <w:rsid w:val="00522063"/>
    <w:rsid w:val="005233E5"/>
    <w:rsid w:val="005234C7"/>
    <w:rsid w:val="0052420B"/>
    <w:rsid w:val="00527C60"/>
    <w:rsid w:val="00530E56"/>
    <w:rsid w:val="00530E8F"/>
    <w:rsid w:val="00531239"/>
    <w:rsid w:val="005313BF"/>
    <w:rsid w:val="00531E76"/>
    <w:rsid w:val="00532188"/>
    <w:rsid w:val="00532206"/>
    <w:rsid w:val="0053360D"/>
    <w:rsid w:val="0053374A"/>
    <w:rsid w:val="00535492"/>
    <w:rsid w:val="0053625A"/>
    <w:rsid w:val="00536291"/>
    <w:rsid w:val="00536AE7"/>
    <w:rsid w:val="00536C64"/>
    <w:rsid w:val="00536CBA"/>
    <w:rsid w:val="00540578"/>
    <w:rsid w:val="00540C25"/>
    <w:rsid w:val="00541079"/>
    <w:rsid w:val="005413C5"/>
    <w:rsid w:val="00541FC0"/>
    <w:rsid w:val="00542B28"/>
    <w:rsid w:val="0054346B"/>
    <w:rsid w:val="005475B9"/>
    <w:rsid w:val="00547E2D"/>
    <w:rsid w:val="00553201"/>
    <w:rsid w:val="00557AFD"/>
    <w:rsid w:val="00557E2C"/>
    <w:rsid w:val="00557EA0"/>
    <w:rsid w:val="00560591"/>
    <w:rsid w:val="00561A23"/>
    <w:rsid w:val="00562D69"/>
    <w:rsid w:val="00564686"/>
    <w:rsid w:val="00566CED"/>
    <w:rsid w:val="0056727D"/>
    <w:rsid w:val="00570AF8"/>
    <w:rsid w:val="00574D7A"/>
    <w:rsid w:val="0057568C"/>
    <w:rsid w:val="00576818"/>
    <w:rsid w:val="00577A88"/>
    <w:rsid w:val="00581FD2"/>
    <w:rsid w:val="005822F2"/>
    <w:rsid w:val="00583110"/>
    <w:rsid w:val="00584177"/>
    <w:rsid w:val="00585660"/>
    <w:rsid w:val="00594B2E"/>
    <w:rsid w:val="005956DA"/>
    <w:rsid w:val="005A2378"/>
    <w:rsid w:val="005A51F6"/>
    <w:rsid w:val="005A544B"/>
    <w:rsid w:val="005A6C50"/>
    <w:rsid w:val="005B1FC8"/>
    <w:rsid w:val="005B2FAE"/>
    <w:rsid w:val="005B4F15"/>
    <w:rsid w:val="005B564E"/>
    <w:rsid w:val="005B6693"/>
    <w:rsid w:val="005B7E12"/>
    <w:rsid w:val="005C0368"/>
    <w:rsid w:val="005C05F1"/>
    <w:rsid w:val="005C0977"/>
    <w:rsid w:val="005C1978"/>
    <w:rsid w:val="005C3DA8"/>
    <w:rsid w:val="005C4DA6"/>
    <w:rsid w:val="005C6B13"/>
    <w:rsid w:val="005D0F18"/>
    <w:rsid w:val="005D3CF1"/>
    <w:rsid w:val="005E1A31"/>
    <w:rsid w:val="005E1B0E"/>
    <w:rsid w:val="005E2474"/>
    <w:rsid w:val="005E4C05"/>
    <w:rsid w:val="005E7698"/>
    <w:rsid w:val="005F007E"/>
    <w:rsid w:val="005F0366"/>
    <w:rsid w:val="005F091C"/>
    <w:rsid w:val="005F2719"/>
    <w:rsid w:val="005F3E30"/>
    <w:rsid w:val="005F4AE3"/>
    <w:rsid w:val="00602003"/>
    <w:rsid w:val="006035BE"/>
    <w:rsid w:val="00605EFA"/>
    <w:rsid w:val="00610C5E"/>
    <w:rsid w:val="00611AFD"/>
    <w:rsid w:val="0061450B"/>
    <w:rsid w:val="006147D4"/>
    <w:rsid w:val="00616C5A"/>
    <w:rsid w:val="006206DB"/>
    <w:rsid w:val="0062491F"/>
    <w:rsid w:val="00625053"/>
    <w:rsid w:val="00626CFD"/>
    <w:rsid w:val="00630B2A"/>
    <w:rsid w:val="006343D1"/>
    <w:rsid w:val="00634CAD"/>
    <w:rsid w:val="0063580F"/>
    <w:rsid w:val="0063586D"/>
    <w:rsid w:val="00635BE7"/>
    <w:rsid w:val="0063725E"/>
    <w:rsid w:val="0064024C"/>
    <w:rsid w:val="00643296"/>
    <w:rsid w:val="00645B37"/>
    <w:rsid w:val="00647A64"/>
    <w:rsid w:val="00647E8E"/>
    <w:rsid w:val="00651C03"/>
    <w:rsid w:val="00651C3C"/>
    <w:rsid w:val="00651EDF"/>
    <w:rsid w:val="00652994"/>
    <w:rsid w:val="00654701"/>
    <w:rsid w:val="0065672B"/>
    <w:rsid w:val="006602D4"/>
    <w:rsid w:val="006603D8"/>
    <w:rsid w:val="006627DB"/>
    <w:rsid w:val="00662A39"/>
    <w:rsid w:val="0066677B"/>
    <w:rsid w:val="00670DE7"/>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94D5E"/>
    <w:rsid w:val="006A0002"/>
    <w:rsid w:val="006A050B"/>
    <w:rsid w:val="006A0F26"/>
    <w:rsid w:val="006A19EF"/>
    <w:rsid w:val="006A2620"/>
    <w:rsid w:val="006A57E2"/>
    <w:rsid w:val="006A656C"/>
    <w:rsid w:val="006A661C"/>
    <w:rsid w:val="006A6F80"/>
    <w:rsid w:val="006B2808"/>
    <w:rsid w:val="006B467C"/>
    <w:rsid w:val="006B492A"/>
    <w:rsid w:val="006B5956"/>
    <w:rsid w:val="006C07CA"/>
    <w:rsid w:val="006C0CA1"/>
    <w:rsid w:val="006C124D"/>
    <w:rsid w:val="006C1309"/>
    <w:rsid w:val="006C131D"/>
    <w:rsid w:val="006C30FC"/>
    <w:rsid w:val="006D060B"/>
    <w:rsid w:val="006D1A85"/>
    <w:rsid w:val="006D313B"/>
    <w:rsid w:val="006D3653"/>
    <w:rsid w:val="006D38BB"/>
    <w:rsid w:val="006D3FE3"/>
    <w:rsid w:val="006D530E"/>
    <w:rsid w:val="006D6C56"/>
    <w:rsid w:val="006D7E3C"/>
    <w:rsid w:val="006E0515"/>
    <w:rsid w:val="006E1023"/>
    <w:rsid w:val="006E2E65"/>
    <w:rsid w:val="006E4D2F"/>
    <w:rsid w:val="006E6B20"/>
    <w:rsid w:val="006E7DFD"/>
    <w:rsid w:val="006F0EB5"/>
    <w:rsid w:val="006F0F63"/>
    <w:rsid w:val="006F3F3F"/>
    <w:rsid w:val="00701380"/>
    <w:rsid w:val="00701961"/>
    <w:rsid w:val="00702591"/>
    <w:rsid w:val="0070612A"/>
    <w:rsid w:val="00707302"/>
    <w:rsid w:val="00707930"/>
    <w:rsid w:val="007114A2"/>
    <w:rsid w:val="00713532"/>
    <w:rsid w:val="00714725"/>
    <w:rsid w:val="007178CD"/>
    <w:rsid w:val="00720099"/>
    <w:rsid w:val="00720139"/>
    <w:rsid w:val="00723649"/>
    <w:rsid w:val="00726708"/>
    <w:rsid w:val="00731354"/>
    <w:rsid w:val="00732A64"/>
    <w:rsid w:val="007333A9"/>
    <w:rsid w:val="00734BDC"/>
    <w:rsid w:val="00735B80"/>
    <w:rsid w:val="007364D9"/>
    <w:rsid w:val="007368C8"/>
    <w:rsid w:val="007379DD"/>
    <w:rsid w:val="00740AB8"/>
    <w:rsid w:val="007432FE"/>
    <w:rsid w:val="00744EB1"/>
    <w:rsid w:val="00746481"/>
    <w:rsid w:val="00746C74"/>
    <w:rsid w:val="00747B77"/>
    <w:rsid w:val="0075386A"/>
    <w:rsid w:val="00753A0B"/>
    <w:rsid w:val="00755EDC"/>
    <w:rsid w:val="00760C7E"/>
    <w:rsid w:val="007614AD"/>
    <w:rsid w:val="00761563"/>
    <w:rsid w:val="00761D47"/>
    <w:rsid w:val="0076230E"/>
    <w:rsid w:val="00762E61"/>
    <w:rsid w:val="007630F9"/>
    <w:rsid w:val="00763C3B"/>
    <w:rsid w:val="00763FC6"/>
    <w:rsid w:val="0076577D"/>
    <w:rsid w:val="00766EB6"/>
    <w:rsid w:val="00767F1C"/>
    <w:rsid w:val="007705CF"/>
    <w:rsid w:val="007733FA"/>
    <w:rsid w:val="00774B46"/>
    <w:rsid w:val="00775D10"/>
    <w:rsid w:val="00777676"/>
    <w:rsid w:val="0078025B"/>
    <w:rsid w:val="00781DCA"/>
    <w:rsid w:val="0078569C"/>
    <w:rsid w:val="00790AB0"/>
    <w:rsid w:val="00790D22"/>
    <w:rsid w:val="00792274"/>
    <w:rsid w:val="00792F84"/>
    <w:rsid w:val="00794C8D"/>
    <w:rsid w:val="0079511C"/>
    <w:rsid w:val="00797178"/>
    <w:rsid w:val="007976FC"/>
    <w:rsid w:val="00797894"/>
    <w:rsid w:val="007A155C"/>
    <w:rsid w:val="007A54B9"/>
    <w:rsid w:val="007A5B3B"/>
    <w:rsid w:val="007A607F"/>
    <w:rsid w:val="007A71D6"/>
    <w:rsid w:val="007A7388"/>
    <w:rsid w:val="007B0D10"/>
    <w:rsid w:val="007B0EB1"/>
    <w:rsid w:val="007B160C"/>
    <w:rsid w:val="007B3F1A"/>
    <w:rsid w:val="007B5483"/>
    <w:rsid w:val="007C0343"/>
    <w:rsid w:val="007C15CD"/>
    <w:rsid w:val="007C25E4"/>
    <w:rsid w:val="007C2696"/>
    <w:rsid w:val="007C6EA3"/>
    <w:rsid w:val="007C78D9"/>
    <w:rsid w:val="007D1CBA"/>
    <w:rsid w:val="007D35CE"/>
    <w:rsid w:val="007D6E15"/>
    <w:rsid w:val="007E03F4"/>
    <w:rsid w:val="007E6187"/>
    <w:rsid w:val="007E6680"/>
    <w:rsid w:val="007E6A52"/>
    <w:rsid w:val="007E6F3A"/>
    <w:rsid w:val="007F0AB8"/>
    <w:rsid w:val="007F0C23"/>
    <w:rsid w:val="007F2A97"/>
    <w:rsid w:val="007F3D6C"/>
    <w:rsid w:val="007F4271"/>
    <w:rsid w:val="007F511A"/>
    <w:rsid w:val="007F5D3A"/>
    <w:rsid w:val="00800E06"/>
    <w:rsid w:val="0080300D"/>
    <w:rsid w:val="008049F4"/>
    <w:rsid w:val="008054E5"/>
    <w:rsid w:val="008054ED"/>
    <w:rsid w:val="00811D80"/>
    <w:rsid w:val="0081273D"/>
    <w:rsid w:val="008144D9"/>
    <w:rsid w:val="008145C1"/>
    <w:rsid w:val="00814BC9"/>
    <w:rsid w:val="00814BD6"/>
    <w:rsid w:val="00815D23"/>
    <w:rsid w:val="00816223"/>
    <w:rsid w:val="0081762F"/>
    <w:rsid w:val="00823EC8"/>
    <w:rsid w:val="008245E6"/>
    <w:rsid w:val="00824ACE"/>
    <w:rsid w:val="00825309"/>
    <w:rsid w:val="00825333"/>
    <w:rsid w:val="00825416"/>
    <w:rsid w:val="00825F3F"/>
    <w:rsid w:val="00826653"/>
    <w:rsid w:val="008318D4"/>
    <w:rsid w:val="00834290"/>
    <w:rsid w:val="00851EDB"/>
    <w:rsid w:val="008528D2"/>
    <w:rsid w:val="0085332D"/>
    <w:rsid w:val="0085474D"/>
    <w:rsid w:val="00856577"/>
    <w:rsid w:val="00856F17"/>
    <w:rsid w:val="00857B91"/>
    <w:rsid w:val="008625A5"/>
    <w:rsid w:val="00862C45"/>
    <w:rsid w:val="0086622F"/>
    <w:rsid w:val="00867CEB"/>
    <w:rsid w:val="00870E4E"/>
    <w:rsid w:val="00877C96"/>
    <w:rsid w:val="00877DF7"/>
    <w:rsid w:val="00877F25"/>
    <w:rsid w:val="00880509"/>
    <w:rsid w:val="0088401B"/>
    <w:rsid w:val="0088697D"/>
    <w:rsid w:val="008872C3"/>
    <w:rsid w:val="00891EB5"/>
    <w:rsid w:val="0089252D"/>
    <w:rsid w:val="00895EBD"/>
    <w:rsid w:val="00897781"/>
    <w:rsid w:val="008A6E59"/>
    <w:rsid w:val="008A7CC1"/>
    <w:rsid w:val="008B3AE4"/>
    <w:rsid w:val="008B51E1"/>
    <w:rsid w:val="008B5E81"/>
    <w:rsid w:val="008B7C5E"/>
    <w:rsid w:val="008C0A26"/>
    <w:rsid w:val="008C1089"/>
    <w:rsid w:val="008C670E"/>
    <w:rsid w:val="008D1CA1"/>
    <w:rsid w:val="008D2BDA"/>
    <w:rsid w:val="008D3682"/>
    <w:rsid w:val="008D42BF"/>
    <w:rsid w:val="008D44C6"/>
    <w:rsid w:val="008D4912"/>
    <w:rsid w:val="008D492D"/>
    <w:rsid w:val="008D52F7"/>
    <w:rsid w:val="008D7F60"/>
    <w:rsid w:val="008E3C6F"/>
    <w:rsid w:val="008E40FD"/>
    <w:rsid w:val="008E51C2"/>
    <w:rsid w:val="008F0A11"/>
    <w:rsid w:val="008F5BB1"/>
    <w:rsid w:val="008F6D46"/>
    <w:rsid w:val="00900164"/>
    <w:rsid w:val="00901CB2"/>
    <w:rsid w:val="00903E43"/>
    <w:rsid w:val="00904B80"/>
    <w:rsid w:val="00906FA0"/>
    <w:rsid w:val="009104F4"/>
    <w:rsid w:val="009108B8"/>
    <w:rsid w:val="00912EE1"/>
    <w:rsid w:val="00915132"/>
    <w:rsid w:val="009223B0"/>
    <w:rsid w:val="00923244"/>
    <w:rsid w:val="00923EDC"/>
    <w:rsid w:val="009254B3"/>
    <w:rsid w:val="00925CCA"/>
    <w:rsid w:val="0093055C"/>
    <w:rsid w:val="0093301F"/>
    <w:rsid w:val="00934381"/>
    <w:rsid w:val="00934686"/>
    <w:rsid w:val="00935290"/>
    <w:rsid w:val="00935C21"/>
    <w:rsid w:val="00943D28"/>
    <w:rsid w:val="00945787"/>
    <w:rsid w:val="0095149B"/>
    <w:rsid w:val="00952B20"/>
    <w:rsid w:val="00953BBA"/>
    <w:rsid w:val="0095618F"/>
    <w:rsid w:val="00960CB5"/>
    <w:rsid w:val="00960F18"/>
    <w:rsid w:val="009624C3"/>
    <w:rsid w:val="00963E46"/>
    <w:rsid w:val="00964385"/>
    <w:rsid w:val="00965C54"/>
    <w:rsid w:val="00965E1E"/>
    <w:rsid w:val="00966127"/>
    <w:rsid w:val="00967536"/>
    <w:rsid w:val="00967EBF"/>
    <w:rsid w:val="009739C3"/>
    <w:rsid w:val="009741E1"/>
    <w:rsid w:val="009749BB"/>
    <w:rsid w:val="00974CE0"/>
    <w:rsid w:val="00977F3D"/>
    <w:rsid w:val="0098050C"/>
    <w:rsid w:val="009814CA"/>
    <w:rsid w:val="00981CED"/>
    <w:rsid w:val="009824F4"/>
    <w:rsid w:val="0098548D"/>
    <w:rsid w:val="009923EA"/>
    <w:rsid w:val="00994135"/>
    <w:rsid w:val="00995773"/>
    <w:rsid w:val="00995B42"/>
    <w:rsid w:val="00996B90"/>
    <w:rsid w:val="00997907"/>
    <w:rsid w:val="00997DC4"/>
    <w:rsid w:val="009A1350"/>
    <w:rsid w:val="009A1A06"/>
    <w:rsid w:val="009A25E1"/>
    <w:rsid w:val="009A5478"/>
    <w:rsid w:val="009A624B"/>
    <w:rsid w:val="009A6463"/>
    <w:rsid w:val="009B4354"/>
    <w:rsid w:val="009B47B2"/>
    <w:rsid w:val="009B6C92"/>
    <w:rsid w:val="009C2A9F"/>
    <w:rsid w:val="009C3339"/>
    <w:rsid w:val="009C3D9A"/>
    <w:rsid w:val="009C5E1B"/>
    <w:rsid w:val="009C6A8B"/>
    <w:rsid w:val="009C6C6D"/>
    <w:rsid w:val="009C6D0F"/>
    <w:rsid w:val="009C7066"/>
    <w:rsid w:val="009C73BD"/>
    <w:rsid w:val="009C75D9"/>
    <w:rsid w:val="009D0DA3"/>
    <w:rsid w:val="009D4321"/>
    <w:rsid w:val="009D6C14"/>
    <w:rsid w:val="009E147A"/>
    <w:rsid w:val="009E31C0"/>
    <w:rsid w:val="009E455E"/>
    <w:rsid w:val="009E58B2"/>
    <w:rsid w:val="009E5FFE"/>
    <w:rsid w:val="009E6666"/>
    <w:rsid w:val="009F3E11"/>
    <w:rsid w:val="009F523A"/>
    <w:rsid w:val="009F7B84"/>
    <w:rsid w:val="00A0059E"/>
    <w:rsid w:val="00A00BB7"/>
    <w:rsid w:val="00A05FC4"/>
    <w:rsid w:val="00A065AA"/>
    <w:rsid w:val="00A06B98"/>
    <w:rsid w:val="00A121FA"/>
    <w:rsid w:val="00A12F6A"/>
    <w:rsid w:val="00A13265"/>
    <w:rsid w:val="00A13294"/>
    <w:rsid w:val="00A13D28"/>
    <w:rsid w:val="00A2173D"/>
    <w:rsid w:val="00A225D1"/>
    <w:rsid w:val="00A228A3"/>
    <w:rsid w:val="00A23BDC"/>
    <w:rsid w:val="00A249BE"/>
    <w:rsid w:val="00A250CA"/>
    <w:rsid w:val="00A25949"/>
    <w:rsid w:val="00A270C1"/>
    <w:rsid w:val="00A3377C"/>
    <w:rsid w:val="00A33A47"/>
    <w:rsid w:val="00A33D16"/>
    <w:rsid w:val="00A36394"/>
    <w:rsid w:val="00A37486"/>
    <w:rsid w:val="00A41B62"/>
    <w:rsid w:val="00A44A27"/>
    <w:rsid w:val="00A44EA8"/>
    <w:rsid w:val="00A4694E"/>
    <w:rsid w:val="00A52011"/>
    <w:rsid w:val="00A52B1D"/>
    <w:rsid w:val="00A5365C"/>
    <w:rsid w:val="00A551D5"/>
    <w:rsid w:val="00A57591"/>
    <w:rsid w:val="00A575C1"/>
    <w:rsid w:val="00A60228"/>
    <w:rsid w:val="00A64194"/>
    <w:rsid w:val="00A656FF"/>
    <w:rsid w:val="00A66D74"/>
    <w:rsid w:val="00A67BEC"/>
    <w:rsid w:val="00A70A53"/>
    <w:rsid w:val="00A70FDE"/>
    <w:rsid w:val="00A72D14"/>
    <w:rsid w:val="00A761AE"/>
    <w:rsid w:val="00A77255"/>
    <w:rsid w:val="00A80DE2"/>
    <w:rsid w:val="00A82974"/>
    <w:rsid w:val="00A84F4E"/>
    <w:rsid w:val="00A86523"/>
    <w:rsid w:val="00A91B21"/>
    <w:rsid w:val="00A92EC8"/>
    <w:rsid w:val="00A93077"/>
    <w:rsid w:val="00A93C63"/>
    <w:rsid w:val="00A9417A"/>
    <w:rsid w:val="00A94518"/>
    <w:rsid w:val="00A95963"/>
    <w:rsid w:val="00A95F4D"/>
    <w:rsid w:val="00A967A3"/>
    <w:rsid w:val="00A96C72"/>
    <w:rsid w:val="00AA5829"/>
    <w:rsid w:val="00AA6A68"/>
    <w:rsid w:val="00AA6CE0"/>
    <w:rsid w:val="00AA76B5"/>
    <w:rsid w:val="00AA7B6C"/>
    <w:rsid w:val="00AB30FC"/>
    <w:rsid w:val="00AB6851"/>
    <w:rsid w:val="00AC1051"/>
    <w:rsid w:val="00AC1E1D"/>
    <w:rsid w:val="00AC33E3"/>
    <w:rsid w:val="00AC3529"/>
    <w:rsid w:val="00AC47B3"/>
    <w:rsid w:val="00AC5FF9"/>
    <w:rsid w:val="00AC6657"/>
    <w:rsid w:val="00AC77A1"/>
    <w:rsid w:val="00AD1DFB"/>
    <w:rsid w:val="00AD2280"/>
    <w:rsid w:val="00AD31DB"/>
    <w:rsid w:val="00AD4D36"/>
    <w:rsid w:val="00AD4DBD"/>
    <w:rsid w:val="00AD5B72"/>
    <w:rsid w:val="00AD68C5"/>
    <w:rsid w:val="00AE0FD5"/>
    <w:rsid w:val="00AE195B"/>
    <w:rsid w:val="00AE1ECC"/>
    <w:rsid w:val="00AE1FBC"/>
    <w:rsid w:val="00AE2140"/>
    <w:rsid w:val="00AE678A"/>
    <w:rsid w:val="00AE75C1"/>
    <w:rsid w:val="00AF03EA"/>
    <w:rsid w:val="00AF4C04"/>
    <w:rsid w:val="00AF501E"/>
    <w:rsid w:val="00AF5915"/>
    <w:rsid w:val="00AF750D"/>
    <w:rsid w:val="00AF7D23"/>
    <w:rsid w:val="00B012A5"/>
    <w:rsid w:val="00B01531"/>
    <w:rsid w:val="00B0244F"/>
    <w:rsid w:val="00B0255C"/>
    <w:rsid w:val="00B06428"/>
    <w:rsid w:val="00B06FBD"/>
    <w:rsid w:val="00B076F6"/>
    <w:rsid w:val="00B105D9"/>
    <w:rsid w:val="00B11217"/>
    <w:rsid w:val="00B11EF1"/>
    <w:rsid w:val="00B1436E"/>
    <w:rsid w:val="00B2320C"/>
    <w:rsid w:val="00B26D11"/>
    <w:rsid w:val="00B30984"/>
    <w:rsid w:val="00B31EFF"/>
    <w:rsid w:val="00B33C93"/>
    <w:rsid w:val="00B3458D"/>
    <w:rsid w:val="00B35082"/>
    <w:rsid w:val="00B35D50"/>
    <w:rsid w:val="00B43943"/>
    <w:rsid w:val="00B44206"/>
    <w:rsid w:val="00B45261"/>
    <w:rsid w:val="00B50927"/>
    <w:rsid w:val="00B533E6"/>
    <w:rsid w:val="00B53934"/>
    <w:rsid w:val="00B57B5A"/>
    <w:rsid w:val="00B63458"/>
    <w:rsid w:val="00B65AB3"/>
    <w:rsid w:val="00B65AD9"/>
    <w:rsid w:val="00B673D2"/>
    <w:rsid w:val="00B67B4D"/>
    <w:rsid w:val="00B7137C"/>
    <w:rsid w:val="00B719C3"/>
    <w:rsid w:val="00B76422"/>
    <w:rsid w:val="00B810EA"/>
    <w:rsid w:val="00B8208C"/>
    <w:rsid w:val="00B85268"/>
    <w:rsid w:val="00B912F5"/>
    <w:rsid w:val="00B9232C"/>
    <w:rsid w:val="00B961DA"/>
    <w:rsid w:val="00B962EE"/>
    <w:rsid w:val="00B96C05"/>
    <w:rsid w:val="00B97ADF"/>
    <w:rsid w:val="00BA3B3A"/>
    <w:rsid w:val="00BA7849"/>
    <w:rsid w:val="00BB03C5"/>
    <w:rsid w:val="00BB0CAB"/>
    <w:rsid w:val="00BB0E9E"/>
    <w:rsid w:val="00BB4CAA"/>
    <w:rsid w:val="00BB4FCC"/>
    <w:rsid w:val="00BB573C"/>
    <w:rsid w:val="00BC038F"/>
    <w:rsid w:val="00BC30F0"/>
    <w:rsid w:val="00BD1195"/>
    <w:rsid w:val="00BD16C4"/>
    <w:rsid w:val="00BD24C2"/>
    <w:rsid w:val="00BD2B38"/>
    <w:rsid w:val="00BD2ED5"/>
    <w:rsid w:val="00BE0185"/>
    <w:rsid w:val="00BE28DF"/>
    <w:rsid w:val="00BE2C6C"/>
    <w:rsid w:val="00BE669A"/>
    <w:rsid w:val="00BF3E19"/>
    <w:rsid w:val="00BF45B9"/>
    <w:rsid w:val="00C00D9E"/>
    <w:rsid w:val="00C02F69"/>
    <w:rsid w:val="00C04263"/>
    <w:rsid w:val="00C078C3"/>
    <w:rsid w:val="00C1471B"/>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1399"/>
    <w:rsid w:val="00C43335"/>
    <w:rsid w:val="00C467BF"/>
    <w:rsid w:val="00C471F1"/>
    <w:rsid w:val="00C518D6"/>
    <w:rsid w:val="00C53C95"/>
    <w:rsid w:val="00C54229"/>
    <w:rsid w:val="00C54588"/>
    <w:rsid w:val="00C54CB0"/>
    <w:rsid w:val="00C55A7C"/>
    <w:rsid w:val="00C63C76"/>
    <w:rsid w:val="00C64030"/>
    <w:rsid w:val="00C651BC"/>
    <w:rsid w:val="00C65EA9"/>
    <w:rsid w:val="00C660F2"/>
    <w:rsid w:val="00C66646"/>
    <w:rsid w:val="00C6670B"/>
    <w:rsid w:val="00C674D3"/>
    <w:rsid w:val="00C71DDA"/>
    <w:rsid w:val="00C73A8A"/>
    <w:rsid w:val="00C73C5A"/>
    <w:rsid w:val="00C74152"/>
    <w:rsid w:val="00C75E23"/>
    <w:rsid w:val="00C81769"/>
    <w:rsid w:val="00C82CD1"/>
    <w:rsid w:val="00C84F0B"/>
    <w:rsid w:val="00C85263"/>
    <w:rsid w:val="00C87EB1"/>
    <w:rsid w:val="00C90604"/>
    <w:rsid w:val="00C942ED"/>
    <w:rsid w:val="00C9464A"/>
    <w:rsid w:val="00C94A03"/>
    <w:rsid w:val="00C95F55"/>
    <w:rsid w:val="00C97464"/>
    <w:rsid w:val="00C979C1"/>
    <w:rsid w:val="00CA03B5"/>
    <w:rsid w:val="00CA0E59"/>
    <w:rsid w:val="00CA25F7"/>
    <w:rsid w:val="00CA4A8B"/>
    <w:rsid w:val="00CA50CA"/>
    <w:rsid w:val="00CA5D9B"/>
    <w:rsid w:val="00CA62AB"/>
    <w:rsid w:val="00CB3141"/>
    <w:rsid w:val="00CB4D2A"/>
    <w:rsid w:val="00CB61D4"/>
    <w:rsid w:val="00CB76B3"/>
    <w:rsid w:val="00CC0F1E"/>
    <w:rsid w:val="00CC6CBA"/>
    <w:rsid w:val="00CD0299"/>
    <w:rsid w:val="00CD29AE"/>
    <w:rsid w:val="00CD2C19"/>
    <w:rsid w:val="00CD2D4D"/>
    <w:rsid w:val="00CE0862"/>
    <w:rsid w:val="00CE10EB"/>
    <w:rsid w:val="00CE17C6"/>
    <w:rsid w:val="00CE23A2"/>
    <w:rsid w:val="00CE3B1C"/>
    <w:rsid w:val="00CE4A66"/>
    <w:rsid w:val="00CE5175"/>
    <w:rsid w:val="00CE67D9"/>
    <w:rsid w:val="00CE6C79"/>
    <w:rsid w:val="00CF067B"/>
    <w:rsid w:val="00CF0757"/>
    <w:rsid w:val="00CF1150"/>
    <w:rsid w:val="00CF5D1B"/>
    <w:rsid w:val="00CF5D8D"/>
    <w:rsid w:val="00CF620C"/>
    <w:rsid w:val="00D00C9A"/>
    <w:rsid w:val="00D01BE3"/>
    <w:rsid w:val="00D02A96"/>
    <w:rsid w:val="00D030D6"/>
    <w:rsid w:val="00D07384"/>
    <w:rsid w:val="00D11C72"/>
    <w:rsid w:val="00D1268B"/>
    <w:rsid w:val="00D141B0"/>
    <w:rsid w:val="00D154CE"/>
    <w:rsid w:val="00D23FFA"/>
    <w:rsid w:val="00D258C5"/>
    <w:rsid w:val="00D25B7A"/>
    <w:rsid w:val="00D2651F"/>
    <w:rsid w:val="00D267EE"/>
    <w:rsid w:val="00D27326"/>
    <w:rsid w:val="00D27D1F"/>
    <w:rsid w:val="00D316F9"/>
    <w:rsid w:val="00D32A27"/>
    <w:rsid w:val="00D35EB5"/>
    <w:rsid w:val="00D36D08"/>
    <w:rsid w:val="00D36FAA"/>
    <w:rsid w:val="00D41A03"/>
    <w:rsid w:val="00D438FF"/>
    <w:rsid w:val="00D4508C"/>
    <w:rsid w:val="00D45187"/>
    <w:rsid w:val="00D45CF5"/>
    <w:rsid w:val="00D46DFF"/>
    <w:rsid w:val="00D47099"/>
    <w:rsid w:val="00D50986"/>
    <w:rsid w:val="00D51714"/>
    <w:rsid w:val="00D52ED7"/>
    <w:rsid w:val="00D5319E"/>
    <w:rsid w:val="00D53200"/>
    <w:rsid w:val="00D537FC"/>
    <w:rsid w:val="00D5380A"/>
    <w:rsid w:val="00D53F10"/>
    <w:rsid w:val="00D56399"/>
    <w:rsid w:val="00D606AA"/>
    <w:rsid w:val="00D636E0"/>
    <w:rsid w:val="00D63743"/>
    <w:rsid w:val="00D63779"/>
    <w:rsid w:val="00D63DA6"/>
    <w:rsid w:val="00D66C31"/>
    <w:rsid w:val="00D66D9E"/>
    <w:rsid w:val="00D6710F"/>
    <w:rsid w:val="00D6743E"/>
    <w:rsid w:val="00D704BF"/>
    <w:rsid w:val="00D71B92"/>
    <w:rsid w:val="00D72855"/>
    <w:rsid w:val="00D72DBF"/>
    <w:rsid w:val="00D74182"/>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1058"/>
    <w:rsid w:val="00DB1F1A"/>
    <w:rsid w:val="00DB2E63"/>
    <w:rsid w:val="00DB39DD"/>
    <w:rsid w:val="00DB3D4C"/>
    <w:rsid w:val="00DB79B1"/>
    <w:rsid w:val="00DC11BC"/>
    <w:rsid w:val="00DC273C"/>
    <w:rsid w:val="00DC359A"/>
    <w:rsid w:val="00DC3D69"/>
    <w:rsid w:val="00DC4F42"/>
    <w:rsid w:val="00DC51CE"/>
    <w:rsid w:val="00DC7E56"/>
    <w:rsid w:val="00DD3809"/>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5455"/>
    <w:rsid w:val="00E079D2"/>
    <w:rsid w:val="00E07A92"/>
    <w:rsid w:val="00E15E7E"/>
    <w:rsid w:val="00E16783"/>
    <w:rsid w:val="00E17D96"/>
    <w:rsid w:val="00E2381B"/>
    <w:rsid w:val="00E24C23"/>
    <w:rsid w:val="00E2517E"/>
    <w:rsid w:val="00E25B7E"/>
    <w:rsid w:val="00E30E14"/>
    <w:rsid w:val="00E34F5B"/>
    <w:rsid w:val="00E35BCF"/>
    <w:rsid w:val="00E36D99"/>
    <w:rsid w:val="00E370BB"/>
    <w:rsid w:val="00E44764"/>
    <w:rsid w:val="00E451CB"/>
    <w:rsid w:val="00E45481"/>
    <w:rsid w:val="00E47FF0"/>
    <w:rsid w:val="00E55058"/>
    <w:rsid w:val="00E5665C"/>
    <w:rsid w:val="00E570BD"/>
    <w:rsid w:val="00E60E39"/>
    <w:rsid w:val="00E61039"/>
    <w:rsid w:val="00E63D81"/>
    <w:rsid w:val="00E650D6"/>
    <w:rsid w:val="00E65B98"/>
    <w:rsid w:val="00E662B5"/>
    <w:rsid w:val="00E671A6"/>
    <w:rsid w:val="00E67908"/>
    <w:rsid w:val="00E7067D"/>
    <w:rsid w:val="00E70797"/>
    <w:rsid w:val="00E71002"/>
    <w:rsid w:val="00E744CA"/>
    <w:rsid w:val="00E75E54"/>
    <w:rsid w:val="00E760FD"/>
    <w:rsid w:val="00E7681A"/>
    <w:rsid w:val="00E76B74"/>
    <w:rsid w:val="00E770E8"/>
    <w:rsid w:val="00E808F7"/>
    <w:rsid w:val="00E83891"/>
    <w:rsid w:val="00E8423B"/>
    <w:rsid w:val="00E905C2"/>
    <w:rsid w:val="00E92488"/>
    <w:rsid w:val="00E94477"/>
    <w:rsid w:val="00E95E32"/>
    <w:rsid w:val="00E9752E"/>
    <w:rsid w:val="00E97632"/>
    <w:rsid w:val="00EA0609"/>
    <w:rsid w:val="00EA106B"/>
    <w:rsid w:val="00EA1291"/>
    <w:rsid w:val="00EA1CE8"/>
    <w:rsid w:val="00EA4959"/>
    <w:rsid w:val="00EA4F34"/>
    <w:rsid w:val="00EA60EF"/>
    <w:rsid w:val="00EA6884"/>
    <w:rsid w:val="00EB02CF"/>
    <w:rsid w:val="00EB1F6E"/>
    <w:rsid w:val="00EB273A"/>
    <w:rsid w:val="00EB3125"/>
    <w:rsid w:val="00EC0D84"/>
    <w:rsid w:val="00EC10D5"/>
    <w:rsid w:val="00EC2CA2"/>
    <w:rsid w:val="00EC539E"/>
    <w:rsid w:val="00EC60DF"/>
    <w:rsid w:val="00ED18A4"/>
    <w:rsid w:val="00ED36F7"/>
    <w:rsid w:val="00ED483A"/>
    <w:rsid w:val="00ED7847"/>
    <w:rsid w:val="00EE09F2"/>
    <w:rsid w:val="00EF0A16"/>
    <w:rsid w:val="00EF0C16"/>
    <w:rsid w:val="00EF30E5"/>
    <w:rsid w:val="00EF4242"/>
    <w:rsid w:val="00EF77D7"/>
    <w:rsid w:val="00F0034B"/>
    <w:rsid w:val="00F04E4F"/>
    <w:rsid w:val="00F05580"/>
    <w:rsid w:val="00F06F04"/>
    <w:rsid w:val="00F076F6"/>
    <w:rsid w:val="00F1428D"/>
    <w:rsid w:val="00F14C7B"/>
    <w:rsid w:val="00F14CD7"/>
    <w:rsid w:val="00F173C6"/>
    <w:rsid w:val="00F21FE2"/>
    <w:rsid w:val="00F23730"/>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72E"/>
    <w:rsid w:val="00F62F37"/>
    <w:rsid w:val="00F65B2B"/>
    <w:rsid w:val="00F671BE"/>
    <w:rsid w:val="00F70D73"/>
    <w:rsid w:val="00F71DCD"/>
    <w:rsid w:val="00F72B52"/>
    <w:rsid w:val="00F73171"/>
    <w:rsid w:val="00F77623"/>
    <w:rsid w:val="00F778FB"/>
    <w:rsid w:val="00F77FFA"/>
    <w:rsid w:val="00F818C8"/>
    <w:rsid w:val="00F819A0"/>
    <w:rsid w:val="00F821DC"/>
    <w:rsid w:val="00F82A29"/>
    <w:rsid w:val="00F83BCE"/>
    <w:rsid w:val="00F85347"/>
    <w:rsid w:val="00F872FF"/>
    <w:rsid w:val="00F90419"/>
    <w:rsid w:val="00F9222C"/>
    <w:rsid w:val="00F92C81"/>
    <w:rsid w:val="00F94F83"/>
    <w:rsid w:val="00F97096"/>
    <w:rsid w:val="00FA0315"/>
    <w:rsid w:val="00FA051C"/>
    <w:rsid w:val="00FA32F9"/>
    <w:rsid w:val="00FA3DF4"/>
    <w:rsid w:val="00FA4F19"/>
    <w:rsid w:val="00FA5214"/>
    <w:rsid w:val="00FA7F22"/>
    <w:rsid w:val="00FB0272"/>
    <w:rsid w:val="00FB2A65"/>
    <w:rsid w:val="00FB3FAB"/>
    <w:rsid w:val="00FB4444"/>
    <w:rsid w:val="00FB5D94"/>
    <w:rsid w:val="00FB67E5"/>
    <w:rsid w:val="00FB6B97"/>
    <w:rsid w:val="00FB6BD7"/>
    <w:rsid w:val="00FB6FF7"/>
    <w:rsid w:val="00FC1A93"/>
    <w:rsid w:val="00FC39ED"/>
    <w:rsid w:val="00FC3E94"/>
    <w:rsid w:val="00FC468F"/>
    <w:rsid w:val="00FC50AC"/>
    <w:rsid w:val="00FC5DD5"/>
    <w:rsid w:val="00FC5F4E"/>
    <w:rsid w:val="00FD4DE9"/>
    <w:rsid w:val="00FD50BA"/>
    <w:rsid w:val="00FD53C8"/>
    <w:rsid w:val="00FD5733"/>
    <w:rsid w:val="00FD65A8"/>
    <w:rsid w:val="00FD773D"/>
    <w:rsid w:val="00FD7A87"/>
    <w:rsid w:val="00FE0476"/>
    <w:rsid w:val="00FE109E"/>
    <w:rsid w:val="00FE286A"/>
    <w:rsid w:val="00FE4B9B"/>
    <w:rsid w:val="00FE4F49"/>
    <w:rsid w:val="00FE5023"/>
    <w:rsid w:val="00FE519B"/>
    <w:rsid w:val="00FE7380"/>
    <w:rsid w:val="00FE7F7C"/>
    <w:rsid w:val="00FF0C6C"/>
    <w:rsid w:val="00FF3C43"/>
    <w:rsid w:val="00FF3D92"/>
    <w:rsid w:val="00FF4FD4"/>
    <w:rsid w:val="00FF564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fit.vutbr.cz/~burgetr/pubs.php?id=1025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17492-2417-4002-8169-4950FF5AC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6565</TotalTime>
  <Pages>42</Pages>
  <Words>7405</Words>
  <Characters>43690</Characters>
  <Application>Microsoft Office Word</Application>
  <DocSecurity>0</DocSecurity>
  <Lines>364</Lines>
  <Paragraphs>101</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50994</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14585</cp:revision>
  <cp:lastPrinted>2016-04-07T18:45:00Z</cp:lastPrinted>
  <dcterms:created xsi:type="dcterms:W3CDTF">2015-09-21T16:18:00Z</dcterms:created>
  <dcterms:modified xsi:type="dcterms:W3CDTF">2016-04-14T16:08:00Z</dcterms:modified>
</cp:coreProperties>
</file>