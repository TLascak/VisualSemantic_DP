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447911708"/>
      <w:bookmarkStart w:id="4" w:name="_Toc100936461"/>
      <w:bookmarkStart w:id="5" w:name="_Toc101325787"/>
      <w:bookmarkEnd w:id="1"/>
      <w:bookmarkEnd w:id="2"/>
      <w:r>
        <w:lastRenderedPageBreak/>
        <w:t>Obsah</w:t>
      </w:r>
      <w:bookmarkEnd w:id="3"/>
    </w:p>
    <w:p w:rsidR="0048107A"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7911708" w:history="1">
        <w:r w:rsidR="0048107A" w:rsidRPr="00CB34DB">
          <w:rPr>
            <w:rStyle w:val="Hypertextovodkaz"/>
            <w:noProof/>
          </w:rPr>
          <w:t>Obsah</w:t>
        </w:r>
        <w:r w:rsidR="0048107A">
          <w:rPr>
            <w:noProof/>
            <w:webHidden/>
          </w:rPr>
          <w:tab/>
        </w:r>
        <w:r w:rsidR="0048107A">
          <w:rPr>
            <w:noProof/>
            <w:webHidden/>
          </w:rPr>
          <w:fldChar w:fldCharType="begin"/>
        </w:r>
        <w:r w:rsidR="0048107A">
          <w:rPr>
            <w:noProof/>
            <w:webHidden/>
          </w:rPr>
          <w:instrText xml:space="preserve"> PAGEREF _Toc447911708 \h </w:instrText>
        </w:r>
        <w:r w:rsidR="0048107A">
          <w:rPr>
            <w:noProof/>
            <w:webHidden/>
          </w:rPr>
        </w:r>
        <w:r w:rsidR="0048107A">
          <w:rPr>
            <w:noProof/>
            <w:webHidden/>
          </w:rPr>
          <w:fldChar w:fldCharType="separate"/>
        </w:r>
        <w:r w:rsidR="0048107A">
          <w:rPr>
            <w:noProof/>
            <w:webHidden/>
          </w:rPr>
          <w:t>1</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09" w:history="1">
        <w:r w:rsidR="0048107A" w:rsidRPr="00CB34DB">
          <w:rPr>
            <w:rStyle w:val="Hypertextovodkaz"/>
            <w:noProof/>
          </w:rPr>
          <w:t>1</w:t>
        </w:r>
        <w:r w:rsidR="0048107A">
          <w:rPr>
            <w:rFonts w:asciiTheme="minorHAnsi" w:eastAsiaTheme="minorEastAsia" w:hAnsiTheme="minorHAnsi" w:cstheme="minorBidi"/>
            <w:noProof/>
            <w:sz w:val="22"/>
            <w:szCs w:val="22"/>
          </w:rPr>
          <w:tab/>
        </w:r>
        <w:r w:rsidR="0048107A" w:rsidRPr="00CB34DB">
          <w:rPr>
            <w:rStyle w:val="Hypertextovodkaz"/>
            <w:noProof/>
          </w:rPr>
          <w:t>Úvod</w:t>
        </w:r>
        <w:r w:rsidR="0048107A">
          <w:rPr>
            <w:noProof/>
            <w:webHidden/>
          </w:rPr>
          <w:tab/>
        </w:r>
        <w:r w:rsidR="0048107A">
          <w:rPr>
            <w:noProof/>
            <w:webHidden/>
          </w:rPr>
          <w:fldChar w:fldCharType="begin"/>
        </w:r>
        <w:r w:rsidR="0048107A">
          <w:rPr>
            <w:noProof/>
            <w:webHidden/>
          </w:rPr>
          <w:instrText xml:space="preserve"> PAGEREF _Toc447911709 \h </w:instrText>
        </w:r>
        <w:r w:rsidR="0048107A">
          <w:rPr>
            <w:noProof/>
            <w:webHidden/>
          </w:rPr>
        </w:r>
        <w:r w:rsidR="0048107A">
          <w:rPr>
            <w:noProof/>
            <w:webHidden/>
          </w:rPr>
          <w:fldChar w:fldCharType="separate"/>
        </w:r>
        <w:r w:rsidR="0048107A">
          <w:rPr>
            <w:noProof/>
            <w:webHidden/>
          </w:rPr>
          <w:t>2</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10" w:history="1">
        <w:r w:rsidR="0048107A" w:rsidRPr="00CB34DB">
          <w:rPr>
            <w:rStyle w:val="Hypertextovodkaz"/>
            <w:noProof/>
          </w:rPr>
          <w:t>2</w:t>
        </w:r>
        <w:r w:rsidR="0048107A">
          <w:rPr>
            <w:rFonts w:asciiTheme="minorHAnsi" w:eastAsiaTheme="minorEastAsia" w:hAnsiTheme="minorHAnsi" w:cstheme="minorBidi"/>
            <w:noProof/>
            <w:sz w:val="22"/>
            <w:szCs w:val="22"/>
          </w:rPr>
          <w:tab/>
        </w:r>
        <w:r w:rsidR="0048107A" w:rsidRPr="00CB34DB">
          <w:rPr>
            <w:rStyle w:val="Hypertextovodkaz"/>
            <w:noProof/>
          </w:rPr>
          <w:t>Segmentace webových stránek</w:t>
        </w:r>
        <w:r w:rsidR="0048107A">
          <w:rPr>
            <w:noProof/>
            <w:webHidden/>
          </w:rPr>
          <w:tab/>
        </w:r>
        <w:r w:rsidR="0048107A">
          <w:rPr>
            <w:noProof/>
            <w:webHidden/>
          </w:rPr>
          <w:fldChar w:fldCharType="begin"/>
        </w:r>
        <w:r w:rsidR="0048107A">
          <w:rPr>
            <w:noProof/>
            <w:webHidden/>
          </w:rPr>
          <w:instrText xml:space="preserve"> PAGEREF _Toc447911710 \h </w:instrText>
        </w:r>
        <w:r w:rsidR="0048107A">
          <w:rPr>
            <w:noProof/>
            <w:webHidden/>
          </w:rPr>
        </w:r>
        <w:r w:rsidR="0048107A">
          <w:rPr>
            <w:noProof/>
            <w:webHidden/>
          </w:rPr>
          <w:fldChar w:fldCharType="separate"/>
        </w:r>
        <w:r w:rsidR="0048107A">
          <w:rPr>
            <w:noProof/>
            <w:webHidden/>
          </w:rPr>
          <w:t>3</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11" w:history="1">
        <w:r w:rsidR="0048107A" w:rsidRPr="00CB34DB">
          <w:rPr>
            <w:rStyle w:val="Hypertextovodkaz"/>
            <w:noProof/>
          </w:rPr>
          <w:t>2.1</w:t>
        </w:r>
        <w:r w:rsidR="0048107A">
          <w:rPr>
            <w:rFonts w:asciiTheme="minorHAnsi" w:eastAsiaTheme="minorEastAsia" w:hAnsiTheme="minorHAnsi" w:cstheme="minorBidi"/>
            <w:noProof/>
            <w:sz w:val="22"/>
            <w:szCs w:val="22"/>
          </w:rPr>
          <w:tab/>
        </w:r>
        <w:r w:rsidR="0048107A" w:rsidRPr="00CB34DB">
          <w:rPr>
            <w:rStyle w:val="Hypertextovodkaz"/>
            <w:noProof/>
          </w:rPr>
          <w:t>DOM-based Page Segmentation</w:t>
        </w:r>
        <w:r w:rsidR="0048107A">
          <w:rPr>
            <w:noProof/>
            <w:webHidden/>
          </w:rPr>
          <w:tab/>
        </w:r>
        <w:r w:rsidR="0048107A">
          <w:rPr>
            <w:noProof/>
            <w:webHidden/>
          </w:rPr>
          <w:fldChar w:fldCharType="begin"/>
        </w:r>
        <w:r w:rsidR="0048107A">
          <w:rPr>
            <w:noProof/>
            <w:webHidden/>
          </w:rPr>
          <w:instrText xml:space="preserve"> PAGEREF _Toc447911711 \h </w:instrText>
        </w:r>
        <w:r w:rsidR="0048107A">
          <w:rPr>
            <w:noProof/>
            <w:webHidden/>
          </w:rPr>
        </w:r>
        <w:r w:rsidR="0048107A">
          <w:rPr>
            <w:noProof/>
            <w:webHidden/>
          </w:rPr>
          <w:fldChar w:fldCharType="separate"/>
        </w:r>
        <w:r w:rsidR="0048107A">
          <w:rPr>
            <w:noProof/>
            <w:webHidden/>
          </w:rPr>
          <w:t>3</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12" w:history="1">
        <w:r w:rsidR="0048107A" w:rsidRPr="00CB34DB">
          <w:rPr>
            <w:rStyle w:val="Hypertextovodkaz"/>
            <w:noProof/>
          </w:rPr>
          <w:t>2.2</w:t>
        </w:r>
        <w:r w:rsidR="0048107A">
          <w:rPr>
            <w:rFonts w:asciiTheme="minorHAnsi" w:eastAsiaTheme="minorEastAsia" w:hAnsiTheme="minorHAnsi" w:cstheme="minorBidi"/>
            <w:noProof/>
            <w:sz w:val="22"/>
            <w:szCs w:val="22"/>
          </w:rPr>
          <w:tab/>
        </w:r>
        <w:r w:rsidR="0048107A" w:rsidRPr="00CB34DB">
          <w:rPr>
            <w:rStyle w:val="Hypertextovodkaz"/>
            <w:noProof/>
          </w:rPr>
          <w:t>Vision-based Page Segmentation – VIPS</w:t>
        </w:r>
        <w:r w:rsidR="0048107A">
          <w:rPr>
            <w:noProof/>
            <w:webHidden/>
          </w:rPr>
          <w:tab/>
        </w:r>
        <w:r w:rsidR="0048107A">
          <w:rPr>
            <w:noProof/>
            <w:webHidden/>
          </w:rPr>
          <w:fldChar w:fldCharType="begin"/>
        </w:r>
        <w:r w:rsidR="0048107A">
          <w:rPr>
            <w:noProof/>
            <w:webHidden/>
          </w:rPr>
          <w:instrText xml:space="preserve"> PAGEREF _Toc447911712 \h </w:instrText>
        </w:r>
        <w:r w:rsidR="0048107A">
          <w:rPr>
            <w:noProof/>
            <w:webHidden/>
          </w:rPr>
        </w:r>
        <w:r w:rsidR="0048107A">
          <w:rPr>
            <w:noProof/>
            <w:webHidden/>
          </w:rPr>
          <w:fldChar w:fldCharType="separate"/>
        </w:r>
        <w:r w:rsidR="0048107A">
          <w:rPr>
            <w:noProof/>
            <w:webHidden/>
          </w:rPr>
          <w:t>4</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13" w:history="1">
        <w:r w:rsidR="0048107A" w:rsidRPr="00CB34DB">
          <w:rPr>
            <w:rStyle w:val="Hypertextovodkaz"/>
            <w:noProof/>
          </w:rPr>
          <w:t>2.3</w:t>
        </w:r>
        <w:r w:rsidR="0048107A">
          <w:rPr>
            <w:rFonts w:asciiTheme="minorHAnsi" w:eastAsiaTheme="minorEastAsia" w:hAnsiTheme="minorHAnsi" w:cstheme="minorBidi"/>
            <w:noProof/>
            <w:sz w:val="22"/>
            <w:szCs w:val="22"/>
          </w:rPr>
          <w:tab/>
        </w:r>
        <w:r w:rsidR="0048107A" w:rsidRPr="00CB34DB">
          <w:rPr>
            <w:rStyle w:val="Hypertextovodkaz"/>
            <w:noProof/>
          </w:rPr>
          <w:t>Box Clustering Segmentation</w:t>
        </w:r>
        <w:r w:rsidR="0048107A">
          <w:rPr>
            <w:noProof/>
            <w:webHidden/>
          </w:rPr>
          <w:tab/>
        </w:r>
        <w:r w:rsidR="0048107A">
          <w:rPr>
            <w:noProof/>
            <w:webHidden/>
          </w:rPr>
          <w:fldChar w:fldCharType="begin"/>
        </w:r>
        <w:r w:rsidR="0048107A">
          <w:rPr>
            <w:noProof/>
            <w:webHidden/>
          </w:rPr>
          <w:instrText xml:space="preserve"> PAGEREF _Toc447911713 \h </w:instrText>
        </w:r>
        <w:r w:rsidR="0048107A">
          <w:rPr>
            <w:noProof/>
            <w:webHidden/>
          </w:rPr>
        </w:r>
        <w:r w:rsidR="0048107A">
          <w:rPr>
            <w:noProof/>
            <w:webHidden/>
          </w:rPr>
          <w:fldChar w:fldCharType="separate"/>
        </w:r>
        <w:r w:rsidR="0048107A">
          <w:rPr>
            <w:noProof/>
            <w:webHidden/>
          </w:rPr>
          <w:t>5</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14" w:history="1">
        <w:r w:rsidR="0048107A" w:rsidRPr="00CB34DB">
          <w:rPr>
            <w:rStyle w:val="Hypertextovodkaz"/>
            <w:noProof/>
          </w:rPr>
          <w:t>3</w:t>
        </w:r>
        <w:r w:rsidR="0048107A">
          <w:rPr>
            <w:rFonts w:asciiTheme="minorHAnsi" w:eastAsiaTheme="minorEastAsia" w:hAnsiTheme="minorHAnsi" w:cstheme="minorBidi"/>
            <w:noProof/>
            <w:sz w:val="22"/>
            <w:szCs w:val="22"/>
          </w:rPr>
          <w:tab/>
        </w:r>
        <w:r w:rsidR="0048107A" w:rsidRPr="00CB34DB">
          <w:rPr>
            <w:rStyle w:val="Hypertextovodkaz"/>
            <w:noProof/>
          </w:rPr>
          <w:t>Segmentace webových stránek za pomocí vizuální sémantiky</w:t>
        </w:r>
        <w:r w:rsidR="0048107A">
          <w:rPr>
            <w:noProof/>
            <w:webHidden/>
          </w:rPr>
          <w:tab/>
        </w:r>
        <w:r w:rsidR="0048107A">
          <w:rPr>
            <w:noProof/>
            <w:webHidden/>
          </w:rPr>
          <w:fldChar w:fldCharType="begin"/>
        </w:r>
        <w:r w:rsidR="0048107A">
          <w:rPr>
            <w:noProof/>
            <w:webHidden/>
          </w:rPr>
          <w:instrText xml:space="preserve"> PAGEREF _Toc447911714 \h </w:instrText>
        </w:r>
        <w:r w:rsidR="0048107A">
          <w:rPr>
            <w:noProof/>
            <w:webHidden/>
          </w:rPr>
        </w:r>
        <w:r w:rsidR="0048107A">
          <w:rPr>
            <w:noProof/>
            <w:webHidden/>
          </w:rPr>
          <w:fldChar w:fldCharType="separate"/>
        </w:r>
        <w:r w:rsidR="0048107A">
          <w:rPr>
            <w:noProof/>
            <w:webHidden/>
          </w:rPr>
          <w:t>7</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15" w:history="1">
        <w:r w:rsidR="0048107A" w:rsidRPr="00CB34DB">
          <w:rPr>
            <w:rStyle w:val="Hypertextovodkaz"/>
            <w:noProof/>
          </w:rPr>
          <w:t>3.1</w:t>
        </w:r>
        <w:r w:rsidR="0048107A">
          <w:rPr>
            <w:rFonts w:asciiTheme="minorHAnsi" w:eastAsiaTheme="minorEastAsia" w:hAnsiTheme="minorHAnsi" w:cstheme="minorBidi"/>
            <w:noProof/>
            <w:sz w:val="22"/>
            <w:szCs w:val="22"/>
          </w:rPr>
          <w:tab/>
        </w:r>
        <w:r w:rsidR="0048107A" w:rsidRPr="00CB34DB">
          <w:rPr>
            <w:rStyle w:val="Hypertextovodkaz"/>
            <w:noProof/>
          </w:rPr>
          <w:t>Příprava</w:t>
        </w:r>
        <w:r w:rsidR="0048107A">
          <w:rPr>
            <w:noProof/>
            <w:webHidden/>
          </w:rPr>
          <w:tab/>
        </w:r>
        <w:r w:rsidR="0048107A">
          <w:rPr>
            <w:noProof/>
            <w:webHidden/>
          </w:rPr>
          <w:fldChar w:fldCharType="begin"/>
        </w:r>
        <w:r w:rsidR="0048107A">
          <w:rPr>
            <w:noProof/>
            <w:webHidden/>
          </w:rPr>
          <w:instrText xml:space="preserve"> PAGEREF _Toc447911715 \h </w:instrText>
        </w:r>
        <w:r w:rsidR="0048107A">
          <w:rPr>
            <w:noProof/>
            <w:webHidden/>
          </w:rPr>
        </w:r>
        <w:r w:rsidR="0048107A">
          <w:rPr>
            <w:noProof/>
            <w:webHidden/>
          </w:rPr>
          <w:fldChar w:fldCharType="separate"/>
        </w:r>
        <w:r w:rsidR="0048107A">
          <w:rPr>
            <w:noProof/>
            <w:webHidden/>
          </w:rPr>
          <w:t>7</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16" w:history="1">
        <w:r w:rsidR="0048107A" w:rsidRPr="00CB34DB">
          <w:rPr>
            <w:rStyle w:val="Hypertextovodkaz"/>
            <w:noProof/>
          </w:rPr>
          <w:t>3.1.1</w:t>
        </w:r>
        <w:r w:rsidR="0048107A">
          <w:rPr>
            <w:rFonts w:asciiTheme="minorHAnsi" w:eastAsiaTheme="minorEastAsia" w:hAnsiTheme="minorHAnsi" w:cstheme="minorBidi"/>
            <w:noProof/>
            <w:sz w:val="22"/>
            <w:szCs w:val="22"/>
          </w:rPr>
          <w:tab/>
        </w:r>
        <w:r w:rsidR="0048107A" w:rsidRPr="00CB34DB">
          <w:rPr>
            <w:rStyle w:val="Hypertextovodkaz"/>
            <w:noProof/>
          </w:rPr>
          <w:t>Vizuální bloky</w:t>
        </w:r>
        <w:r w:rsidR="0048107A">
          <w:rPr>
            <w:noProof/>
            <w:webHidden/>
          </w:rPr>
          <w:tab/>
        </w:r>
        <w:r w:rsidR="0048107A">
          <w:rPr>
            <w:noProof/>
            <w:webHidden/>
          </w:rPr>
          <w:fldChar w:fldCharType="begin"/>
        </w:r>
        <w:r w:rsidR="0048107A">
          <w:rPr>
            <w:noProof/>
            <w:webHidden/>
          </w:rPr>
          <w:instrText xml:space="preserve"> PAGEREF _Toc447911716 \h </w:instrText>
        </w:r>
        <w:r w:rsidR="0048107A">
          <w:rPr>
            <w:noProof/>
            <w:webHidden/>
          </w:rPr>
        </w:r>
        <w:r w:rsidR="0048107A">
          <w:rPr>
            <w:noProof/>
            <w:webHidden/>
          </w:rPr>
          <w:fldChar w:fldCharType="separate"/>
        </w:r>
        <w:r w:rsidR="0048107A">
          <w:rPr>
            <w:noProof/>
            <w:webHidden/>
          </w:rPr>
          <w:t>8</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17" w:history="1">
        <w:r w:rsidR="0048107A" w:rsidRPr="00CB34DB">
          <w:rPr>
            <w:rStyle w:val="Hypertextovodkaz"/>
            <w:noProof/>
          </w:rPr>
          <w:t>3.1.2</w:t>
        </w:r>
        <w:r w:rsidR="0048107A">
          <w:rPr>
            <w:rFonts w:asciiTheme="minorHAnsi" w:eastAsiaTheme="minorEastAsia" w:hAnsiTheme="minorHAnsi" w:cstheme="minorBidi"/>
            <w:noProof/>
            <w:sz w:val="22"/>
            <w:szCs w:val="22"/>
          </w:rPr>
          <w:tab/>
        </w:r>
        <w:r w:rsidR="0048107A" w:rsidRPr="00CB34DB">
          <w:rPr>
            <w:rStyle w:val="Hypertextovodkaz"/>
            <w:noProof/>
          </w:rPr>
          <w:t>Předzpracování webových stránek</w:t>
        </w:r>
        <w:r w:rsidR="0048107A">
          <w:rPr>
            <w:noProof/>
            <w:webHidden/>
          </w:rPr>
          <w:tab/>
        </w:r>
        <w:r w:rsidR="0048107A">
          <w:rPr>
            <w:noProof/>
            <w:webHidden/>
          </w:rPr>
          <w:fldChar w:fldCharType="begin"/>
        </w:r>
        <w:r w:rsidR="0048107A">
          <w:rPr>
            <w:noProof/>
            <w:webHidden/>
          </w:rPr>
          <w:instrText xml:space="preserve"> PAGEREF _Toc447911717 \h </w:instrText>
        </w:r>
        <w:r w:rsidR="0048107A">
          <w:rPr>
            <w:noProof/>
            <w:webHidden/>
          </w:rPr>
        </w:r>
        <w:r w:rsidR="0048107A">
          <w:rPr>
            <w:noProof/>
            <w:webHidden/>
          </w:rPr>
          <w:fldChar w:fldCharType="separate"/>
        </w:r>
        <w:r w:rsidR="0048107A">
          <w:rPr>
            <w:noProof/>
            <w:webHidden/>
          </w:rPr>
          <w:t>8</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18" w:history="1">
        <w:r w:rsidR="0048107A" w:rsidRPr="00CB34DB">
          <w:rPr>
            <w:rStyle w:val="Hypertextovodkaz"/>
            <w:noProof/>
          </w:rPr>
          <w:t>3.2</w:t>
        </w:r>
        <w:r w:rsidR="0048107A">
          <w:rPr>
            <w:rFonts w:asciiTheme="minorHAnsi" w:eastAsiaTheme="minorEastAsia" w:hAnsiTheme="minorHAnsi" w:cstheme="minorBidi"/>
            <w:noProof/>
            <w:sz w:val="22"/>
            <w:szCs w:val="22"/>
          </w:rPr>
          <w:tab/>
        </w:r>
        <w:r w:rsidR="0048107A" w:rsidRPr="00CB34DB">
          <w:rPr>
            <w:rStyle w:val="Hypertextovodkaz"/>
            <w:noProof/>
          </w:rPr>
          <w:t>Algoritmus segmentace</w:t>
        </w:r>
        <w:r w:rsidR="0048107A">
          <w:rPr>
            <w:noProof/>
            <w:webHidden/>
          </w:rPr>
          <w:tab/>
        </w:r>
        <w:r w:rsidR="0048107A">
          <w:rPr>
            <w:noProof/>
            <w:webHidden/>
          </w:rPr>
          <w:fldChar w:fldCharType="begin"/>
        </w:r>
        <w:r w:rsidR="0048107A">
          <w:rPr>
            <w:noProof/>
            <w:webHidden/>
          </w:rPr>
          <w:instrText xml:space="preserve"> PAGEREF _Toc447911718 \h </w:instrText>
        </w:r>
        <w:r w:rsidR="0048107A">
          <w:rPr>
            <w:noProof/>
            <w:webHidden/>
          </w:rPr>
        </w:r>
        <w:r w:rsidR="0048107A">
          <w:rPr>
            <w:noProof/>
            <w:webHidden/>
          </w:rPr>
          <w:fldChar w:fldCharType="separate"/>
        </w:r>
        <w:r w:rsidR="0048107A">
          <w:rPr>
            <w:noProof/>
            <w:webHidden/>
          </w:rPr>
          <w:t>9</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19" w:history="1">
        <w:r w:rsidR="0048107A" w:rsidRPr="00CB34DB">
          <w:rPr>
            <w:rStyle w:val="Hypertextovodkaz"/>
            <w:noProof/>
          </w:rPr>
          <w:t>3.2.1</w:t>
        </w:r>
        <w:r w:rsidR="0048107A">
          <w:rPr>
            <w:rFonts w:asciiTheme="minorHAnsi" w:eastAsiaTheme="minorEastAsia" w:hAnsiTheme="minorHAnsi" w:cstheme="minorBidi"/>
            <w:noProof/>
            <w:sz w:val="22"/>
            <w:szCs w:val="22"/>
          </w:rPr>
          <w:tab/>
        </w:r>
        <w:r w:rsidR="0048107A" w:rsidRPr="00CB34DB">
          <w:rPr>
            <w:rStyle w:val="Hypertextovodkaz"/>
            <w:noProof/>
          </w:rPr>
          <w:t>Rozpoznání podobných vizuálních bloků</w:t>
        </w:r>
        <w:r w:rsidR="0048107A">
          <w:rPr>
            <w:noProof/>
            <w:webHidden/>
          </w:rPr>
          <w:tab/>
        </w:r>
        <w:r w:rsidR="0048107A">
          <w:rPr>
            <w:noProof/>
            <w:webHidden/>
          </w:rPr>
          <w:fldChar w:fldCharType="begin"/>
        </w:r>
        <w:r w:rsidR="0048107A">
          <w:rPr>
            <w:noProof/>
            <w:webHidden/>
          </w:rPr>
          <w:instrText xml:space="preserve"> PAGEREF _Toc447911719 \h </w:instrText>
        </w:r>
        <w:r w:rsidR="0048107A">
          <w:rPr>
            <w:noProof/>
            <w:webHidden/>
          </w:rPr>
        </w:r>
        <w:r w:rsidR="0048107A">
          <w:rPr>
            <w:noProof/>
            <w:webHidden/>
          </w:rPr>
          <w:fldChar w:fldCharType="separate"/>
        </w:r>
        <w:r w:rsidR="0048107A">
          <w:rPr>
            <w:noProof/>
            <w:webHidden/>
          </w:rPr>
          <w:t>9</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0" w:history="1">
        <w:r w:rsidR="0048107A" w:rsidRPr="00CB34DB">
          <w:rPr>
            <w:rStyle w:val="Hypertextovodkaz"/>
            <w:noProof/>
          </w:rPr>
          <w:t>3.2.2</w:t>
        </w:r>
        <w:r w:rsidR="0048107A">
          <w:rPr>
            <w:rFonts w:asciiTheme="minorHAnsi" w:eastAsiaTheme="minorEastAsia" w:hAnsiTheme="minorHAnsi" w:cstheme="minorBidi"/>
            <w:noProof/>
            <w:sz w:val="22"/>
            <w:szCs w:val="22"/>
          </w:rPr>
          <w:tab/>
        </w:r>
        <w:r w:rsidR="0048107A" w:rsidRPr="00CB34DB">
          <w:rPr>
            <w:rStyle w:val="Hypertextovodkaz"/>
            <w:noProof/>
          </w:rPr>
          <w:t>Výpočet stupně sousednosti bloků</w:t>
        </w:r>
        <w:r w:rsidR="0048107A">
          <w:rPr>
            <w:noProof/>
            <w:webHidden/>
          </w:rPr>
          <w:tab/>
        </w:r>
        <w:r w:rsidR="0048107A">
          <w:rPr>
            <w:noProof/>
            <w:webHidden/>
          </w:rPr>
          <w:fldChar w:fldCharType="begin"/>
        </w:r>
        <w:r w:rsidR="0048107A">
          <w:rPr>
            <w:noProof/>
            <w:webHidden/>
          </w:rPr>
          <w:instrText xml:space="preserve"> PAGEREF _Toc447911720 \h </w:instrText>
        </w:r>
        <w:r w:rsidR="0048107A">
          <w:rPr>
            <w:noProof/>
            <w:webHidden/>
          </w:rPr>
        </w:r>
        <w:r w:rsidR="0048107A">
          <w:rPr>
            <w:noProof/>
            <w:webHidden/>
          </w:rPr>
          <w:fldChar w:fldCharType="separate"/>
        </w:r>
        <w:r w:rsidR="0048107A">
          <w:rPr>
            <w:noProof/>
            <w:webHidden/>
          </w:rPr>
          <w:t>11</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1" w:history="1">
        <w:r w:rsidR="0048107A" w:rsidRPr="00CB34DB">
          <w:rPr>
            <w:rStyle w:val="Hypertextovodkaz"/>
            <w:noProof/>
          </w:rPr>
          <w:t>3.2.3</w:t>
        </w:r>
        <w:r w:rsidR="0048107A">
          <w:rPr>
            <w:rFonts w:asciiTheme="minorHAnsi" w:eastAsiaTheme="minorEastAsia" w:hAnsiTheme="minorHAnsi" w:cstheme="minorBidi"/>
            <w:noProof/>
            <w:sz w:val="22"/>
            <w:szCs w:val="22"/>
          </w:rPr>
          <w:tab/>
        </w:r>
        <w:r w:rsidR="0048107A" w:rsidRPr="00CB34DB">
          <w:rPr>
            <w:rStyle w:val="Hypertextovodkaz"/>
            <w:noProof/>
          </w:rPr>
          <w:t>Výpočet podobnosti obsahu bloků</w:t>
        </w:r>
        <w:r w:rsidR="0048107A">
          <w:rPr>
            <w:noProof/>
            <w:webHidden/>
          </w:rPr>
          <w:tab/>
        </w:r>
        <w:r w:rsidR="0048107A">
          <w:rPr>
            <w:noProof/>
            <w:webHidden/>
          </w:rPr>
          <w:fldChar w:fldCharType="begin"/>
        </w:r>
        <w:r w:rsidR="0048107A">
          <w:rPr>
            <w:noProof/>
            <w:webHidden/>
          </w:rPr>
          <w:instrText xml:space="preserve"> PAGEREF _Toc447911721 \h </w:instrText>
        </w:r>
        <w:r w:rsidR="0048107A">
          <w:rPr>
            <w:noProof/>
            <w:webHidden/>
          </w:rPr>
        </w:r>
        <w:r w:rsidR="0048107A">
          <w:rPr>
            <w:noProof/>
            <w:webHidden/>
          </w:rPr>
          <w:fldChar w:fldCharType="separate"/>
        </w:r>
        <w:r w:rsidR="0048107A">
          <w:rPr>
            <w:noProof/>
            <w:webHidden/>
          </w:rPr>
          <w:t>12</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2" w:history="1">
        <w:r w:rsidR="0048107A" w:rsidRPr="00CB34DB">
          <w:rPr>
            <w:rStyle w:val="Hypertextovodkaz"/>
            <w:noProof/>
          </w:rPr>
          <w:t>3.2.4</w:t>
        </w:r>
        <w:r w:rsidR="0048107A">
          <w:rPr>
            <w:rFonts w:asciiTheme="minorHAnsi" w:eastAsiaTheme="minorEastAsia" w:hAnsiTheme="minorHAnsi" w:cstheme="minorBidi"/>
            <w:noProof/>
            <w:sz w:val="22"/>
            <w:szCs w:val="22"/>
          </w:rPr>
          <w:tab/>
        </w:r>
        <w:r w:rsidR="0048107A" w:rsidRPr="00CB34DB">
          <w:rPr>
            <w:rStyle w:val="Hypertextovodkaz"/>
            <w:noProof/>
          </w:rPr>
          <w:t>Segment webové stránky</w:t>
        </w:r>
        <w:r w:rsidR="0048107A">
          <w:rPr>
            <w:noProof/>
            <w:webHidden/>
          </w:rPr>
          <w:tab/>
        </w:r>
        <w:r w:rsidR="0048107A">
          <w:rPr>
            <w:noProof/>
            <w:webHidden/>
          </w:rPr>
          <w:fldChar w:fldCharType="begin"/>
        </w:r>
        <w:r w:rsidR="0048107A">
          <w:rPr>
            <w:noProof/>
            <w:webHidden/>
          </w:rPr>
          <w:instrText xml:space="preserve"> PAGEREF _Toc447911722 \h </w:instrText>
        </w:r>
        <w:r w:rsidR="0048107A">
          <w:rPr>
            <w:noProof/>
            <w:webHidden/>
          </w:rPr>
        </w:r>
        <w:r w:rsidR="0048107A">
          <w:rPr>
            <w:noProof/>
            <w:webHidden/>
          </w:rPr>
          <w:fldChar w:fldCharType="separate"/>
        </w:r>
        <w:r w:rsidR="0048107A">
          <w:rPr>
            <w:noProof/>
            <w:webHidden/>
          </w:rPr>
          <w:t>15</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23" w:history="1">
        <w:r w:rsidR="0048107A" w:rsidRPr="00CB34DB">
          <w:rPr>
            <w:rStyle w:val="Hypertextovodkaz"/>
            <w:noProof/>
          </w:rPr>
          <w:t>4</w:t>
        </w:r>
        <w:r w:rsidR="0048107A">
          <w:rPr>
            <w:rFonts w:asciiTheme="minorHAnsi" w:eastAsiaTheme="minorEastAsia" w:hAnsiTheme="minorHAnsi" w:cstheme="minorBidi"/>
            <w:noProof/>
            <w:sz w:val="22"/>
            <w:szCs w:val="22"/>
          </w:rPr>
          <w:tab/>
        </w:r>
        <w:r w:rsidR="0048107A" w:rsidRPr="00CB34DB">
          <w:rPr>
            <w:rStyle w:val="Hypertextovodkaz"/>
            <w:noProof/>
          </w:rPr>
          <w:t>FitLayout</w:t>
        </w:r>
        <w:r w:rsidR="0048107A">
          <w:rPr>
            <w:noProof/>
            <w:webHidden/>
          </w:rPr>
          <w:tab/>
        </w:r>
        <w:r w:rsidR="0048107A">
          <w:rPr>
            <w:noProof/>
            <w:webHidden/>
          </w:rPr>
          <w:fldChar w:fldCharType="begin"/>
        </w:r>
        <w:r w:rsidR="0048107A">
          <w:rPr>
            <w:noProof/>
            <w:webHidden/>
          </w:rPr>
          <w:instrText xml:space="preserve"> PAGEREF _Toc447911723 \h </w:instrText>
        </w:r>
        <w:r w:rsidR="0048107A">
          <w:rPr>
            <w:noProof/>
            <w:webHidden/>
          </w:rPr>
        </w:r>
        <w:r w:rsidR="0048107A">
          <w:rPr>
            <w:noProof/>
            <w:webHidden/>
          </w:rPr>
          <w:fldChar w:fldCharType="separate"/>
        </w:r>
        <w:r w:rsidR="0048107A">
          <w:rPr>
            <w:noProof/>
            <w:webHidden/>
          </w:rPr>
          <w:t>17</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24" w:history="1">
        <w:r w:rsidR="0048107A" w:rsidRPr="00CB34DB">
          <w:rPr>
            <w:rStyle w:val="Hypertextovodkaz"/>
            <w:noProof/>
          </w:rPr>
          <w:t>4.1</w:t>
        </w:r>
        <w:r w:rsidR="0048107A">
          <w:rPr>
            <w:rFonts w:asciiTheme="minorHAnsi" w:eastAsiaTheme="minorEastAsia" w:hAnsiTheme="minorHAnsi" w:cstheme="minorBidi"/>
            <w:noProof/>
            <w:sz w:val="22"/>
            <w:szCs w:val="22"/>
          </w:rPr>
          <w:tab/>
        </w:r>
        <w:r w:rsidR="0048107A" w:rsidRPr="00CB34DB">
          <w:rPr>
            <w:rStyle w:val="Hypertextovodkaz"/>
            <w:noProof/>
          </w:rPr>
          <w:t>FitLayout Moduly</w:t>
        </w:r>
        <w:r w:rsidR="0048107A">
          <w:rPr>
            <w:noProof/>
            <w:webHidden/>
          </w:rPr>
          <w:tab/>
        </w:r>
        <w:r w:rsidR="0048107A">
          <w:rPr>
            <w:noProof/>
            <w:webHidden/>
          </w:rPr>
          <w:fldChar w:fldCharType="begin"/>
        </w:r>
        <w:r w:rsidR="0048107A">
          <w:rPr>
            <w:noProof/>
            <w:webHidden/>
          </w:rPr>
          <w:instrText xml:space="preserve"> PAGEREF _Toc447911724 \h </w:instrText>
        </w:r>
        <w:r w:rsidR="0048107A">
          <w:rPr>
            <w:noProof/>
            <w:webHidden/>
          </w:rPr>
        </w:r>
        <w:r w:rsidR="0048107A">
          <w:rPr>
            <w:noProof/>
            <w:webHidden/>
          </w:rPr>
          <w:fldChar w:fldCharType="separate"/>
        </w:r>
        <w:r w:rsidR="0048107A">
          <w:rPr>
            <w:noProof/>
            <w:webHidden/>
          </w:rPr>
          <w:t>17</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5" w:history="1">
        <w:r w:rsidR="0048107A" w:rsidRPr="00CB34DB">
          <w:rPr>
            <w:rStyle w:val="Hypertextovodkaz"/>
            <w:noProof/>
          </w:rPr>
          <w:t>4.1.1</w:t>
        </w:r>
        <w:r w:rsidR="0048107A">
          <w:rPr>
            <w:rFonts w:asciiTheme="minorHAnsi" w:eastAsiaTheme="minorEastAsia" w:hAnsiTheme="minorHAnsi" w:cstheme="minorBidi"/>
            <w:noProof/>
            <w:sz w:val="22"/>
            <w:szCs w:val="22"/>
          </w:rPr>
          <w:tab/>
        </w:r>
        <w:r w:rsidR="0048107A" w:rsidRPr="00CB34DB">
          <w:rPr>
            <w:rStyle w:val="Hypertextovodkaz"/>
            <w:noProof/>
          </w:rPr>
          <w:t>FitLayout API</w:t>
        </w:r>
        <w:r w:rsidR="0048107A">
          <w:rPr>
            <w:noProof/>
            <w:webHidden/>
          </w:rPr>
          <w:tab/>
        </w:r>
        <w:r w:rsidR="0048107A">
          <w:rPr>
            <w:noProof/>
            <w:webHidden/>
          </w:rPr>
          <w:fldChar w:fldCharType="begin"/>
        </w:r>
        <w:r w:rsidR="0048107A">
          <w:rPr>
            <w:noProof/>
            <w:webHidden/>
          </w:rPr>
          <w:instrText xml:space="preserve"> PAGEREF _Toc447911725 \h </w:instrText>
        </w:r>
        <w:r w:rsidR="0048107A">
          <w:rPr>
            <w:noProof/>
            <w:webHidden/>
          </w:rPr>
        </w:r>
        <w:r w:rsidR="0048107A">
          <w:rPr>
            <w:noProof/>
            <w:webHidden/>
          </w:rPr>
          <w:fldChar w:fldCharType="separate"/>
        </w:r>
        <w:r w:rsidR="0048107A">
          <w:rPr>
            <w:noProof/>
            <w:webHidden/>
          </w:rPr>
          <w:t>17</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6" w:history="1">
        <w:r w:rsidR="0048107A" w:rsidRPr="00CB34DB">
          <w:rPr>
            <w:rStyle w:val="Hypertextovodkaz"/>
            <w:noProof/>
          </w:rPr>
          <w:t>4.1.2</w:t>
        </w:r>
        <w:r w:rsidR="0048107A">
          <w:rPr>
            <w:rFonts w:asciiTheme="minorHAnsi" w:eastAsiaTheme="minorEastAsia" w:hAnsiTheme="minorHAnsi" w:cstheme="minorBidi"/>
            <w:noProof/>
            <w:sz w:val="22"/>
            <w:szCs w:val="22"/>
          </w:rPr>
          <w:tab/>
        </w:r>
        <w:r w:rsidR="0048107A" w:rsidRPr="00CB34DB">
          <w:rPr>
            <w:rStyle w:val="Hypertextovodkaz"/>
            <w:noProof/>
          </w:rPr>
          <w:t>CSSBox</w:t>
        </w:r>
        <w:r w:rsidR="0048107A">
          <w:rPr>
            <w:noProof/>
            <w:webHidden/>
          </w:rPr>
          <w:tab/>
        </w:r>
        <w:r w:rsidR="0048107A">
          <w:rPr>
            <w:noProof/>
            <w:webHidden/>
          </w:rPr>
          <w:fldChar w:fldCharType="begin"/>
        </w:r>
        <w:r w:rsidR="0048107A">
          <w:rPr>
            <w:noProof/>
            <w:webHidden/>
          </w:rPr>
          <w:instrText xml:space="preserve"> PAGEREF _Toc447911726 \h </w:instrText>
        </w:r>
        <w:r w:rsidR="0048107A">
          <w:rPr>
            <w:noProof/>
            <w:webHidden/>
          </w:rPr>
        </w:r>
        <w:r w:rsidR="0048107A">
          <w:rPr>
            <w:noProof/>
            <w:webHidden/>
          </w:rPr>
          <w:fldChar w:fldCharType="separate"/>
        </w:r>
        <w:r w:rsidR="0048107A">
          <w:rPr>
            <w:noProof/>
            <w:webHidden/>
          </w:rPr>
          <w:t>18</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7" w:history="1">
        <w:r w:rsidR="0048107A" w:rsidRPr="00CB34DB">
          <w:rPr>
            <w:rStyle w:val="Hypertextovodkaz"/>
            <w:noProof/>
          </w:rPr>
          <w:t>4.1.3</w:t>
        </w:r>
        <w:r w:rsidR="0048107A">
          <w:rPr>
            <w:rFonts w:asciiTheme="minorHAnsi" w:eastAsiaTheme="minorEastAsia" w:hAnsiTheme="minorHAnsi" w:cstheme="minorBidi"/>
            <w:noProof/>
            <w:sz w:val="22"/>
            <w:szCs w:val="22"/>
          </w:rPr>
          <w:tab/>
        </w:r>
        <w:r w:rsidR="0048107A" w:rsidRPr="00CB34DB">
          <w:rPr>
            <w:rStyle w:val="Hypertextovodkaz"/>
            <w:noProof/>
          </w:rPr>
          <w:t>Segmentace</w:t>
        </w:r>
        <w:r w:rsidR="0048107A">
          <w:rPr>
            <w:noProof/>
            <w:webHidden/>
          </w:rPr>
          <w:tab/>
        </w:r>
        <w:r w:rsidR="0048107A">
          <w:rPr>
            <w:noProof/>
            <w:webHidden/>
          </w:rPr>
          <w:fldChar w:fldCharType="begin"/>
        </w:r>
        <w:r w:rsidR="0048107A">
          <w:rPr>
            <w:noProof/>
            <w:webHidden/>
          </w:rPr>
          <w:instrText xml:space="preserve"> PAGEREF _Toc447911727 \h </w:instrText>
        </w:r>
        <w:r w:rsidR="0048107A">
          <w:rPr>
            <w:noProof/>
            <w:webHidden/>
          </w:rPr>
        </w:r>
        <w:r w:rsidR="0048107A">
          <w:rPr>
            <w:noProof/>
            <w:webHidden/>
          </w:rPr>
          <w:fldChar w:fldCharType="separate"/>
        </w:r>
        <w:r w:rsidR="0048107A">
          <w:rPr>
            <w:noProof/>
            <w:webHidden/>
          </w:rPr>
          <w:t>18</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8" w:history="1">
        <w:r w:rsidR="0048107A" w:rsidRPr="00CB34DB">
          <w:rPr>
            <w:rStyle w:val="Hypertextovodkaz"/>
            <w:noProof/>
          </w:rPr>
          <w:t>4.1.4</w:t>
        </w:r>
        <w:r w:rsidR="0048107A">
          <w:rPr>
            <w:rFonts w:asciiTheme="minorHAnsi" w:eastAsiaTheme="minorEastAsia" w:hAnsiTheme="minorHAnsi" w:cstheme="minorBidi"/>
            <w:noProof/>
            <w:sz w:val="22"/>
            <w:szCs w:val="22"/>
          </w:rPr>
          <w:tab/>
        </w:r>
        <w:r w:rsidR="0048107A" w:rsidRPr="00CB34DB">
          <w:rPr>
            <w:rStyle w:val="Hypertextovodkaz"/>
            <w:noProof/>
          </w:rPr>
          <w:t>Klasifikace</w:t>
        </w:r>
        <w:r w:rsidR="0048107A">
          <w:rPr>
            <w:noProof/>
            <w:webHidden/>
          </w:rPr>
          <w:tab/>
        </w:r>
        <w:r w:rsidR="0048107A">
          <w:rPr>
            <w:noProof/>
            <w:webHidden/>
          </w:rPr>
          <w:fldChar w:fldCharType="begin"/>
        </w:r>
        <w:r w:rsidR="0048107A">
          <w:rPr>
            <w:noProof/>
            <w:webHidden/>
          </w:rPr>
          <w:instrText xml:space="preserve"> PAGEREF _Toc447911728 \h </w:instrText>
        </w:r>
        <w:r w:rsidR="0048107A">
          <w:rPr>
            <w:noProof/>
            <w:webHidden/>
          </w:rPr>
        </w:r>
        <w:r w:rsidR="0048107A">
          <w:rPr>
            <w:noProof/>
            <w:webHidden/>
          </w:rPr>
          <w:fldChar w:fldCharType="separate"/>
        </w:r>
        <w:r w:rsidR="0048107A">
          <w:rPr>
            <w:noProof/>
            <w:webHidden/>
          </w:rPr>
          <w:t>19</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29" w:history="1">
        <w:r w:rsidR="0048107A" w:rsidRPr="00CB34DB">
          <w:rPr>
            <w:rStyle w:val="Hypertextovodkaz"/>
            <w:noProof/>
          </w:rPr>
          <w:t>4.1.5</w:t>
        </w:r>
        <w:r w:rsidR="0048107A">
          <w:rPr>
            <w:rFonts w:asciiTheme="minorHAnsi" w:eastAsiaTheme="minorEastAsia" w:hAnsiTheme="minorHAnsi" w:cstheme="minorBidi"/>
            <w:noProof/>
            <w:sz w:val="22"/>
            <w:szCs w:val="22"/>
          </w:rPr>
          <w:tab/>
        </w:r>
        <w:r w:rsidR="0048107A" w:rsidRPr="00CB34DB">
          <w:rPr>
            <w:rStyle w:val="Hypertextovodkaz"/>
            <w:noProof/>
          </w:rPr>
          <w:t>Nástroje</w:t>
        </w:r>
        <w:r w:rsidR="0048107A">
          <w:rPr>
            <w:noProof/>
            <w:webHidden/>
          </w:rPr>
          <w:tab/>
        </w:r>
        <w:r w:rsidR="0048107A">
          <w:rPr>
            <w:noProof/>
            <w:webHidden/>
          </w:rPr>
          <w:fldChar w:fldCharType="begin"/>
        </w:r>
        <w:r w:rsidR="0048107A">
          <w:rPr>
            <w:noProof/>
            <w:webHidden/>
          </w:rPr>
          <w:instrText xml:space="preserve"> PAGEREF _Toc447911729 \h </w:instrText>
        </w:r>
        <w:r w:rsidR="0048107A">
          <w:rPr>
            <w:noProof/>
            <w:webHidden/>
          </w:rPr>
        </w:r>
        <w:r w:rsidR="0048107A">
          <w:rPr>
            <w:noProof/>
            <w:webHidden/>
          </w:rPr>
          <w:fldChar w:fldCharType="separate"/>
        </w:r>
        <w:r w:rsidR="0048107A">
          <w:rPr>
            <w:noProof/>
            <w:webHidden/>
          </w:rPr>
          <w:t>19</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30" w:history="1">
        <w:r w:rsidR="0048107A" w:rsidRPr="00CB34DB">
          <w:rPr>
            <w:rStyle w:val="Hypertextovodkaz"/>
            <w:noProof/>
          </w:rPr>
          <w:t>4.2</w:t>
        </w:r>
        <w:r w:rsidR="0048107A">
          <w:rPr>
            <w:rFonts w:asciiTheme="minorHAnsi" w:eastAsiaTheme="minorEastAsia" w:hAnsiTheme="minorHAnsi" w:cstheme="minorBidi"/>
            <w:noProof/>
            <w:sz w:val="22"/>
            <w:szCs w:val="22"/>
          </w:rPr>
          <w:tab/>
        </w:r>
        <w:r w:rsidR="0048107A" w:rsidRPr="00CB34DB">
          <w:rPr>
            <w:rStyle w:val="Hypertextovodkaz"/>
            <w:noProof/>
          </w:rPr>
          <w:t>Práce s Frameworkem</w:t>
        </w:r>
        <w:r w:rsidR="0048107A">
          <w:rPr>
            <w:noProof/>
            <w:webHidden/>
          </w:rPr>
          <w:tab/>
        </w:r>
        <w:r w:rsidR="0048107A">
          <w:rPr>
            <w:noProof/>
            <w:webHidden/>
          </w:rPr>
          <w:fldChar w:fldCharType="begin"/>
        </w:r>
        <w:r w:rsidR="0048107A">
          <w:rPr>
            <w:noProof/>
            <w:webHidden/>
          </w:rPr>
          <w:instrText xml:space="preserve"> PAGEREF _Toc447911730 \h </w:instrText>
        </w:r>
        <w:r w:rsidR="0048107A">
          <w:rPr>
            <w:noProof/>
            <w:webHidden/>
          </w:rPr>
        </w:r>
        <w:r w:rsidR="0048107A">
          <w:rPr>
            <w:noProof/>
            <w:webHidden/>
          </w:rPr>
          <w:fldChar w:fldCharType="separate"/>
        </w:r>
        <w:r w:rsidR="0048107A">
          <w:rPr>
            <w:noProof/>
            <w:webHidden/>
          </w:rPr>
          <w:t>19</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31" w:history="1">
        <w:r w:rsidR="0048107A" w:rsidRPr="00CB34DB">
          <w:rPr>
            <w:rStyle w:val="Hypertextovodkaz"/>
            <w:noProof/>
          </w:rPr>
          <w:t>5</w:t>
        </w:r>
        <w:r w:rsidR="0048107A">
          <w:rPr>
            <w:rFonts w:asciiTheme="minorHAnsi" w:eastAsiaTheme="minorEastAsia" w:hAnsiTheme="minorHAnsi" w:cstheme="minorBidi"/>
            <w:noProof/>
            <w:sz w:val="22"/>
            <w:szCs w:val="22"/>
          </w:rPr>
          <w:tab/>
        </w:r>
        <w:r w:rsidR="0048107A" w:rsidRPr="00CB34DB">
          <w:rPr>
            <w:rStyle w:val="Hypertextovodkaz"/>
            <w:noProof/>
          </w:rPr>
          <w:t>Implementace algoritmu</w:t>
        </w:r>
        <w:r w:rsidR="0048107A">
          <w:rPr>
            <w:noProof/>
            <w:webHidden/>
          </w:rPr>
          <w:tab/>
        </w:r>
        <w:r w:rsidR="0048107A">
          <w:rPr>
            <w:noProof/>
            <w:webHidden/>
          </w:rPr>
          <w:fldChar w:fldCharType="begin"/>
        </w:r>
        <w:r w:rsidR="0048107A">
          <w:rPr>
            <w:noProof/>
            <w:webHidden/>
          </w:rPr>
          <w:instrText xml:space="preserve"> PAGEREF _Toc447911731 \h </w:instrText>
        </w:r>
        <w:r w:rsidR="0048107A">
          <w:rPr>
            <w:noProof/>
            <w:webHidden/>
          </w:rPr>
        </w:r>
        <w:r w:rsidR="0048107A">
          <w:rPr>
            <w:noProof/>
            <w:webHidden/>
          </w:rPr>
          <w:fldChar w:fldCharType="separate"/>
        </w:r>
        <w:r w:rsidR="0048107A">
          <w:rPr>
            <w:noProof/>
            <w:webHidden/>
          </w:rPr>
          <w:t>20</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32" w:history="1">
        <w:r w:rsidR="0048107A" w:rsidRPr="00CB34DB">
          <w:rPr>
            <w:rStyle w:val="Hypertextovodkaz"/>
            <w:noProof/>
          </w:rPr>
          <w:t>5.1</w:t>
        </w:r>
        <w:r w:rsidR="0048107A">
          <w:rPr>
            <w:rFonts w:asciiTheme="minorHAnsi" w:eastAsiaTheme="minorEastAsia" w:hAnsiTheme="minorHAnsi" w:cstheme="minorBidi"/>
            <w:noProof/>
            <w:sz w:val="22"/>
            <w:szCs w:val="22"/>
          </w:rPr>
          <w:tab/>
        </w:r>
        <w:r w:rsidR="0048107A" w:rsidRPr="00CB34DB">
          <w:rPr>
            <w:rStyle w:val="Hypertextovodkaz"/>
            <w:noProof/>
          </w:rPr>
          <w:t>Sousednost bloků</w:t>
        </w:r>
        <w:r w:rsidR="0048107A">
          <w:rPr>
            <w:noProof/>
            <w:webHidden/>
          </w:rPr>
          <w:tab/>
        </w:r>
        <w:r w:rsidR="0048107A">
          <w:rPr>
            <w:noProof/>
            <w:webHidden/>
          </w:rPr>
          <w:fldChar w:fldCharType="begin"/>
        </w:r>
        <w:r w:rsidR="0048107A">
          <w:rPr>
            <w:noProof/>
            <w:webHidden/>
          </w:rPr>
          <w:instrText xml:space="preserve"> PAGEREF _Toc447911732 \h </w:instrText>
        </w:r>
        <w:r w:rsidR="0048107A">
          <w:rPr>
            <w:noProof/>
            <w:webHidden/>
          </w:rPr>
        </w:r>
        <w:r w:rsidR="0048107A">
          <w:rPr>
            <w:noProof/>
            <w:webHidden/>
          </w:rPr>
          <w:fldChar w:fldCharType="separate"/>
        </w:r>
        <w:r w:rsidR="0048107A">
          <w:rPr>
            <w:noProof/>
            <w:webHidden/>
          </w:rPr>
          <w:t>20</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33" w:history="1">
        <w:r w:rsidR="0048107A" w:rsidRPr="00CB34DB">
          <w:rPr>
            <w:rStyle w:val="Hypertextovodkaz"/>
            <w:noProof/>
          </w:rPr>
          <w:t>5.1.1</w:t>
        </w:r>
        <w:r w:rsidR="0048107A">
          <w:rPr>
            <w:rFonts w:asciiTheme="minorHAnsi" w:eastAsiaTheme="minorEastAsia" w:hAnsiTheme="minorHAnsi" w:cstheme="minorBidi"/>
            <w:noProof/>
            <w:sz w:val="22"/>
            <w:szCs w:val="22"/>
          </w:rPr>
          <w:tab/>
        </w:r>
        <w:r w:rsidR="0048107A" w:rsidRPr="00CB34DB">
          <w:rPr>
            <w:rStyle w:val="Hypertextovodkaz"/>
            <w:noProof/>
          </w:rPr>
          <w:t>Nesousedící bloky</w:t>
        </w:r>
        <w:r w:rsidR="0048107A">
          <w:rPr>
            <w:noProof/>
            <w:webHidden/>
          </w:rPr>
          <w:tab/>
        </w:r>
        <w:r w:rsidR="0048107A">
          <w:rPr>
            <w:noProof/>
            <w:webHidden/>
          </w:rPr>
          <w:fldChar w:fldCharType="begin"/>
        </w:r>
        <w:r w:rsidR="0048107A">
          <w:rPr>
            <w:noProof/>
            <w:webHidden/>
          </w:rPr>
          <w:instrText xml:space="preserve"> PAGEREF _Toc447911733 \h </w:instrText>
        </w:r>
        <w:r w:rsidR="0048107A">
          <w:rPr>
            <w:noProof/>
            <w:webHidden/>
          </w:rPr>
        </w:r>
        <w:r w:rsidR="0048107A">
          <w:rPr>
            <w:noProof/>
            <w:webHidden/>
          </w:rPr>
          <w:fldChar w:fldCharType="separate"/>
        </w:r>
        <w:r w:rsidR="0048107A">
          <w:rPr>
            <w:noProof/>
            <w:webHidden/>
          </w:rPr>
          <w:t>20</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35" w:history="1">
        <w:r w:rsidR="0048107A" w:rsidRPr="00CB34DB">
          <w:rPr>
            <w:rStyle w:val="Hypertextovodkaz"/>
            <w:noProof/>
          </w:rPr>
          <w:t>5.1.2</w:t>
        </w:r>
        <w:r w:rsidR="0048107A">
          <w:rPr>
            <w:rFonts w:asciiTheme="minorHAnsi" w:eastAsiaTheme="minorEastAsia" w:hAnsiTheme="minorHAnsi" w:cstheme="minorBidi"/>
            <w:noProof/>
            <w:sz w:val="22"/>
            <w:szCs w:val="22"/>
          </w:rPr>
          <w:tab/>
        </w:r>
        <w:r w:rsidR="0048107A" w:rsidRPr="00CB34DB">
          <w:rPr>
            <w:rStyle w:val="Hypertextovodkaz"/>
            <w:noProof/>
          </w:rPr>
          <w:t>Sousedící bloky</w:t>
        </w:r>
        <w:r w:rsidR="0048107A">
          <w:rPr>
            <w:noProof/>
            <w:webHidden/>
          </w:rPr>
          <w:tab/>
        </w:r>
        <w:r w:rsidR="0048107A">
          <w:rPr>
            <w:noProof/>
            <w:webHidden/>
          </w:rPr>
          <w:fldChar w:fldCharType="begin"/>
        </w:r>
        <w:r w:rsidR="0048107A">
          <w:rPr>
            <w:noProof/>
            <w:webHidden/>
          </w:rPr>
          <w:instrText xml:space="preserve"> PAGEREF _Toc447911735 \h </w:instrText>
        </w:r>
        <w:r w:rsidR="0048107A">
          <w:rPr>
            <w:noProof/>
            <w:webHidden/>
          </w:rPr>
        </w:r>
        <w:r w:rsidR="0048107A">
          <w:rPr>
            <w:noProof/>
            <w:webHidden/>
          </w:rPr>
          <w:fldChar w:fldCharType="separate"/>
        </w:r>
        <w:r w:rsidR="0048107A">
          <w:rPr>
            <w:noProof/>
            <w:webHidden/>
          </w:rPr>
          <w:t>23</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36" w:history="1">
        <w:r w:rsidR="0048107A" w:rsidRPr="00CB34DB">
          <w:rPr>
            <w:rStyle w:val="Hypertextovodkaz"/>
            <w:noProof/>
          </w:rPr>
          <w:t>5.2</w:t>
        </w:r>
        <w:r w:rsidR="0048107A">
          <w:rPr>
            <w:rFonts w:asciiTheme="minorHAnsi" w:eastAsiaTheme="minorEastAsia" w:hAnsiTheme="minorHAnsi" w:cstheme="minorBidi"/>
            <w:noProof/>
            <w:sz w:val="22"/>
            <w:szCs w:val="22"/>
          </w:rPr>
          <w:tab/>
        </w:r>
        <w:r w:rsidR="0048107A" w:rsidRPr="00CB34DB">
          <w:rPr>
            <w:rStyle w:val="Hypertextovodkaz"/>
            <w:noProof/>
          </w:rPr>
          <w:t>Vizuální obsah bloků</w:t>
        </w:r>
        <w:r w:rsidR="0048107A">
          <w:rPr>
            <w:noProof/>
            <w:webHidden/>
          </w:rPr>
          <w:tab/>
        </w:r>
        <w:r w:rsidR="0048107A">
          <w:rPr>
            <w:noProof/>
            <w:webHidden/>
          </w:rPr>
          <w:fldChar w:fldCharType="begin"/>
        </w:r>
        <w:r w:rsidR="0048107A">
          <w:rPr>
            <w:noProof/>
            <w:webHidden/>
          </w:rPr>
          <w:instrText xml:space="preserve"> PAGEREF _Toc447911736 \h </w:instrText>
        </w:r>
        <w:r w:rsidR="0048107A">
          <w:rPr>
            <w:noProof/>
            <w:webHidden/>
          </w:rPr>
        </w:r>
        <w:r w:rsidR="0048107A">
          <w:rPr>
            <w:noProof/>
            <w:webHidden/>
          </w:rPr>
          <w:fldChar w:fldCharType="separate"/>
        </w:r>
        <w:r w:rsidR="0048107A">
          <w:rPr>
            <w:noProof/>
            <w:webHidden/>
          </w:rPr>
          <w:t>26</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37" w:history="1">
        <w:r w:rsidR="0048107A" w:rsidRPr="00CB34DB">
          <w:rPr>
            <w:rStyle w:val="Hypertextovodkaz"/>
            <w:noProof/>
          </w:rPr>
          <w:t>5.2.1</w:t>
        </w:r>
        <w:r w:rsidR="0048107A">
          <w:rPr>
            <w:rFonts w:asciiTheme="minorHAnsi" w:eastAsiaTheme="minorEastAsia" w:hAnsiTheme="minorHAnsi" w:cstheme="minorBidi"/>
            <w:noProof/>
            <w:sz w:val="22"/>
            <w:szCs w:val="22"/>
          </w:rPr>
          <w:tab/>
        </w:r>
        <w:r w:rsidR="0048107A" w:rsidRPr="00CB34DB">
          <w:rPr>
            <w:rStyle w:val="Hypertextovodkaz"/>
            <w:noProof/>
          </w:rPr>
          <w:t>Vektory obsahu</w:t>
        </w:r>
        <w:r w:rsidR="0048107A">
          <w:rPr>
            <w:noProof/>
            <w:webHidden/>
          </w:rPr>
          <w:tab/>
        </w:r>
        <w:r w:rsidR="0048107A">
          <w:rPr>
            <w:noProof/>
            <w:webHidden/>
          </w:rPr>
          <w:fldChar w:fldCharType="begin"/>
        </w:r>
        <w:r w:rsidR="0048107A">
          <w:rPr>
            <w:noProof/>
            <w:webHidden/>
          </w:rPr>
          <w:instrText xml:space="preserve"> PAGEREF _Toc447911737 \h </w:instrText>
        </w:r>
        <w:r w:rsidR="0048107A">
          <w:rPr>
            <w:noProof/>
            <w:webHidden/>
          </w:rPr>
        </w:r>
        <w:r w:rsidR="0048107A">
          <w:rPr>
            <w:noProof/>
            <w:webHidden/>
          </w:rPr>
          <w:fldChar w:fldCharType="separate"/>
        </w:r>
        <w:r w:rsidR="0048107A">
          <w:rPr>
            <w:noProof/>
            <w:webHidden/>
          </w:rPr>
          <w:t>27</w:t>
        </w:r>
        <w:r w:rsidR="0048107A">
          <w:rPr>
            <w:noProof/>
            <w:webHidden/>
          </w:rPr>
          <w:fldChar w:fldCharType="end"/>
        </w:r>
      </w:hyperlink>
    </w:p>
    <w:p w:rsidR="0048107A" w:rsidRDefault="006C07CA">
      <w:pPr>
        <w:pStyle w:val="Obsah3"/>
        <w:tabs>
          <w:tab w:val="left" w:pos="1320"/>
          <w:tab w:val="right" w:leader="dot" w:pos="9050"/>
        </w:tabs>
        <w:rPr>
          <w:rFonts w:asciiTheme="minorHAnsi" w:eastAsiaTheme="minorEastAsia" w:hAnsiTheme="minorHAnsi" w:cstheme="minorBidi"/>
          <w:noProof/>
          <w:sz w:val="22"/>
          <w:szCs w:val="22"/>
        </w:rPr>
      </w:pPr>
      <w:hyperlink w:anchor="_Toc447911738" w:history="1">
        <w:r w:rsidR="0048107A" w:rsidRPr="00CB34DB">
          <w:rPr>
            <w:rStyle w:val="Hypertextovodkaz"/>
            <w:noProof/>
          </w:rPr>
          <w:t>5.2.2</w:t>
        </w:r>
        <w:r w:rsidR="0048107A">
          <w:rPr>
            <w:rFonts w:asciiTheme="minorHAnsi" w:eastAsiaTheme="minorEastAsia" w:hAnsiTheme="minorHAnsi" w:cstheme="minorBidi"/>
            <w:noProof/>
            <w:sz w:val="22"/>
            <w:szCs w:val="22"/>
          </w:rPr>
          <w:tab/>
        </w:r>
        <w:r w:rsidR="0048107A" w:rsidRPr="00CB34DB">
          <w:rPr>
            <w:rStyle w:val="Hypertextovodkaz"/>
            <w:noProof/>
          </w:rPr>
          <w:t>Podobnost obsahu</w:t>
        </w:r>
        <w:r w:rsidR="0048107A">
          <w:rPr>
            <w:noProof/>
            <w:webHidden/>
          </w:rPr>
          <w:tab/>
        </w:r>
        <w:r w:rsidR="0048107A">
          <w:rPr>
            <w:noProof/>
            <w:webHidden/>
          </w:rPr>
          <w:fldChar w:fldCharType="begin"/>
        </w:r>
        <w:r w:rsidR="0048107A">
          <w:rPr>
            <w:noProof/>
            <w:webHidden/>
          </w:rPr>
          <w:instrText xml:space="preserve"> PAGEREF _Toc447911738 \h </w:instrText>
        </w:r>
        <w:r w:rsidR="0048107A">
          <w:rPr>
            <w:noProof/>
            <w:webHidden/>
          </w:rPr>
        </w:r>
        <w:r w:rsidR="0048107A">
          <w:rPr>
            <w:noProof/>
            <w:webHidden/>
          </w:rPr>
          <w:fldChar w:fldCharType="separate"/>
        </w:r>
        <w:r w:rsidR="0048107A">
          <w:rPr>
            <w:noProof/>
            <w:webHidden/>
          </w:rPr>
          <w:t>27</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39" w:history="1">
        <w:r w:rsidR="0048107A" w:rsidRPr="00CB34DB">
          <w:rPr>
            <w:rStyle w:val="Hypertextovodkaz"/>
            <w:noProof/>
          </w:rPr>
          <w:t>5.3</w:t>
        </w:r>
        <w:r w:rsidR="0048107A">
          <w:rPr>
            <w:rFonts w:asciiTheme="minorHAnsi" w:eastAsiaTheme="minorEastAsia" w:hAnsiTheme="minorHAnsi" w:cstheme="minorBidi"/>
            <w:noProof/>
            <w:sz w:val="22"/>
            <w:szCs w:val="22"/>
          </w:rPr>
          <w:tab/>
        </w:r>
        <w:r w:rsidR="0048107A" w:rsidRPr="00CB34DB">
          <w:rPr>
            <w:rStyle w:val="Hypertextovodkaz"/>
            <w:noProof/>
          </w:rPr>
          <w:t>Řízení algoritmu</w:t>
        </w:r>
        <w:r w:rsidR="0048107A">
          <w:rPr>
            <w:noProof/>
            <w:webHidden/>
          </w:rPr>
          <w:tab/>
        </w:r>
        <w:r w:rsidR="0048107A">
          <w:rPr>
            <w:noProof/>
            <w:webHidden/>
          </w:rPr>
          <w:fldChar w:fldCharType="begin"/>
        </w:r>
        <w:r w:rsidR="0048107A">
          <w:rPr>
            <w:noProof/>
            <w:webHidden/>
          </w:rPr>
          <w:instrText xml:space="preserve"> PAGEREF _Toc447911739 \h </w:instrText>
        </w:r>
        <w:r w:rsidR="0048107A">
          <w:rPr>
            <w:noProof/>
            <w:webHidden/>
          </w:rPr>
        </w:r>
        <w:r w:rsidR="0048107A">
          <w:rPr>
            <w:noProof/>
            <w:webHidden/>
          </w:rPr>
          <w:fldChar w:fldCharType="separate"/>
        </w:r>
        <w:r w:rsidR="0048107A">
          <w:rPr>
            <w:noProof/>
            <w:webHidden/>
          </w:rPr>
          <w:t>27</w:t>
        </w:r>
        <w:r w:rsidR="0048107A">
          <w:rPr>
            <w:noProof/>
            <w:webHidden/>
          </w:rPr>
          <w:fldChar w:fldCharType="end"/>
        </w:r>
      </w:hyperlink>
    </w:p>
    <w:p w:rsidR="0048107A" w:rsidRDefault="006C07CA">
      <w:pPr>
        <w:pStyle w:val="Obsah2"/>
        <w:tabs>
          <w:tab w:val="left" w:pos="880"/>
          <w:tab w:val="right" w:leader="dot" w:pos="9050"/>
        </w:tabs>
        <w:rPr>
          <w:rFonts w:asciiTheme="minorHAnsi" w:eastAsiaTheme="minorEastAsia" w:hAnsiTheme="minorHAnsi" w:cstheme="minorBidi"/>
          <w:noProof/>
          <w:sz w:val="22"/>
          <w:szCs w:val="22"/>
        </w:rPr>
      </w:pPr>
      <w:hyperlink w:anchor="_Toc447911740" w:history="1">
        <w:r w:rsidR="0048107A" w:rsidRPr="00CB34DB">
          <w:rPr>
            <w:rStyle w:val="Hypertextovodkaz"/>
            <w:noProof/>
          </w:rPr>
          <w:t>5.4</w:t>
        </w:r>
        <w:r w:rsidR="0048107A">
          <w:rPr>
            <w:rFonts w:asciiTheme="minorHAnsi" w:eastAsiaTheme="minorEastAsia" w:hAnsiTheme="minorHAnsi" w:cstheme="minorBidi"/>
            <w:noProof/>
            <w:sz w:val="22"/>
            <w:szCs w:val="22"/>
          </w:rPr>
          <w:tab/>
        </w:r>
        <w:r w:rsidR="0048107A" w:rsidRPr="00CB34DB">
          <w:rPr>
            <w:rStyle w:val="Hypertextovodkaz"/>
            <w:noProof/>
          </w:rPr>
          <w:t>Vstup a výstup algoritmu</w:t>
        </w:r>
        <w:r w:rsidR="0048107A">
          <w:rPr>
            <w:noProof/>
            <w:webHidden/>
          </w:rPr>
          <w:tab/>
        </w:r>
        <w:r w:rsidR="0048107A">
          <w:rPr>
            <w:noProof/>
            <w:webHidden/>
          </w:rPr>
          <w:fldChar w:fldCharType="begin"/>
        </w:r>
        <w:r w:rsidR="0048107A">
          <w:rPr>
            <w:noProof/>
            <w:webHidden/>
          </w:rPr>
          <w:instrText xml:space="preserve"> PAGEREF _Toc447911740 \h </w:instrText>
        </w:r>
        <w:r w:rsidR="0048107A">
          <w:rPr>
            <w:noProof/>
            <w:webHidden/>
          </w:rPr>
        </w:r>
        <w:r w:rsidR="0048107A">
          <w:rPr>
            <w:noProof/>
            <w:webHidden/>
          </w:rPr>
          <w:fldChar w:fldCharType="separate"/>
        </w:r>
        <w:r w:rsidR="0048107A">
          <w:rPr>
            <w:noProof/>
            <w:webHidden/>
          </w:rPr>
          <w:t>28</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41" w:history="1">
        <w:r w:rsidR="0048107A" w:rsidRPr="00CB34DB">
          <w:rPr>
            <w:rStyle w:val="Hypertextovodkaz"/>
            <w:noProof/>
          </w:rPr>
          <w:t>6</w:t>
        </w:r>
        <w:r w:rsidR="0048107A">
          <w:rPr>
            <w:rFonts w:asciiTheme="minorHAnsi" w:eastAsiaTheme="minorEastAsia" w:hAnsiTheme="minorHAnsi" w:cstheme="minorBidi"/>
            <w:noProof/>
            <w:sz w:val="22"/>
            <w:szCs w:val="22"/>
          </w:rPr>
          <w:tab/>
        </w:r>
        <w:r w:rsidR="0048107A" w:rsidRPr="00CB34DB">
          <w:rPr>
            <w:rStyle w:val="Hypertextovodkaz"/>
            <w:noProof/>
          </w:rPr>
          <w:t>Dosažené výsledky</w:t>
        </w:r>
        <w:r w:rsidR="0048107A">
          <w:rPr>
            <w:noProof/>
            <w:webHidden/>
          </w:rPr>
          <w:tab/>
        </w:r>
        <w:r w:rsidR="0048107A">
          <w:rPr>
            <w:noProof/>
            <w:webHidden/>
          </w:rPr>
          <w:fldChar w:fldCharType="begin"/>
        </w:r>
        <w:r w:rsidR="0048107A">
          <w:rPr>
            <w:noProof/>
            <w:webHidden/>
          </w:rPr>
          <w:instrText xml:space="preserve"> PAGEREF _Toc447911741 \h </w:instrText>
        </w:r>
        <w:r w:rsidR="0048107A">
          <w:rPr>
            <w:noProof/>
            <w:webHidden/>
          </w:rPr>
        </w:r>
        <w:r w:rsidR="0048107A">
          <w:rPr>
            <w:noProof/>
            <w:webHidden/>
          </w:rPr>
          <w:fldChar w:fldCharType="separate"/>
        </w:r>
        <w:r w:rsidR="0048107A">
          <w:rPr>
            <w:noProof/>
            <w:webHidden/>
          </w:rPr>
          <w:t>29</w:t>
        </w:r>
        <w:r w:rsidR="0048107A">
          <w:rPr>
            <w:noProof/>
            <w:webHidden/>
          </w:rPr>
          <w:fldChar w:fldCharType="end"/>
        </w:r>
      </w:hyperlink>
    </w:p>
    <w:p w:rsidR="0048107A" w:rsidRDefault="006C07CA">
      <w:pPr>
        <w:pStyle w:val="Obsah1"/>
        <w:tabs>
          <w:tab w:val="left" w:pos="480"/>
          <w:tab w:val="right" w:leader="dot" w:pos="9050"/>
        </w:tabs>
        <w:rPr>
          <w:rFonts w:asciiTheme="minorHAnsi" w:eastAsiaTheme="minorEastAsia" w:hAnsiTheme="minorHAnsi" w:cstheme="minorBidi"/>
          <w:noProof/>
          <w:sz w:val="22"/>
          <w:szCs w:val="22"/>
        </w:rPr>
      </w:pPr>
      <w:hyperlink w:anchor="_Toc447911742" w:history="1">
        <w:r w:rsidR="0048107A" w:rsidRPr="00CB34DB">
          <w:rPr>
            <w:rStyle w:val="Hypertextovodkaz"/>
            <w:noProof/>
          </w:rPr>
          <w:t>7</w:t>
        </w:r>
        <w:r w:rsidR="0048107A">
          <w:rPr>
            <w:rFonts w:asciiTheme="minorHAnsi" w:eastAsiaTheme="minorEastAsia" w:hAnsiTheme="minorHAnsi" w:cstheme="minorBidi"/>
            <w:noProof/>
            <w:sz w:val="22"/>
            <w:szCs w:val="22"/>
          </w:rPr>
          <w:tab/>
        </w:r>
        <w:r w:rsidR="0048107A" w:rsidRPr="00CB34DB">
          <w:rPr>
            <w:rStyle w:val="Hypertextovodkaz"/>
            <w:noProof/>
          </w:rPr>
          <w:t>Závěr</w:t>
        </w:r>
        <w:r w:rsidR="0048107A">
          <w:rPr>
            <w:noProof/>
            <w:webHidden/>
          </w:rPr>
          <w:tab/>
        </w:r>
        <w:r w:rsidR="0048107A">
          <w:rPr>
            <w:noProof/>
            <w:webHidden/>
          </w:rPr>
          <w:fldChar w:fldCharType="begin"/>
        </w:r>
        <w:r w:rsidR="0048107A">
          <w:rPr>
            <w:noProof/>
            <w:webHidden/>
          </w:rPr>
          <w:instrText xml:space="preserve"> PAGEREF _Toc447911742 \h </w:instrText>
        </w:r>
        <w:r w:rsidR="0048107A">
          <w:rPr>
            <w:noProof/>
            <w:webHidden/>
          </w:rPr>
        </w:r>
        <w:r w:rsidR="0048107A">
          <w:rPr>
            <w:noProof/>
            <w:webHidden/>
          </w:rPr>
          <w:fldChar w:fldCharType="separate"/>
        </w:r>
        <w:r w:rsidR="0048107A">
          <w:rPr>
            <w:noProof/>
            <w:webHidden/>
          </w:rPr>
          <w:t>30</w:t>
        </w:r>
        <w:r w:rsidR="0048107A">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7911709"/>
      <w:r w:rsidR="00335724" w:rsidRPr="00912EE1">
        <w:lastRenderedPageBreak/>
        <w:t>Úvod</w:t>
      </w:r>
      <w:bookmarkEnd w:id="4"/>
      <w:bookmarkEnd w:id="5"/>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se seznámíme ještě s metodou 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7911710"/>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7911711"/>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605EFA">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7911712"/>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AD4D36">
        <w:t xml:space="preserve"> </w:t>
      </w:r>
      <w:proofErr w:type="spellStart"/>
      <w:r w:rsidR="001325D1">
        <w:rPr>
          <w:lang w:val="en-US"/>
        </w:rPr>
        <w:t>Podrobnější</w:t>
      </w:r>
      <w:proofErr w:type="spellEnd"/>
      <w:r w:rsidR="001325D1">
        <w:rPr>
          <w:lang w:val="en-US"/>
        </w:rPr>
        <w:t xml:space="preserve"> </w:t>
      </w:r>
      <w:proofErr w:type="spellStart"/>
      <w:r w:rsidR="001325D1">
        <w:rPr>
          <w:lang w:val="en-US"/>
        </w:rPr>
        <w:t>popis</w:t>
      </w:r>
      <w:proofErr w:type="spellEnd"/>
      <w:r w:rsidR="001325D1">
        <w:rPr>
          <w:lang w:val="en-US"/>
        </w:rPr>
        <w:t xml:space="preserve"> </w:t>
      </w:r>
      <w:proofErr w:type="spellStart"/>
      <w:r w:rsidR="001325D1">
        <w:rPr>
          <w:lang w:val="en-US"/>
        </w:rPr>
        <w:t>algoritmu</w:t>
      </w:r>
      <w:proofErr w:type="spellEnd"/>
      <w:r w:rsidR="001325D1">
        <w:rPr>
          <w:lang w:val="en-US"/>
        </w:rPr>
        <w:t xml:space="preserve"> </w:t>
      </w:r>
      <w:proofErr w:type="spellStart"/>
      <w:r w:rsidR="001325D1">
        <w:rPr>
          <w:lang w:val="en-US"/>
        </w:rPr>
        <w:t>najdeme</w:t>
      </w:r>
      <w:proofErr w:type="spellEnd"/>
      <w:r w:rsidR="001325D1">
        <w:rPr>
          <w:lang w:val="en-US"/>
        </w:rPr>
        <w:t xml:space="preserve"> </w:t>
      </w:r>
      <w:proofErr w:type="spellStart"/>
      <w:r w:rsidR="001325D1">
        <w:rPr>
          <w:lang w:val="en-US"/>
        </w:rPr>
        <w:t>zde</w:t>
      </w:r>
      <w:proofErr w:type="spellEnd"/>
      <w:r w:rsidR="001325D1">
        <w:rPr>
          <w:lang w:val="en-US"/>
        </w:rPr>
        <w:t xml:space="preserv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 xml:space="preserve">Algoritmus VIPS lze vidět na obrázku 2.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7911713"/>
      <w:r w:rsidRPr="00746C74">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 xml:space="preserve">metodami, pak výsledek není v žádné hierarchické </w:t>
      </w:r>
      <w:proofErr w:type="spellStart"/>
      <w:r w:rsidR="004A089E">
        <w:t>stuktuře</w:t>
      </w:r>
      <w:proofErr w:type="spellEnd"/>
      <w:r w:rsidR="004A089E">
        <w:t xml:space="preserv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3" w:name="_Toc447911714"/>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47911715"/>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7911716"/>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7911717"/>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7911718"/>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7911719"/>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EA4F34">
        <w:rPr>
          <w:lang w:val="en-US"/>
        </w:rPr>
        <w:t>4</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68038F" w:rsidRPr="0068038F">
        <w:rPr>
          <w:b w:val="0"/>
          <w:color w:val="auto"/>
          <w:sz w:val="24"/>
        </w:rPr>
        <w:fldChar w:fldCharType="begin"/>
      </w:r>
      <w:r w:rsidR="0068038F" w:rsidRPr="0068038F">
        <w:rPr>
          <w:b w:val="0"/>
          <w:color w:val="auto"/>
          <w:sz w:val="24"/>
        </w:rPr>
        <w:instrText xml:space="preserve"> SEQ Obrázek \* ARABIC </w:instrText>
      </w:r>
      <w:r w:rsidR="0068038F" w:rsidRPr="0068038F">
        <w:rPr>
          <w:b w:val="0"/>
          <w:color w:val="auto"/>
          <w:sz w:val="24"/>
        </w:rPr>
        <w:fldChar w:fldCharType="separate"/>
      </w:r>
      <w:r w:rsidR="00605EFA">
        <w:rPr>
          <w:b w:val="0"/>
          <w:noProof/>
          <w:color w:val="auto"/>
          <w:sz w:val="24"/>
        </w:rPr>
        <w:t>4</w:t>
      </w:r>
      <w:r w:rsidR="0068038F" w:rsidRPr="0068038F">
        <w:rPr>
          <w:b w:val="0"/>
          <w:color w:val="auto"/>
          <w:sz w:val="24"/>
        </w:rPr>
        <w:fldChar w:fldCharType="end"/>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Pr="0068038F">
        <w:rPr>
          <w:b w:val="0"/>
          <w:color w:val="auto"/>
          <w:sz w:val="24"/>
        </w:rPr>
        <w:fldChar w:fldCharType="begin"/>
      </w:r>
      <w:r w:rsidRPr="0068038F">
        <w:rPr>
          <w:b w:val="0"/>
          <w:color w:val="auto"/>
          <w:sz w:val="24"/>
        </w:rPr>
        <w:instrText xml:space="preserve"> SEQ Obrázek \* ARABIC </w:instrText>
      </w:r>
      <w:r w:rsidRPr="0068038F">
        <w:rPr>
          <w:b w:val="0"/>
          <w:color w:val="auto"/>
          <w:sz w:val="24"/>
        </w:rPr>
        <w:fldChar w:fldCharType="separate"/>
      </w:r>
      <w:r w:rsidR="00605EFA">
        <w:rPr>
          <w:b w:val="0"/>
          <w:noProof/>
          <w:color w:val="auto"/>
          <w:sz w:val="24"/>
        </w:rPr>
        <w:t>5</w:t>
      </w:r>
      <w:r w:rsidRPr="0068038F">
        <w:rPr>
          <w:b w:val="0"/>
          <w:color w:val="auto"/>
          <w:sz w:val="24"/>
        </w:rPr>
        <w:fldChar w:fldCharType="end"/>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7911720"/>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6</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7911721"/>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w:t>
      </w:r>
      <w:proofErr w:type="spellStart"/>
      <w:r w:rsidR="003B526B">
        <w:t>ynovského</w:t>
      </w:r>
      <w:proofErr w:type="spellEnd"/>
      <w:r w:rsidR="003B526B">
        <w:t xml:space="preserve"> bloku nižší. V opačném případě pokud je blíže 1, je vyšší.</w:t>
      </w:r>
    </w:p>
    <w:p w:rsidR="009C6D0F" w:rsidRDefault="009C6D0F" w:rsidP="00417DA5">
      <w:pPr>
        <w:pStyle w:val="Nadpis3"/>
      </w:pPr>
      <w:bookmarkStart w:id="22" w:name="_Toc447911722"/>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Pseudokód můžeme vidět napsán níže algoritmus 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fldSimple w:instr=" SEQ Tabulka \* ARABIC ">
        <w:r w:rsidR="00605EFA">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Algoritmus 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7911723"/>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7911724"/>
      <w:proofErr w:type="spellStart"/>
      <w:r w:rsidR="00903E43">
        <w:t>FitLayout</w:t>
      </w:r>
      <w:proofErr w:type="spellEnd"/>
      <w:r w:rsidR="00903E43">
        <w:t xml:space="preserve">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7911725"/>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7</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7911726"/>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5"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5"/>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6"/>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B43943" w:rsidRDefault="00B43943" w:rsidP="00530E56">
      <w:pPr>
        <w:spacing w:line="312" w:lineRule="auto"/>
      </w:pPr>
      <w:proofErr w:type="spellStart"/>
      <w:r>
        <w:t>CSSbox</w:t>
      </w:r>
      <w:proofErr w:type="spellEnd"/>
      <w:r>
        <w:t xml:space="preserve"> je použit jako </w:t>
      </w:r>
      <w:r w:rsidR="00895EBD">
        <w:t>výchozí</w:t>
      </w:r>
      <w:r>
        <w:t xml:space="preserve"> </w:t>
      </w:r>
      <w:proofErr w:type="spellStart"/>
      <w:r>
        <w:t>renderovací</w:t>
      </w:r>
      <w:proofErr w:type="spellEnd"/>
      <w:r>
        <w:t xml:space="preserve"> nástroj. </w:t>
      </w:r>
      <w:r w:rsidR="004E1788">
        <w:t>Vazby v </w:t>
      </w:r>
      <w:proofErr w:type="spellStart"/>
      <w:r w:rsidR="004E1788">
        <w:t>CSSBoxu</w:t>
      </w:r>
      <w:proofErr w:type="spellEnd"/>
      <w:r w:rsidR="004E1788">
        <w:t xml:space="preserve"> poskytují implementaci box stromu, který se využívá jako </w:t>
      </w:r>
      <w:r w:rsidR="00781DCA">
        <w:t xml:space="preserve">vstup algoritmů pro segmentaci stránky. </w:t>
      </w:r>
      <w:r w:rsidR="0053360D">
        <w:t xml:space="preserve">Dále pak na základě URL adresy, </w:t>
      </w:r>
      <w:proofErr w:type="spellStart"/>
      <w:r w:rsidR="0053360D">
        <w:t>renderovací</w:t>
      </w:r>
      <w:proofErr w:type="spellEnd"/>
      <w:r w:rsidR="0053360D">
        <w:t xml:space="preserve"> nástroj vytváří sadu boxů, které odpovídají jednotlivým prvkům obsaženy v daném dokumentu. </w:t>
      </w:r>
    </w:p>
    <w:p w:rsidR="00792F84" w:rsidRDefault="00792F84" w:rsidP="00530E56">
      <w:pPr>
        <w:pStyle w:val="Nadpis3"/>
        <w:spacing w:line="312" w:lineRule="auto"/>
      </w:pPr>
      <w:bookmarkStart w:id="36" w:name="_Toc447911727"/>
      <w:r w:rsidRPr="00D47099">
        <w:t>Segmentace</w:t>
      </w:r>
      <w:bookmarkEnd w:id="36"/>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651C03" w:rsidP="00530E56">
      <w:pPr>
        <w:pStyle w:val="Nadpis3"/>
        <w:spacing w:line="312" w:lineRule="auto"/>
      </w:pPr>
      <w:bookmarkStart w:id="37" w:name="_Toc447911728"/>
      <w:r w:rsidRPr="00D47099">
        <w:rPr>
          <w:noProof/>
        </w:rPr>
        <w:lastRenderedPageBreak/>
        <w:drawing>
          <wp:anchor distT="0" distB="0" distL="114300" distR="114300" simplePos="0" relativeHeight="251662336" behindDoc="1" locked="0" layoutInCell="1" allowOverlap="1" wp14:anchorId="5F4F6C7E" wp14:editId="050212BE">
            <wp:simplePos x="0" y="0"/>
            <wp:positionH relativeFrom="column">
              <wp:posOffset>-688975</wp:posOffset>
            </wp:positionH>
            <wp:positionV relativeFrom="paragraph">
              <wp:posOffset>-556895</wp:posOffset>
            </wp:positionV>
            <wp:extent cx="6827520" cy="4267200"/>
            <wp:effectExtent l="76200" t="76200" r="68580" b="76200"/>
            <wp:wrapTight wrapText="bothSides">
              <wp:wrapPolygon edited="0">
                <wp:start x="-241" y="-386"/>
                <wp:lineTo x="-241" y="21889"/>
                <wp:lineTo x="21757" y="21889"/>
                <wp:lineTo x="21757" y="-386"/>
                <wp:lineTo x="-241" y="-386"/>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GUI.png"/>
                    <pic:cNvPicPr/>
                  </pic:nvPicPr>
                  <pic:blipFill>
                    <a:blip r:embed="rId22">
                      <a:extLst>
                        <a:ext uri="{28A0092B-C50C-407E-A947-70E740481C1C}">
                          <a14:useLocalDpi xmlns:a14="http://schemas.microsoft.com/office/drawing/2010/main" val="0"/>
                        </a:ext>
                      </a:extLst>
                    </a:blip>
                    <a:stretch>
                      <a:fillRect/>
                    </a:stretch>
                  </pic:blipFill>
                  <pic:spPr>
                    <a:xfrm>
                      <a:off x="0" y="0"/>
                      <a:ext cx="6827520" cy="4267200"/>
                    </a:xfrm>
                    <a:prstGeom prst="rect">
                      <a:avLst/>
                    </a:prstGeom>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Pr="00D47099">
        <w:rPr>
          <w:noProof/>
        </w:rPr>
        <mc:AlternateContent>
          <mc:Choice Requires="wps">
            <w:drawing>
              <wp:anchor distT="0" distB="0" distL="114300" distR="114300" simplePos="0" relativeHeight="251664384" behindDoc="0" locked="0" layoutInCell="1" allowOverlap="1" wp14:anchorId="3B95A4E4" wp14:editId="76E39C8F">
                <wp:simplePos x="0" y="0"/>
                <wp:positionH relativeFrom="column">
                  <wp:posOffset>-920115</wp:posOffset>
                </wp:positionH>
                <wp:positionV relativeFrom="paragraph">
                  <wp:posOffset>3837305</wp:posOffset>
                </wp:positionV>
                <wp:extent cx="7025640" cy="635"/>
                <wp:effectExtent l="0" t="0" r="3810" b="2540"/>
                <wp:wrapTight wrapText="bothSides">
                  <wp:wrapPolygon edited="0">
                    <wp:start x="0" y="0"/>
                    <wp:lineTo x="0" y="20420"/>
                    <wp:lineTo x="21553" y="20420"/>
                    <wp:lineTo x="21553" y="0"/>
                    <wp:lineTo x="0" y="0"/>
                  </wp:wrapPolygon>
                </wp:wrapTight>
                <wp:docPr id="7" name="Textové pole 7"/>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a:effectLst/>
                      </wps:spPr>
                      <wps:txbx>
                        <w:txbxContent>
                          <w:p w:rsidR="00B7137C" w:rsidRPr="00373219" w:rsidRDefault="00B7137C" w:rsidP="00373219">
                            <w:pPr>
                              <w:pStyle w:val="Titulek"/>
                              <w:jc w:val="center"/>
                              <w:rPr>
                                <w:b w:val="0"/>
                                <w:noProof/>
                                <w:color w:val="auto"/>
                                <w:sz w:val="24"/>
                                <w:szCs w:val="24"/>
                              </w:rPr>
                            </w:pPr>
                            <w:bookmarkStart w:id="38"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38"/>
                            <w:r w:rsidRPr="00373219">
                              <w:rPr>
                                <w:b w:val="0"/>
                                <w:color w:val="auto"/>
                                <w:sz w:val="24"/>
                                <w:szCs w:val="24"/>
                              </w:rPr>
                              <w:t xml:space="preserve">: Příklad použití </w:t>
                            </w:r>
                            <w:proofErr w:type="spellStart"/>
                            <w:r w:rsidRPr="00373219">
                              <w:rPr>
                                <w:b w:val="0"/>
                                <w:color w:val="auto"/>
                                <w:sz w:val="24"/>
                                <w:szCs w:val="24"/>
                              </w:rPr>
                              <w:t>FitLayout</w:t>
                            </w:r>
                            <w:proofErr w:type="spellEnd"/>
                            <w:r w:rsidRPr="00373219">
                              <w:rPr>
                                <w:b w:val="0"/>
                                <w:color w:val="auto"/>
                                <w:sz w:val="24"/>
                                <w:szCs w:val="24"/>
                              </w:rPr>
                              <w:t xml:space="preserv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7" o:spid="_x0000_s1030" type="#_x0000_t202" style="position:absolute;left:0;text-align:left;margin-left:-72.45pt;margin-top:302.15pt;width:55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" stroked="f">
                <v:textbox style="mso-fit-shape-to-text:t" inset="0,0,0,0">
                  <w:txbxContent>
                    <w:p w:rsidR="00B7137C" w:rsidRPr="00373219" w:rsidRDefault="00B7137C" w:rsidP="00373219">
                      <w:pPr>
                        <w:pStyle w:val="Titulek"/>
                        <w:jc w:val="center"/>
                        <w:rPr>
                          <w:b w:val="0"/>
                          <w:noProof/>
                          <w:color w:val="auto"/>
                          <w:sz w:val="24"/>
                          <w:szCs w:val="24"/>
                        </w:rPr>
                      </w:pPr>
                      <w:bookmarkStart w:id="40"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40"/>
                      <w:r w:rsidRPr="00373219">
                        <w:rPr>
                          <w:b w:val="0"/>
                          <w:color w:val="auto"/>
                          <w:sz w:val="24"/>
                          <w:szCs w:val="24"/>
                        </w:rPr>
                        <w:t>: Příklad použití FitLayout GUI</w:t>
                      </w:r>
                    </w:p>
                  </w:txbxContent>
                </v:textbox>
                <w10:wrap type="tight"/>
              </v:shape>
            </w:pict>
          </mc:Fallback>
        </mc:AlternateContent>
      </w:r>
      <w:r w:rsidR="00395DE4" w:rsidRPr="00D47099">
        <w:t>Klasifikace</w:t>
      </w:r>
      <w:bookmarkEnd w:id="37"/>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397D95" w:rsidRDefault="00395DE4" w:rsidP="00530E56">
      <w:pPr>
        <w:pStyle w:val="Nadpis3"/>
        <w:spacing w:line="312" w:lineRule="auto"/>
      </w:pPr>
      <w:bookmarkStart w:id="39" w:name="_Toc447911729"/>
      <w:r w:rsidRPr="00D47099">
        <w:t>Nástroje</w:t>
      </w:r>
      <w:bookmarkEnd w:id="39"/>
    </w:p>
    <w:p w:rsidR="00D2651F"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za pomocí jeho GUI. Příklad takto použitého GUI je na obrázku</w:t>
      </w:r>
      <w:r w:rsidR="003A4208" w:rsidRPr="007614AD">
        <w:t xml:space="preserve"> </w:t>
      </w:r>
      <w:r w:rsidR="00720139">
        <w:t>8</w:t>
      </w:r>
      <w:r w:rsidR="00A93C63">
        <w:t>.</w:t>
      </w:r>
    </w:p>
    <w:p w:rsidR="00D2651F" w:rsidRDefault="00C14C54" w:rsidP="00D2651F">
      <w:pPr>
        <w:pStyle w:val="Nadpis2"/>
      </w:pPr>
      <w:bookmarkStart w:id="40" w:name="_Toc447911730"/>
      <w:r>
        <w:t>Práce s</w:t>
      </w:r>
      <w:r w:rsidR="00D2651F">
        <w:t> </w:t>
      </w:r>
      <w:proofErr w:type="spellStart"/>
      <w:r>
        <w:t>Frameworkem</w:t>
      </w:r>
      <w:bookmarkEnd w:id="40"/>
      <w:proofErr w:type="spellEnd"/>
    </w:p>
    <w:p w:rsidR="00D2651F" w:rsidRDefault="00D2651F" w:rsidP="00D2651F">
      <w:pPr>
        <w:spacing w:line="312" w:lineRule="auto"/>
      </w:pPr>
    </w:p>
    <w:p w:rsidR="00B06FBD" w:rsidRPr="00C14C54" w:rsidRDefault="00B06FBD" w:rsidP="00B06FBD">
      <w:pPr>
        <w:spacing w:line="312" w:lineRule="auto"/>
        <w:rPr>
          <w:color w:val="FF0000"/>
        </w:rPr>
      </w:pPr>
      <w:r>
        <w:rPr>
          <w:color w:val="FF0000"/>
        </w:rPr>
        <w:t>Někde tady popsat AREA TREE a BOX TREE</w:t>
      </w:r>
    </w:p>
    <w:p w:rsidR="00D2651F" w:rsidRDefault="00D2651F">
      <w:pPr>
        <w:jc w:val="left"/>
      </w:pPr>
      <w:r>
        <w:br w:type="page"/>
      </w:r>
    </w:p>
    <w:p w:rsidR="0036298D" w:rsidRDefault="00B533E6" w:rsidP="00895EBD">
      <w:pPr>
        <w:pStyle w:val="Nadpis1"/>
        <w:spacing w:line="312" w:lineRule="auto"/>
      </w:pPr>
      <w:bookmarkStart w:id="41" w:name="_Toc447911731"/>
      <w:r>
        <w:lastRenderedPageBreak/>
        <w:t>Implementace algoritmu</w:t>
      </w:r>
      <w:bookmarkEnd w:id="41"/>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2" w:name="_Toc447911732"/>
      <w:r>
        <w:t>Sousednost bloků</w:t>
      </w:r>
      <w:bookmarkEnd w:id="42"/>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3" w:name="_Toc447911733"/>
      <w:r>
        <w:t>Nesousedící bloky</w:t>
      </w:r>
      <w:bookmarkEnd w:id="43"/>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č. 9</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10.</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1"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3">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4">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2"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" stroked="f">
                <v:textbox style="mso-fit-shape-to-text:t" inset="0,0,0,0">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cích 1</w:t>
      </w:r>
      <w:r w:rsidR="001E2D19">
        <w:t>1</w:t>
      </w:r>
      <w:r w:rsidR="000B42A5">
        <w:t xml:space="preserve">. A </w:t>
      </w:r>
      <w:r w:rsidR="001E2D19">
        <w:t>12</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situaci můžeme vidět na obrázku č. 13</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5">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6">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Obrázek 1</w:t>
      </w:r>
      <w:r>
        <w:rPr>
          <w:b w:val="0"/>
          <w:color w:val="auto"/>
          <w:sz w:val="24"/>
        </w:rPr>
        <w:t>1</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v:textbox>
              </v:shape>
            </w:pict>
          </mc:Fallback>
        </mc:AlternateContent>
      </w:r>
    </w:p>
    <w:bookmarkStart w:id="44" w:name="_Toc447887853"/>
    <w:bookmarkStart w:id="45" w:name="_Toc447911734"/>
    <w:p w:rsidR="00EB02CF" w:rsidRDefault="00EB02CF" w:rsidP="00EB02CF">
      <w:pPr>
        <w:pStyle w:val="Nadpis3"/>
        <w:numPr>
          <w:ilvl w:val="0"/>
          <w:numId w:val="0"/>
        </w:numPr>
        <w:ind w:left="1134" w:hanging="1134"/>
      </w:pPr>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4"/>
      <w:bookmarkEnd w:id="45"/>
    </w:p>
    <w:p w:rsidR="009254B3" w:rsidRDefault="0093301F" w:rsidP="00A92EC8">
      <w:pPr>
        <w:pStyle w:val="Nadpis3"/>
      </w:pPr>
      <w:bookmarkStart w:id="46" w:name="_Toc447911735"/>
      <w:r>
        <w:t>Sousedící bloky</w:t>
      </w:r>
      <w:bookmarkEnd w:id="46"/>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14 a č. 15.</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28">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A82974" w:rsidRPr="00A82974">
        <w:rPr>
          <w:b w:val="0"/>
          <w:color w:val="auto"/>
          <w:sz w:val="24"/>
        </w:rPr>
        <w:t xml:space="preserve">14: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29">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3B02D8">
        <w:rPr>
          <w:b w:val="0"/>
          <w:color w:val="auto"/>
          <w:sz w:val="24"/>
        </w:rPr>
        <w:t>15: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č. 16 a č. 17.</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Pr>
          <w:b w:val="0"/>
          <w:color w:val="auto"/>
          <w:sz w:val="24"/>
        </w:rPr>
        <w:t>16: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Pr>
          <w:b w:val="0"/>
          <w:color w:val="auto"/>
          <w:sz w:val="24"/>
        </w:rPr>
        <w:t>17: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47" w:name="_Toc447911736"/>
      <w:r>
        <w:t>Vizuální obsah bloků</w:t>
      </w:r>
      <w:bookmarkEnd w:id="47"/>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48" w:name="_Toc447911737"/>
      <w:r>
        <w:lastRenderedPageBreak/>
        <w:t>Vektory obsahu</w:t>
      </w:r>
      <w:bookmarkEnd w:id="48"/>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C14C54" w:rsidRPr="00C14C54">
        <w:rPr>
          <w:color w:val="FF0000"/>
        </w:rPr>
        <w:t>VLOZIT</w:t>
      </w:r>
      <w:r w:rsidR="00C14C54">
        <w:rPr>
          <w:color w:val="FF0000"/>
        </w:rPr>
        <w:t xml:space="preserve"> </w:t>
      </w:r>
      <w:r w:rsidR="00C14C54">
        <w:t>můžeme vidět příklady</w:t>
      </w:r>
      <w:r w:rsidR="00361626">
        <w:t>,</w:t>
      </w:r>
      <w:r w:rsidR="00C14C54">
        <w:t xml:space="preserve"> </w:t>
      </w:r>
      <w:r w:rsidR="005E2474">
        <w:t xml:space="preserve">jak může takový obsah daného bloku vypadat. </w:t>
      </w:r>
    </w:p>
    <w:p w:rsidR="00361626" w:rsidRPr="00C14C54"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A84F4E" w:rsidRDefault="00A84F4E" w:rsidP="009F7B84">
      <w:pPr>
        <w:spacing w:line="312" w:lineRule="auto"/>
      </w:pPr>
    </w:p>
    <w:p w:rsidR="003D607A" w:rsidRDefault="00A84F4E" w:rsidP="009F7B84">
      <w:pPr>
        <w:pStyle w:val="Nadpis3"/>
        <w:spacing w:line="312" w:lineRule="auto"/>
      </w:pPr>
      <w:bookmarkStart w:id="49" w:name="_Toc447911738"/>
      <w:r>
        <w:t>Podobnost obsahu</w:t>
      </w:r>
      <w:bookmarkEnd w:id="49"/>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0" w:name="_Toc447911739"/>
      <w:r>
        <w:t>Řízení algoritmu</w:t>
      </w:r>
      <w:bookmarkEnd w:id="50"/>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lastRenderedPageBreak/>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7D35CE">
        <w:t>, která prochází celý strom a podle pravidel v tabulce 1. řeší dělení jednotlivých prvků vstupního stromu. Což jsou i naše bloky.</w:t>
      </w:r>
      <w:r w:rsidR="0088401B">
        <w:t xml:space="preserve"> </w:t>
      </w:r>
    </w:p>
    <w:p w:rsidR="001D5418" w:rsidRPr="00870E4E" w:rsidRDefault="0088401B" w:rsidP="001C4B87">
      <w:pPr>
        <w:spacing w:line="312" w:lineRule="auto"/>
      </w:pPr>
      <w:r>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897781" w:rsidRPr="00897781">
        <w:rPr>
          <w:color w:val="FF0000"/>
        </w:rPr>
        <w:t>VLOZIT</w:t>
      </w:r>
      <w:r w:rsidR="00897781">
        <w:rPr>
          <w:color w:val="FF0000"/>
        </w:rPr>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7F0C23" w:rsidRDefault="007F0C23" w:rsidP="001C4B87">
      <w:pPr>
        <w:pStyle w:val="Odstavecprvn"/>
        <w:spacing w:line="312" w:lineRule="auto"/>
        <w:rPr>
          <w:color w:val="FF0000"/>
        </w:rPr>
      </w:pPr>
      <w:r>
        <w:rPr>
          <w:color w:val="FF0000"/>
        </w:rPr>
        <w:t>OBRAZEK GRAFU TABULKY NAHORE JAK JE IMPLEMENTOVANA</w:t>
      </w: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1" w:name="_Toc447911740"/>
      <w:r>
        <w:t>Vstup a výstup algoritmu</w:t>
      </w:r>
      <w:bookmarkEnd w:id="51"/>
    </w:p>
    <w:p w:rsidR="004C7CB2"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F05580">
        <w:t xml:space="preserve">Na následujících obrázcích </w:t>
      </w:r>
      <w:r w:rsidR="00F05580" w:rsidRPr="00F05580">
        <w:rPr>
          <w:color w:val="FF0000"/>
        </w:rPr>
        <w:t xml:space="preserve">VLOZIT </w:t>
      </w:r>
      <w:r w:rsidR="00F05580">
        <w:t xml:space="preserve">můžeme tyto vstupní a výstupní stránky vidět. </w:t>
      </w:r>
      <w:bookmarkStart w:id="52" w:name="_GoBack"/>
      <w:bookmarkEnd w:id="52"/>
    </w:p>
    <w:p w:rsidR="004C2259" w:rsidRPr="004C7CB2" w:rsidRDefault="004C2259" w:rsidP="004C2259">
      <w:pPr>
        <w:spacing w:line="312" w:lineRule="auto"/>
      </w:pPr>
    </w:p>
    <w:p w:rsidR="00ED18A4" w:rsidRPr="004C7CB2" w:rsidRDefault="007F0C23" w:rsidP="004C2259">
      <w:pPr>
        <w:pStyle w:val="Odstavecprvn"/>
        <w:spacing w:line="312" w:lineRule="auto"/>
        <w:rPr>
          <w:color w:val="FF0000"/>
        </w:rPr>
      </w:pPr>
      <w:r w:rsidRPr="004C7CB2">
        <w:rPr>
          <w:color w:val="FF0000"/>
        </w:rPr>
        <w:t>VSTUP OBRAZEK – BOX TREE TŘEBA</w:t>
      </w:r>
    </w:p>
    <w:p w:rsidR="007F0C23" w:rsidRPr="004C7CB2" w:rsidRDefault="007F0C23" w:rsidP="004C2259">
      <w:pPr>
        <w:pStyle w:val="Odstavecdal"/>
        <w:spacing w:line="312" w:lineRule="auto"/>
        <w:ind w:firstLine="0"/>
        <w:rPr>
          <w:color w:val="FF0000"/>
        </w:rPr>
      </w:pPr>
      <w:r w:rsidRPr="004C7CB2">
        <w:rPr>
          <w:color w:val="FF0000"/>
        </w:rPr>
        <w:t xml:space="preserve">VYSTUP OBRAZEK – AREA TREE TŘEBA oba jen na </w:t>
      </w:r>
      <w:proofErr w:type="spellStart"/>
      <w:r w:rsidRPr="004C7CB2">
        <w:rPr>
          <w:color w:val="FF0000"/>
        </w:rPr>
        <w:t>ukazku</w:t>
      </w:r>
      <w:proofErr w:type="spellEnd"/>
    </w:p>
    <w:p w:rsidR="005B1FC8" w:rsidRDefault="00D46DFF" w:rsidP="004C2259">
      <w:pPr>
        <w:pStyle w:val="Nadpis1"/>
        <w:spacing w:line="312" w:lineRule="auto"/>
      </w:pPr>
      <w:r>
        <w:br w:type="page"/>
      </w:r>
      <w:bookmarkStart w:id="53" w:name="_Toc447911741"/>
      <w:r w:rsidR="00B533E6" w:rsidRPr="00ED18A4">
        <w:lastRenderedPageBreak/>
        <w:t>Dosažené</w:t>
      </w:r>
      <w:r w:rsidR="00B533E6">
        <w:t xml:space="preserve"> výsledky</w:t>
      </w:r>
      <w:bookmarkEnd w:id="53"/>
      <w:r w:rsidR="00B533E6">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4" w:name="_Toc447911742"/>
      <w:r>
        <w:lastRenderedPageBreak/>
        <w:t>Závěr</w:t>
      </w:r>
      <w:bookmarkEnd w:id="54"/>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5" w:name="_Toc101325796"/>
      <w:r w:rsidRPr="00912EE1">
        <w:rPr>
          <w:lang w:val="cs-CZ"/>
        </w:rPr>
        <w:lastRenderedPageBreak/>
        <w:t>Literatura</w:t>
      </w:r>
      <w:bookmarkEnd w:id="55"/>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2"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3"/>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7CA" w:rsidRDefault="006C07CA">
      <w:r>
        <w:separator/>
      </w:r>
    </w:p>
  </w:endnote>
  <w:endnote w:type="continuationSeparator" w:id="0">
    <w:p w:rsidR="006C07CA" w:rsidRDefault="006C0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E61039">
          <w:rPr>
            <w:noProof/>
          </w:rPr>
          <w:t>29</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7CA" w:rsidRDefault="006C07CA">
      <w:r>
        <w:separator/>
      </w:r>
    </w:p>
  </w:footnote>
  <w:footnote w:type="continuationSeparator" w:id="0">
    <w:p w:rsidR="006C07CA" w:rsidRDefault="006C07CA">
      <w:r>
        <w:continuationSeparator/>
      </w:r>
    </w:p>
  </w:footnote>
  <w:footnote w:id="1">
    <w:p w:rsidR="00B7137C" w:rsidRDefault="00B7137C">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B7137C" w:rsidRDefault="00B7137C">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37CA"/>
    <w:rsid w:val="00004B7A"/>
    <w:rsid w:val="000068D4"/>
    <w:rsid w:val="00007CBC"/>
    <w:rsid w:val="00012454"/>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424B"/>
    <w:rsid w:val="00094795"/>
    <w:rsid w:val="00094FD9"/>
    <w:rsid w:val="000969E8"/>
    <w:rsid w:val="000A2752"/>
    <w:rsid w:val="000A4906"/>
    <w:rsid w:val="000A5135"/>
    <w:rsid w:val="000A71A7"/>
    <w:rsid w:val="000B0F8C"/>
    <w:rsid w:val="000B2D8B"/>
    <w:rsid w:val="000B42A5"/>
    <w:rsid w:val="000B585C"/>
    <w:rsid w:val="000B6C0E"/>
    <w:rsid w:val="000B75D4"/>
    <w:rsid w:val="000B75FE"/>
    <w:rsid w:val="000C00ED"/>
    <w:rsid w:val="000C1089"/>
    <w:rsid w:val="000C33F9"/>
    <w:rsid w:val="000C787B"/>
    <w:rsid w:val="000D56C6"/>
    <w:rsid w:val="000E0638"/>
    <w:rsid w:val="000E1643"/>
    <w:rsid w:val="000E26BA"/>
    <w:rsid w:val="000E3890"/>
    <w:rsid w:val="000E7564"/>
    <w:rsid w:val="000F5247"/>
    <w:rsid w:val="000F615B"/>
    <w:rsid w:val="000F6180"/>
    <w:rsid w:val="000F6D98"/>
    <w:rsid w:val="000F738B"/>
    <w:rsid w:val="00101325"/>
    <w:rsid w:val="0010140F"/>
    <w:rsid w:val="00102CA7"/>
    <w:rsid w:val="0010322C"/>
    <w:rsid w:val="00105CA4"/>
    <w:rsid w:val="00106840"/>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609DA"/>
    <w:rsid w:val="001636CD"/>
    <w:rsid w:val="00165434"/>
    <w:rsid w:val="00171308"/>
    <w:rsid w:val="0017264D"/>
    <w:rsid w:val="00176DD3"/>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418"/>
    <w:rsid w:val="001D5A85"/>
    <w:rsid w:val="001D685F"/>
    <w:rsid w:val="001D6905"/>
    <w:rsid w:val="001D692C"/>
    <w:rsid w:val="001D7DF0"/>
    <w:rsid w:val="001E2D19"/>
    <w:rsid w:val="001E3E87"/>
    <w:rsid w:val="001E432A"/>
    <w:rsid w:val="001E4495"/>
    <w:rsid w:val="001E4A6C"/>
    <w:rsid w:val="001E71E9"/>
    <w:rsid w:val="001F190F"/>
    <w:rsid w:val="001F30E8"/>
    <w:rsid w:val="001F45A3"/>
    <w:rsid w:val="001F61B5"/>
    <w:rsid w:val="002036EC"/>
    <w:rsid w:val="002106D0"/>
    <w:rsid w:val="00211433"/>
    <w:rsid w:val="0021627D"/>
    <w:rsid w:val="002170A2"/>
    <w:rsid w:val="00217190"/>
    <w:rsid w:val="00223857"/>
    <w:rsid w:val="002241FA"/>
    <w:rsid w:val="002266AF"/>
    <w:rsid w:val="002303B2"/>
    <w:rsid w:val="00237458"/>
    <w:rsid w:val="00240669"/>
    <w:rsid w:val="00241561"/>
    <w:rsid w:val="002436E6"/>
    <w:rsid w:val="00245462"/>
    <w:rsid w:val="002501D5"/>
    <w:rsid w:val="00253610"/>
    <w:rsid w:val="002545D6"/>
    <w:rsid w:val="00255E5A"/>
    <w:rsid w:val="00256E2D"/>
    <w:rsid w:val="0025793F"/>
    <w:rsid w:val="00260EC3"/>
    <w:rsid w:val="002616F1"/>
    <w:rsid w:val="00264F48"/>
    <w:rsid w:val="002671F1"/>
    <w:rsid w:val="00270053"/>
    <w:rsid w:val="0027576F"/>
    <w:rsid w:val="00277354"/>
    <w:rsid w:val="00277DFA"/>
    <w:rsid w:val="00282AB5"/>
    <w:rsid w:val="00287726"/>
    <w:rsid w:val="002946D9"/>
    <w:rsid w:val="00294C04"/>
    <w:rsid w:val="00296C1B"/>
    <w:rsid w:val="002975FF"/>
    <w:rsid w:val="002A242B"/>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51C9"/>
    <w:rsid w:val="00345520"/>
    <w:rsid w:val="003460D2"/>
    <w:rsid w:val="00346357"/>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7690"/>
    <w:rsid w:val="003F18DF"/>
    <w:rsid w:val="003F3BF7"/>
    <w:rsid w:val="003F3C04"/>
    <w:rsid w:val="003F4D25"/>
    <w:rsid w:val="003F4F27"/>
    <w:rsid w:val="003F6A1A"/>
    <w:rsid w:val="00401D54"/>
    <w:rsid w:val="00402E13"/>
    <w:rsid w:val="00403B07"/>
    <w:rsid w:val="00403BC8"/>
    <w:rsid w:val="00407727"/>
    <w:rsid w:val="00415761"/>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C77"/>
    <w:rsid w:val="004D25F1"/>
    <w:rsid w:val="004D2796"/>
    <w:rsid w:val="004D32B5"/>
    <w:rsid w:val="004D3D75"/>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535A"/>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C64"/>
    <w:rsid w:val="00536CBA"/>
    <w:rsid w:val="00540578"/>
    <w:rsid w:val="00540C25"/>
    <w:rsid w:val="00541079"/>
    <w:rsid w:val="005413C5"/>
    <w:rsid w:val="00541FC0"/>
    <w:rsid w:val="00542B28"/>
    <w:rsid w:val="0054346B"/>
    <w:rsid w:val="00547E2D"/>
    <w:rsid w:val="00557AFD"/>
    <w:rsid w:val="00557E2C"/>
    <w:rsid w:val="00557EA0"/>
    <w:rsid w:val="00561A23"/>
    <w:rsid w:val="00562D69"/>
    <w:rsid w:val="00564686"/>
    <w:rsid w:val="00566CED"/>
    <w:rsid w:val="0056727D"/>
    <w:rsid w:val="00570AF8"/>
    <w:rsid w:val="00574D7A"/>
    <w:rsid w:val="0057568C"/>
    <w:rsid w:val="00576818"/>
    <w:rsid w:val="00577A88"/>
    <w:rsid w:val="00581FD2"/>
    <w:rsid w:val="00583110"/>
    <w:rsid w:val="00584177"/>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366"/>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51C03"/>
    <w:rsid w:val="00651C3C"/>
    <w:rsid w:val="00651EDF"/>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A0002"/>
    <w:rsid w:val="006A050B"/>
    <w:rsid w:val="006A19EF"/>
    <w:rsid w:val="006A2620"/>
    <w:rsid w:val="006A57E2"/>
    <w:rsid w:val="006A656C"/>
    <w:rsid w:val="006A661C"/>
    <w:rsid w:val="006A6F80"/>
    <w:rsid w:val="006B2808"/>
    <w:rsid w:val="006B467C"/>
    <w:rsid w:val="006B492A"/>
    <w:rsid w:val="006B5956"/>
    <w:rsid w:val="006C07CA"/>
    <w:rsid w:val="006C124D"/>
    <w:rsid w:val="006C1309"/>
    <w:rsid w:val="006C131D"/>
    <w:rsid w:val="006C30FC"/>
    <w:rsid w:val="006D060B"/>
    <w:rsid w:val="006D313B"/>
    <w:rsid w:val="006D3653"/>
    <w:rsid w:val="006D38BB"/>
    <w:rsid w:val="006D3FE3"/>
    <w:rsid w:val="006D530E"/>
    <w:rsid w:val="006D6C56"/>
    <w:rsid w:val="006D7E3C"/>
    <w:rsid w:val="006E0515"/>
    <w:rsid w:val="006E1023"/>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139"/>
    <w:rsid w:val="00723649"/>
    <w:rsid w:val="00726708"/>
    <w:rsid w:val="00731354"/>
    <w:rsid w:val="00732A64"/>
    <w:rsid w:val="007333A9"/>
    <w:rsid w:val="00734BDC"/>
    <w:rsid w:val="00735B80"/>
    <w:rsid w:val="007364D9"/>
    <w:rsid w:val="007368C8"/>
    <w:rsid w:val="007379DD"/>
    <w:rsid w:val="00740AB8"/>
    <w:rsid w:val="00744EB1"/>
    <w:rsid w:val="00746481"/>
    <w:rsid w:val="00746C74"/>
    <w:rsid w:val="00747B77"/>
    <w:rsid w:val="0075386A"/>
    <w:rsid w:val="00753A0B"/>
    <w:rsid w:val="00755EDC"/>
    <w:rsid w:val="007614AD"/>
    <w:rsid w:val="00761563"/>
    <w:rsid w:val="0076230E"/>
    <w:rsid w:val="00762E61"/>
    <w:rsid w:val="007630F9"/>
    <w:rsid w:val="00763C3B"/>
    <w:rsid w:val="0076577D"/>
    <w:rsid w:val="00766EB6"/>
    <w:rsid w:val="00767F1C"/>
    <w:rsid w:val="007705CF"/>
    <w:rsid w:val="007733FA"/>
    <w:rsid w:val="00774B46"/>
    <w:rsid w:val="00775D10"/>
    <w:rsid w:val="00777676"/>
    <w:rsid w:val="0078025B"/>
    <w:rsid w:val="00781DCA"/>
    <w:rsid w:val="0078569C"/>
    <w:rsid w:val="00790AB0"/>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680"/>
    <w:rsid w:val="007E6A52"/>
    <w:rsid w:val="007E6F3A"/>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7CC1"/>
    <w:rsid w:val="008B3AE4"/>
    <w:rsid w:val="008B51E1"/>
    <w:rsid w:val="008B5E81"/>
    <w:rsid w:val="008B7C5E"/>
    <w:rsid w:val="008C0A26"/>
    <w:rsid w:val="008C1089"/>
    <w:rsid w:val="008C670E"/>
    <w:rsid w:val="008D1CA1"/>
    <w:rsid w:val="008D2BDA"/>
    <w:rsid w:val="008D3682"/>
    <w:rsid w:val="008D42BF"/>
    <w:rsid w:val="008D4912"/>
    <w:rsid w:val="008D492D"/>
    <w:rsid w:val="008D52F7"/>
    <w:rsid w:val="008D7F60"/>
    <w:rsid w:val="008E3C6F"/>
    <w:rsid w:val="008E40FD"/>
    <w:rsid w:val="008E51C2"/>
    <w:rsid w:val="008F0A1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3055C"/>
    <w:rsid w:val="0093301F"/>
    <w:rsid w:val="00934381"/>
    <w:rsid w:val="00934686"/>
    <w:rsid w:val="00935290"/>
    <w:rsid w:val="00935C21"/>
    <w:rsid w:val="00943D28"/>
    <w:rsid w:val="00945787"/>
    <w:rsid w:val="00952B20"/>
    <w:rsid w:val="00953BBA"/>
    <w:rsid w:val="0095618F"/>
    <w:rsid w:val="00960CB5"/>
    <w:rsid w:val="00960F18"/>
    <w:rsid w:val="009624C3"/>
    <w:rsid w:val="00963E46"/>
    <w:rsid w:val="00964385"/>
    <w:rsid w:val="00965C54"/>
    <w:rsid w:val="00965E1E"/>
    <w:rsid w:val="00966127"/>
    <w:rsid w:val="00967EBF"/>
    <w:rsid w:val="009739C3"/>
    <w:rsid w:val="009741E1"/>
    <w:rsid w:val="009749BB"/>
    <w:rsid w:val="00974CE0"/>
    <w:rsid w:val="00977F3D"/>
    <w:rsid w:val="0098050C"/>
    <w:rsid w:val="009814CA"/>
    <w:rsid w:val="00981CED"/>
    <w:rsid w:val="009824F4"/>
    <w:rsid w:val="0098548D"/>
    <w:rsid w:val="00994135"/>
    <w:rsid w:val="00995773"/>
    <w:rsid w:val="00995B42"/>
    <w:rsid w:val="00996B90"/>
    <w:rsid w:val="00997907"/>
    <w:rsid w:val="00997DC4"/>
    <w:rsid w:val="009A25E1"/>
    <w:rsid w:val="009A5478"/>
    <w:rsid w:val="009A624B"/>
    <w:rsid w:val="009A6463"/>
    <w:rsid w:val="009B4354"/>
    <w:rsid w:val="009B47B2"/>
    <w:rsid w:val="009B6C92"/>
    <w:rsid w:val="009C3339"/>
    <w:rsid w:val="009C3D9A"/>
    <w:rsid w:val="009C5E1B"/>
    <w:rsid w:val="009C6A8B"/>
    <w:rsid w:val="009C6C6D"/>
    <w:rsid w:val="009C6D0F"/>
    <w:rsid w:val="009C7066"/>
    <w:rsid w:val="009C73BD"/>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121FA"/>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E75C1"/>
    <w:rsid w:val="00AF03EA"/>
    <w:rsid w:val="00AF4C04"/>
    <w:rsid w:val="00AF501E"/>
    <w:rsid w:val="00AF5915"/>
    <w:rsid w:val="00AF750D"/>
    <w:rsid w:val="00AF7D23"/>
    <w:rsid w:val="00B012A5"/>
    <w:rsid w:val="00B01531"/>
    <w:rsid w:val="00B0244F"/>
    <w:rsid w:val="00B0255C"/>
    <w:rsid w:val="00B06428"/>
    <w:rsid w:val="00B06FBD"/>
    <w:rsid w:val="00B105D9"/>
    <w:rsid w:val="00B11217"/>
    <w:rsid w:val="00B11EF1"/>
    <w:rsid w:val="00B1436E"/>
    <w:rsid w:val="00B2320C"/>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85268"/>
    <w:rsid w:val="00B912F5"/>
    <w:rsid w:val="00B9232C"/>
    <w:rsid w:val="00B961DA"/>
    <w:rsid w:val="00B962EE"/>
    <w:rsid w:val="00B96C05"/>
    <w:rsid w:val="00B97ADF"/>
    <w:rsid w:val="00BA3B3A"/>
    <w:rsid w:val="00BA7849"/>
    <w:rsid w:val="00BB0E9E"/>
    <w:rsid w:val="00BB4CAA"/>
    <w:rsid w:val="00BB4FCC"/>
    <w:rsid w:val="00BB573C"/>
    <w:rsid w:val="00BC038F"/>
    <w:rsid w:val="00BC30F0"/>
    <w:rsid w:val="00BD1195"/>
    <w:rsid w:val="00BD16C4"/>
    <w:rsid w:val="00BD24C2"/>
    <w:rsid w:val="00BD2B38"/>
    <w:rsid w:val="00BE0185"/>
    <w:rsid w:val="00BE28DF"/>
    <w:rsid w:val="00BE2C6C"/>
    <w:rsid w:val="00BE669A"/>
    <w:rsid w:val="00BF3E19"/>
    <w:rsid w:val="00BF45B9"/>
    <w:rsid w:val="00C00D9E"/>
    <w:rsid w:val="00C02F69"/>
    <w:rsid w:val="00C078C3"/>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5263"/>
    <w:rsid w:val="00C87EB1"/>
    <w:rsid w:val="00C90604"/>
    <w:rsid w:val="00C942ED"/>
    <w:rsid w:val="00C9464A"/>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23A2"/>
    <w:rsid w:val="00CE3B1C"/>
    <w:rsid w:val="00CE4A66"/>
    <w:rsid w:val="00CE5175"/>
    <w:rsid w:val="00CE67D9"/>
    <w:rsid w:val="00CE6C79"/>
    <w:rsid w:val="00CF067B"/>
    <w:rsid w:val="00CF0757"/>
    <w:rsid w:val="00CF1150"/>
    <w:rsid w:val="00CF5D1B"/>
    <w:rsid w:val="00CF5D8D"/>
    <w:rsid w:val="00CF620C"/>
    <w:rsid w:val="00D00C9A"/>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6DFF"/>
    <w:rsid w:val="00D47099"/>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710F"/>
    <w:rsid w:val="00D6743E"/>
    <w:rsid w:val="00D704BF"/>
    <w:rsid w:val="00D71B92"/>
    <w:rsid w:val="00D72855"/>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5E7E"/>
    <w:rsid w:val="00E16783"/>
    <w:rsid w:val="00E17D96"/>
    <w:rsid w:val="00E2381B"/>
    <w:rsid w:val="00E24C23"/>
    <w:rsid w:val="00E2517E"/>
    <w:rsid w:val="00E25B7E"/>
    <w:rsid w:val="00E30E14"/>
    <w:rsid w:val="00E35BCF"/>
    <w:rsid w:val="00E36D99"/>
    <w:rsid w:val="00E370BB"/>
    <w:rsid w:val="00E44764"/>
    <w:rsid w:val="00E451CB"/>
    <w:rsid w:val="00E45481"/>
    <w:rsid w:val="00E47FF0"/>
    <w:rsid w:val="00E55058"/>
    <w:rsid w:val="00E5665C"/>
    <w:rsid w:val="00E570BD"/>
    <w:rsid w:val="00E60E39"/>
    <w:rsid w:val="00E61039"/>
    <w:rsid w:val="00E63D81"/>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F34"/>
    <w:rsid w:val="00EA60EF"/>
    <w:rsid w:val="00EA6884"/>
    <w:rsid w:val="00EB02CF"/>
    <w:rsid w:val="00EB1F6E"/>
    <w:rsid w:val="00EB273A"/>
    <w:rsid w:val="00EB3125"/>
    <w:rsid w:val="00EC0D84"/>
    <w:rsid w:val="00EC10D5"/>
    <w:rsid w:val="00EC2CA2"/>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F04"/>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D7"/>
    <w:rsid w:val="00FB6FF7"/>
    <w:rsid w:val="00FC1A93"/>
    <w:rsid w:val="00FC39ED"/>
    <w:rsid w:val="00FC3E94"/>
    <w:rsid w:val="00FC468F"/>
    <w:rsid w:val="00FC50AC"/>
    <w:rsid w:val="00FC5DD5"/>
    <w:rsid w:val="00FC5F4E"/>
    <w:rsid w:val="00FD4DE9"/>
    <w:rsid w:val="00FD50BA"/>
    <w:rsid w:val="00FD53C8"/>
    <w:rsid w:val="00FD5733"/>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www.fit.vutbr.cz/~burgetr/pubs.php?id=10252" TargetMode="Externa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72AA5-1E47-490F-8CC3-B00635014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6322</TotalTime>
  <Pages>1</Pages>
  <Words>7008</Words>
  <Characters>40790</Characters>
  <Application>Microsoft Office Word</Application>
  <DocSecurity>0</DocSecurity>
  <Lines>971</Lines>
  <Paragraphs>398</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47400</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14493</cp:revision>
  <cp:lastPrinted>2016-04-07T18:45:00Z</cp:lastPrinted>
  <dcterms:created xsi:type="dcterms:W3CDTF">2015-09-21T16:18:00Z</dcterms:created>
  <dcterms:modified xsi:type="dcterms:W3CDTF">2016-04-11T20:24:00Z</dcterms:modified>
</cp:coreProperties>
</file>